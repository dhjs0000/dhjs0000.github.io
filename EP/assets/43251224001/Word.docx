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-407776293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7E5245C3" w14:textId="4E0A151F" w:rsidR="00065D90" w:rsidRDefault="00065D90">
          <w:pPr>
            <w:ind w:firstLine="440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5748"/>
          </w:tblGrid>
          <w:tr w:rsidR="00065D90" w14:paraId="25AC0B00" w14:textId="77777777">
            <w:sdt>
              <w:sdtPr>
                <w:rPr>
                  <w:rFonts w:ascii="华文中宋" w:eastAsia="华文中宋" w:hAnsi="华文中宋" w:hint="eastAsia"/>
                  <w:color w:val="0F476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8C02290042AF4C8FAF8FFBFFE04A899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54B5296" w14:textId="19FDA8A7" w:rsidR="00065D90" w:rsidRDefault="00065D90">
                    <w:pPr>
                      <w:pStyle w:val="ae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 w:rsidRPr="00065D90">
                      <w:rPr>
                        <w:rFonts w:ascii="华文中宋" w:eastAsia="华文中宋" w:hAnsi="华文中宋" w:hint="eastAsia"/>
                        <w:color w:val="0F4761" w:themeColor="accent1" w:themeShade="BF"/>
                        <w:sz w:val="24"/>
                        <w:szCs w:val="24"/>
                      </w:rPr>
                      <w:t>速</w:t>
                    </w:r>
                    <w:proofErr w:type="gramStart"/>
                    <w:r w:rsidRPr="00065D90">
                      <w:rPr>
                        <w:rFonts w:ascii="华文中宋" w:eastAsia="华文中宋" w:hAnsi="华文中宋" w:hint="eastAsia"/>
                        <w:color w:val="0F4761" w:themeColor="accent1" w:themeShade="BF"/>
                        <w:sz w:val="24"/>
                        <w:szCs w:val="24"/>
                      </w:rPr>
                      <w:t>通系列</w:t>
                    </w:r>
                    <w:proofErr w:type="gramEnd"/>
                  </w:p>
                </w:tc>
              </w:sdtContent>
            </w:sdt>
          </w:tr>
          <w:tr w:rsidR="00065D90" w14:paraId="23D166D3" w14:textId="77777777">
            <w:tc>
              <w:tcPr>
                <w:tcW w:w="7672" w:type="dxa"/>
              </w:tcPr>
              <w:p w14:paraId="542ED5EA" w14:textId="39DE6C18" w:rsidR="00065D90" w:rsidRPr="00065D90" w:rsidRDefault="00386879">
                <w:pPr>
                  <w:pStyle w:val="ae"/>
                  <w:spacing w:line="216" w:lineRule="auto"/>
                  <w:rPr>
                    <w:rFonts w:ascii="JetBrains Mono" w:eastAsiaTheme="majorEastAsia" w:hAnsi="JetBrains Mono" w:cs="JetBrains Mono"/>
                    <w:b/>
                    <w:bCs/>
                    <w:color w:val="156082" w:themeColor="accent1"/>
                    <w:sz w:val="88"/>
                    <w:szCs w:val="88"/>
                  </w:rPr>
                </w:pPr>
                <w:proofErr w:type="gramStart"/>
                <w:r>
                  <w:rPr>
                    <w:rFonts w:ascii="JetBrains Mono" w:eastAsiaTheme="majorEastAsia" w:hAnsi="JetBrains Mono" w:cs="JetBrains Mono" w:hint="eastAsia"/>
                    <w:b/>
                    <w:bCs/>
                    <w:color w:val="156082" w:themeColor="accent1"/>
                    <w:sz w:val="88"/>
                    <w:szCs w:val="88"/>
                  </w:rPr>
                  <w:t>秒学</w:t>
                </w:r>
                <w:proofErr w:type="gramEnd"/>
                <w:r w:rsidR="00065D90" w:rsidRPr="00065D90">
                  <w:rPr>
                    <w:rFonts w:ascii="JetBrains Mono" w:eastAsiaTheme="majorEastAsia" w:hAnsi="JetBrains Mono" w:cs="JetBrains Mono"/>
                    <w:b/>
                    <w:bCs/>
                    <w:color w:val="156082" w:themeColor="accent1"/>
                    <w:sz w:val="88"/>
                    <w:szCs w:val="88"/>
                  </w:rPr>
                  <w:t>Python</w:t>
                </w:r>
              </w:p>
            </w:tc>
          </w:tr>
          <w:tr w:rsidR="00065D90" w14:paraId="611437E4" w14:textId="77777777">
            <w:sdt>
              <w:sdtPr>
                <w:rPr>
                  <w:rFonts w:ascii="JetBrains Mono" w:hAnsi="JetBrains Mono" w:cs="JetBrains Mono" w:hint="eastAsia"/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85D4525CC4834D80AC7088ECBED9CAF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36266F3" w14:textId="1863FCA2" w:rsidR="00065D90" w:rsidRDefault="00386879">
                    <w:pPr>
                      <w:pStyle w:val="ae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ascii="JetBrains Mono" w:hAnsi="JetBrains Mono" w:cs="JetBrains Mono" w:hint="eastAsia"/>
                        <w:color w:val="0F4761" w:themeColor="accent1" w:themeShade="BF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JetBrains Mono" w:hAnsi="JetBrains Mono" w:cs="JetBrains Mono" w:hint="eastAsia"/>
                        <w:color w:val="0F4761" w:themeColor="accent1" w:themeShade="BF"/>
                        <w:sz w:val="24"/>
                        <w:szCs w:val="24"/>
                      </w:rPr>
                      <w:t>语法入门</w:t>
                    </w:r>
                    <w:r>
                      <w:rPr>
                        <w:rFonts w:ascii="JetBrains Mono" w:hAnsi="JetBrains Mono" w:cs="JetBrains Mono" w:hint="eastAsia"/>
                        <w:color w:val="0F4761" w:themeColor="accent1" w:themeShade="BF"/>
                        <w:sz w:val="24"/>
                        <w:szCs w:val="24"/>
                      </w:rPr>
                      <w:t>)</w:t>
                    </w:r>
                    <w:r w:rsidR="00065D90" w:rsidRPr="00065D90">
                      <w:rPr>
                        <w:rFonts w:ascii="JetBrains Mono" w:hAnsi="JetBrains Mono" w:cs="JetBrains Mono" w:hint="eastAsia"/>
                        <w:color w:val="0F4761" w:themeColor="accent1" w:themeShade="BF"/>
                        <w:sz w:val="24"/>
                        <w:szCs w:val="24"/>
                      </w:rPr>
                      <w:t>2026</w:t>
                    </w:r>
                  </w:p>
                </w:tc>
              </w:sdtContent>
            </w:sdt>
          </w:tr>
        </w:tbl>
        <w:tbl>
          <w:tblPr>
            <w:tblpPr w:leftFromText="187" w:rightFromText="187" w:vertAnchor="page" w:horzAnchor="margin" w:tblpXSpec="center" w:tblpY="9924"/>
            <w:tblW w:w="3857" w:type="pct"/>
            <w:tblLook w:val="04A0" w:firstRow="1" w:lastRow="0" w:firstColumn="1" w:lastColumn="0" w:noHBand="0" w:noVBand="1"/>
          </w:tblPr>
          <w:tblGrid>
            <w:gridCol w:w="5554"/>
          </w:tblGrid>
          <w:tr w:rsidR="00065D90" w14:paraId="21CEF80B" w14:textId="77777777" w:rsidTr="00065D90">
            <w:tc>
              <w:tcPr>
                <w:tcW w:w="536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JetBrains Mono" w:hAnsi="JetBrains Mono" w:cs="JetBrains Mono"/>
                    <w:color w:val="156082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1E064FF3EFE349F69A57B8E76EAFF9C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301E9F38" w14:textId="1B2308F6" w:rsidR="00065D90" w:rsidRPr="009115FE" w:rsidRDefault="00065D90" w:rsidP="00065D90">
                    <w:pPr>
                      <w:pStyle w:val="ae"/>
                      <w:rPr>
                        <w:rFonts w:ascii="JetBrains Mono" w:hAnsi="JetBrains Mono" w:cs="JetBrains Mono"/>
                        <w:color w:val="156082" w:themeColor="accent1"/>
                        <w:sz w:val="28"/>
                        <w:szCs w:val="28"/>
                      </w:rPr>
                    </w:pPr>
                    <w:proofErr w:type="spellStart"/>
                    <w:r w:rsidRPr="009115FE">
                      <w:rPr>
                        <w:rFonts w:ascii="JetBrains Mono" w:hAnsi="JetBrains Mono" w:cs="JetBrains Mono"/>
                        <w:color w:val="156082" w:themeColor="accent1"/>
                        <w:sz w:val="28"/>
                        <w:szCs w:val="28"/>
                      </w:rPr>
                      <w:t>Ethernos</w:t>
                    </w:r>
                    <w:proofErr w:type="spellEnd"/>
                    <w:r w:rsidRPr="009115FE">
                      <w:rPr>
                        <w:rFonts w:ascii="JetBrains Mono" w:hAnsi="JetBrains Mono" w:cs="JetBrains Mono" w:hint="eastAsia"/>
                        <w:color w:val="156082" w:themeColor="accent1"/>
                        <w:sz w:val="28"/>
                        <w:szCs w:val="28"/>
                      </w:rPr>
                      <w:t xml:space="preserve"> Publish</w:t>
                    </w:r>
                    <w:r w:rsidR="00B93005" w:rsidRPr="009115FE">
                      <w:rPr>
                        <w:rFonts w:ascii="JetBrains Mono" w:hAnsi="JetBrains Mono" w:cs="JetBrains Mono" w:hint="eastAsia"/>
                        <w:color w:val="156082" w:themeColor="accent1"/>
                        <w:sz w:val="28"/>
                        <w:szCs w:val="28"/>
                      </w:rPr>
                      <w:t>er</w:t>
                    </w:r>
                  </w:p>
                </w:sdtContent>
              </w:sdt>
            </w:tc>
          </w:tr>
        </w:tbl>
        <w:p w14:paraId="67D77022" w14:textId="4B6D8B08" w:rsidR="00065D90" w:rsidRDefault="00B936EF" w:rsidP="00065D90">
          <w:pPr>
            <w:widowControl/>
            <w:spacing w:after="160" w:line="278" w:lineRule="auto"/>
            <w:ind w:firstLine="440"/>
          </w:pPr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7200C87A" wp14:editId="0A8E6CAF">
                <wp:simplePos x="0" y="0"/>
                <wp:positionH relativeFrom="margin">
                  <wp:align>left</wp:align>
                </wp:positionH>
                <wp:positionV relativeFrom="paragraph">
                  <wp:posOffset>443865</wp:posOffset>
                </wp:positionV>
                <wp:extent cx="782320" cy="782320"/>
                <wp:effectExtent l="0" t="0" r="0" b="0"/>
                <wp:wrapSquare wrapText="bothSides"/>
                <wp:docPr id="454129575" name="图片 4" descr="生成的二维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生成的二维码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2320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387663B" w14:textId="77777777" w:rsidR="00B936EF" w:rsidRDefault="00B936EF" w:rsidP="00B936EF">
          <w:pPr>
            <w:widowControl/>
            <w:spacing w:after="160" w:line="278" w:lineRule="auto"/>
            <w:ind w:firstLineChars="0" w:firstLine="0"/>
          </w:pPr>
        </w:p>
        <w:p w14:paraId="18BF6878" w14:textId="447B9171" w:rsidR="00065D90" w:rsidRDefault="00065D90" w:rsidP="00B936EF">
          <w:pPr>
            <w:widowControl/>
            <w:spacing w:after="160" w:line="278" w:lineRule="auto"/>
            <w:ind w:firstLineChars="0" w:firstLine="0"/>
          </w:pPr>
          <w:r>
            <w:rPr>
              <w:rFonts w:hint="eastAsia"/>
            </w:rPr>
            <w:t>Download URL</w:t>
          </w:r>
        </w:p>
        <w:p w14:paraId="2C09E658" w14:textId="64EEA228" w:rsidR="00065D90" w:rsidRDefault="00B936EF" w:rsidP="00065D90">
          <w:pPr>
            <w:widowControl/>
            <w:spacing w:after="160" w:line="278" w:lineRule="auto"/>
            <w:ind w:firstLine="440"/>
          </w:pPr>
          <w:r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49A77847" wp14:editId="5B14F157">
                <wp:simplePos x="0" y="0"/>
                <wp:positionH relativeFrom="margin">
                  <wp:posOffset>-635</wp:posOffset>
                </wp:positionH>
                <wp:positionV relativeFrom="paragraph">
                  <wp:posOffset>269875</wp:posOffset>
                </wp:positionV>
                <wp:extent cx="804545" cy="804545"/>
                <wp:effectExtent l="0" t="0" r="0" b="0"/>
                <wp:wrapSquare wrapText="bothSides"/>
                <wp:docPr id="1335136618" name="图片 5" descr="生成的二维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生成的二维码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4545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065D90">
            <w:rPr>
              <w:rFonts w:hint="eastAsia"/>
            </w:rPr>
            <w:t xml:space="preserve"> </w:t>
          </w:r>
        </w:p>
      </w:sdtContent>
    </w:sdt>
    <w:p w14:paraId="5CB7F73F" w14:textId="752D464B" w:rsidR="00065D90" w:rsidRDefault="00065D90" w:rsidP="00B936EF">
      <w:pPr>
        <w:widowControl/>
        <w:spacing w:after="160" w:line="278" w:lineRule="auto"/>
        <w:ind w:firstLineChars="0" w:firstLine="0"/>
      </w:pPr>
      <w:r>
        <w:rPr>
          <w:rFonts w:hint="eastAsia"/>
        </w:rPr>
        <w:t>PUBLISH ID: 43251224001</w:t>
      </w:r>
      <w:r>
        <w:br/>
        <w:t>INFORMATION</w:t>
      </w:r>
      <w:r>
        <w:rPr>
          <w:rFonts w:hint="eastAsia"/>
        </w:rPr>
        <w:t xml:space="preserve"> QUERY</w:t>
      </w:r>
    </w:p>
    <w:p w14:paraId="49F0C5DE" w14:textId="7A5C3120" w:rsidR="00065D90" w:rsidRPr="00FA4715" w:rsidRDefault="00065D90" w:rsidP="00065D90">
      <w:pPr>
        <w:widowControl/>
        <w:spacing w:after="160" w:line="278" w:lineRule="auto"/>
        <w:ind w:firstLine="440"/>
        <w:rPr>
          <w:i/>
          <w:iCs/>
        </w:rPr>
      </w:pPr>
      <w:r w:rsidRPr="00FA4715">
        <w:rPr>
          <w:rFonts w:hint="eastAsia"/>
          <w:i/>
          <w:iCs/>
        </w:rPr>
        <w:t xml:space="preserve"> </w:t>
      </w:r>
    </w:p>
    <w:p w14:paraId="739561F2" w14:textId="44BC3C9C" w:rsidR="00680556" w:rsidRDefault="00680556" w:rsidP="00065D90">
      <w:pPr>
        <w:widowControl/>
        <w:spacing w:after="160" w:line="278" w:lineRule="auto"/>
        <w:ind w:firstLine="440"/>
      </w:pPr>
      <w:r w:rsidRPr="00680556">
        <w:t xml:space="preserve">Copyright © 2025 </w:t>
      </w:r>
      <w:proofErr w:type="spellStart"/>
      <w:r w:rsidRPr="00680556">
        <w:t>Ethernos</w:t>
      </w:r>
      <w:proofErr w:type="spellEnd"/>
      <w:r w:rsidRPr="00680556">
        <w:t xml:space="preserve"> Studio</w:t>
      </w:r>
    </w:p>
    <w:p w14:paraId="6E7A5E27" w14:textId="212EABA9" w:rsidR="00680556" w:rsidRDefault="00B936EF" w:rsidP="00680556">
      <w:pPr>
        <w:widowControl/>
        <w:spacing w:after="160" w:line="278" w:lineRule="auto"/>
        <w:ind w:firstLine="44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CBF0C4D" wp14:editId="79D1B9D4">
            <wp:simplePos x="0" y="0"/>
            <wp:positionH relativeFrom="margin">
              <wp:align>right</wp:align>
            </wp:positionH>
            <wp:positionV relativeFrom="paragraph">
              <wp:posOffset>431800</wp:posOffset>
            </wp:positionV>
            <wp:extent cx="819302" cy="819302"/>
            <wp:effectExtent l="0" t="0" r="0" b="0"/>
            <wp:wrapSquare wrapText="bothSides"/>
            <wp:docPr id="2" name="图片 1" descr="生成的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生成的二维码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302" cy="81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3D61" w:rsidRPr="00BE3D61">
        <w:rPr>
          <w:rFonts w:hint="eastAsia"/>
        </w:rPr>
        <w:t>速</w:t>
      </w:r>
      <w:proofErr w:type="gramStart"/>
      <w:r w:rsidR="00BE3D61" w:rsidRPr="00BE3D61">
        <w:rPr>
          <w:rFonts w:hint="eastAsia"/>
        </w:rPr>
        <w:t>通系列</w:t>
      </w:r>
      <w:proofErr w:type="gramEnd"/>
      <w:r w:rsidR="00BE3D61" w:rsidRPr="00BE3D61">
        <w:rPr>
          <w:rFonts w:hint="eastAsia"/>
        </w:rPr>
        <w:t>python</w:t>
      </w:r>
      <w:r w:rsidR="00BE3D61" w:rsidRPr="00BE3D61">
        <w:rPr>
          <w:rFonts w:hint="eastAsia"/>
        </w:rPr>
        <w:t>语法入门</w:t>
      </w:r>
      <w:r w:rsidR="00BE3D61" w:rsidRPr="00BE3D61">
        <w:rPr>
          <w:rFonts w:hint="eastAsia"/>
        </w:rPr>
        <w:t>2026</w:t>
      </w:r>
      <w:r w:rsidR="00680556">
        <w:rPr>
          <w:rFonts w:hint="eastAsia"/>
        </w:rPr>
        <w:t xml:space="preserve"> © 2025 by </w:t>
      </w:r>
      <w:proofErr w:type="spellStart"/>
      <w:r w:rsidR="00680556">
        <w:rPr>
          <w:rFonts w:hint="eastAsia"/>
        </w:rPr>
        <w:t>Ethernos</w:t>
      </w:r>
      <w:proofErr w:type="spellEnd"/>
      <w:r w:rsidR="00680556">
        <w:rPr>
          <w:rFonts w:hint="eastAsia"/>
        </w:rPr>
        <w:t xml:space="preserve"> Studio is licensed under CC BY-NC-SA 4.0. To view a copy of this license, visit </w:t>
      </w:r>
      <w:hyperlink r:id="rId11" w:history="1">
        <w:r w:rsidR="00680556" w:rsidRPr="0063698E">
          <w:rPr>
            <w:rFonts w:hint="eastAsia"/>
          </w:rPr>
          <w:t>https://creativecommons.org/licenses/by-nc-sa/4.0/</w:t>
        </w:r>
      </w:hyperlink>
    </w:p>
    <w:p w14:paraId="15F9D788" w14:textId="2C60861F" w:rsidR="005A2651" w:rsidRDefault="005A2651" w:rsidP="00680556">
      <w:pPr>
        <w:widowControl/>
        <w:spacing w:after="160" w:line="278" w:lineRule="auto"/>
        <w:ind w:firstLine="440"/>
      </w:pPr>
      <w:r>
        <w:rPr>
          <w:rFonts w:hint="eastAsia"/>
        </w:rPr>
        <w:t>主编：戴君豪</w:t>
      </w:r>
    </w:p>
    <w:p w14:paraId="7E23D898" w14:textId="702475BD" w:rsidR="00680556" w:rsidRDefault="00680556" w:rsidP="00680556">
      <w:pPr>
        <w:widowControl/>
        <w:spacing w:after="160" w:line="278" w:lineRule="auto"/>
        <w:ind w:firstLine="440"/>
      </w:pPr>
    </w:p>
    <w:p w14:paraId="7D7BCAAB" w14:textId="77777777" w:rsidR="00680556" w:rsidRDefault="00680556">
      <w:pPr>
        <w:widowControl/>
        <w:spacing w:after="160" w:line="278" w:lineRule="auto"/>
        <w:ind w:firstLine="440"/>
      </w:pPr>
      <w:r>
        <w:br w:type="page"/>
      </w:r>
    </w:p>
    <w:sdt>
      <w:sdtPr>
        <w:rPr>
          <w:rFonts w:ascii="JetBrains Mono" w:eastAsia="宋体" w:hAnsi="JetBrains Mono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2160431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484739" w14:textId="6045405A" w:rsidR="00680556" w:rsidRDefault="00680556" w:rsidP="000B3DE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C5D75B7" w14:textId="6EA2E51A" w:rsidR="004D0CB2" w:rsidRDefault="00680556">
          <w:pPr>
            <w:pStyle w:val="TOC1"/>
            <w:tabs>
              <w:tab w:val="left" w:pos="880"/>
              <w:tab w:val="right" w:leader="dot" w:pos="7190"/>
            </w:tabs>
            <w:ind w:firstLine="440"/>
            <w:rPr>
              <w:rFonts w:asciiTheme="minorHAnsi" w:eastAsiaTheme="minorEastAsia" w:hAnsiTheme="minorHAnsi"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77909" w:history="1">
            <w:r w:rsidR="004D0CB2" w:rsidRPr="009C1C3D">
              <w:rPr>
                <w:rStyle w:val="af0"/>
                <w:rFonts w:hint="eastAsia"/>
                <w:noProof/>
              </w:rPr>
              <w:t>1</w:t>
            </w:r>
            <w:r w:rsidR="004D0CB2">
              <w:rPr>
                <w:rFonts w:asciiTheme="minorHAnsi" w:eastAsiaTheme="minorEastAsia" w:hAnsiTheme="minorHAnsi" w:hint="eastAsia"/>
                <w:noProof/>
              </w:rPr>
              <w:tab/>
            </w:r>
            <w:r w:rsidR="004D0CB2" w:rsidRPr="009C1C3D">
              <w:rPr>
                <w:rStyle w:val="af0"/>
                <w:rFonts w:hint="eastAsia"/>
                <w:noProof/>
              </w:rPr>
              <w:t>基本入门</w:t>
            </w:r>
            <w:r w:rsidR="004D0CB2">
              <w:rPr>
                <w:rFonts w:hint="eastAsia"/>
                <w:noProof/>
                <w:webHidden/>
              </w:rPr>
              <w:tab/>
            </w:r>
            <w:r w:rsidR="004D0CB2">
              <w:rPr>
                <w:rFonts w:hint="eastAsia"/>
                <w:noProof/>
                <w:webHidden/>
              </w:rPr>
              <w:fldChar w:fldCharType="begin"/>
            </w:r>
            <w:r w:rsidR="004D0CB2">
              <w:rPr>
                <w:rFonts w:hint="eastAsia"/>
                <w:noProof/>
                <w:webHidden/>
              </w:rPr>
              <w:instrText xml:space="preserve"> </w:instrText>
            </w:r>
            <w:r w:rsidR="004D0CB2">
              <w:rPr>
                <w:noProof/>
                <w:webHidden/>
              </w:rPr>
              <w:instrText>PAGEREF _Toc218877909 \h</w:instrText>
            </w:r>
            <w:r w:rsidR="004D0CB2">
              <w:rPr>
                <w:rFonts w:hint="eastAsia"/>
                <w:noProof/>
                <w:webHidden/>
              </w:rPr>
              <w:instrText xml:space="preserve"> </w:instrText>
            </w:r>
            <w:r w:rsidR="004D0CB2">
              <w:rPr>
                <w:rFonts w:hint="eastAsia"/>
                <w:noProof/>
                <w:webHidden/>
              </w:rPr>
            </w:r>
            <w:r w:rsidR="004D0CB2">
              <w:rPr>
                <w:rFonts w:hint="eastAsia"/>
                <w:noProof/>
                <w:webHidden/>
              </w:rPr>
              <w:fldChar w:fldCharType="separate"/>
            </w:r>
            <w:r w:rsidR="004D0CB2">
              <w:rPr>
                <w:noProof/>
                <w:webHidden/>
              </w:rPr>
              <w:t>4</w:t>
            </w:r>
            <w:r w:rsidR="004D0C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79C8BF" w14:textId="69AEA48E" w:rsidR="004D0CB2" w:rsidRDefault="004D0CB2">
          <w:pPr>
            <w:pStyle w:val="TOC2"/>
            <w:tabs>
              <w:tab w:val="left" w:pos="1540"/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0" w:history="1">
            <w:r w:rsidRPr="009C1C3D">
              <w:rPr>
                <w:rStyle w:val="af0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Python</w:t>
            </w:r>
            <w:r w:rsidRPr="009C1C3D">
              <w:rPr>
                <w:rStyle w:val="af0"/>
                <w:rFonts w:hint="eastAsia"/>
                <w:noProof/>
              </w:rPr>
              <w:t>环境的下载与安装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70401" w14:textId="511F7448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1" w:history="1">
            <w:r w:rsidRPr="009C1C3D">
              <w:rPr>
                <w:rStyle w:val="af0"/>
                <w:rFonts w:hint="eastAsia"/>
                <w:noProof/>
              </w:rPr>
              <w:t>1.1.1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下载</w:t>
            </w:r>
            <w:r w:rsidRPr="009C1C3D">
              <w:rPr>
                <w:rStyle w:val="af0"/>
                <w:rFonts w:hint="eastAsia"/>
                <w:noProof/>
              </w:rPr>
              <w:t>Python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1722D" w14:textId="6A31E03D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2" w:history="1">
            <w:r w:rsidRPr="009C1C3D">
              <w:rPr>
                <w:rStyle w:val="af0"/>
                <w:rFonts w:hint="eastAsia"/>
                <w:noProof/>
              </w:rPr>
              <w:t>1.1.2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安装</w:t>
            </w:r>
            <w:r w:rsidRPr="009C1C3D">
              <w:rPr>
                <w:rStyle w:val="af0"/>
                <w:rFonts w:hint="eastAsia"/>
                <w:noProof/>
              </w:rPr>
              <w:t>Python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86240F" w14:textId="0D7A074F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3" w:history="1">
            <w:r w:rsidRPr="009C1C3D">
              <w:rPr>
                <w:rStyle w:val="af0"/>
                <w:rFonts w:hint="eastAsia"/>
                <w:noProof/>
              </w:rPr>
              <w:t>1.1.3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验证安装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202A7" w14:textId="7B603D6E" w:rsidR="004D0CB2" w:rsidRDefault="004D0CB2">
          <w:pPr>
            <w:pStyle w:val="TOC2"/>
            <w:tabs>
              <w:tab w:val="left" w:pos="1760"/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4" w:history="1">
            <w:r w:rsidRPr="009C1C3D">
              <w:rPr>
                <w:rStyle w:val="af0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你的第一个</w:t>
            </w:r>
            <w:r w:rsidRPr="009C1C3D">
              <w:rPr>
                <w:rStyle w:val="af0"/>
                <w:rFonts w:hint="eastAsia"/>
                <w:noProof/>
              </w:rPr>
              <w:t>python</w:t>
            </w:r>
            <w:r w:rsidRPr="009C1C3D">
              <w:rPr>
                <w:rStyle w:val="af0"/>
                <w:rFonts w:hint="eastAsia"/>
                <w:noProof/>
              </w:rPr>
              <w:t>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CAB24" w14:textId="4584BA17" w:rsidR="004D0CB2" w:rsidRDefault="004D0CB2">
          <w:pPr>
            <w:pStyle w:val="TOC2"/>
            <w:tabs>
              <w:tab w:val="left" w:pos="1760"/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5" w:history="1">
            <w:r w:rsidRPr="009C1C3D">
              <w:rPr>
                <w:rStyle w:val="af0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变量，数据类型，输入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E622F" w14:textId="31AAEE8A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6" w:history="1">
            <w:r w:rsidRPr="009C1C3D">
              <w:rPr>
                <w:rStyle w:val="af0"/>
                <w:rFonts w:hint="eastAsia"/>
                <w:noProof/>
              </w:rPr>
              <w:t>1.3.1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变量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9AAAB" w14:textId="307DCBD9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7" w:history="1">
            <w:r w:rsidRPr="009C1C3D">
              <w:rPr>
                <w:rStyle w:val="af0"/>
                <w:rFonts w:hint="eastAsia"/>
                <w:noProof/>
              </w:rPr>
              <w:t>1.3.2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数据类型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55D3B" w14:textId="1E2D762A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8" w:history="1">
            <w:r w:rsidRPr="009C1C3D">
              <w:rPr>
                <w:rStyle w:val="af0"/>
                <w:rFonts w:hint="eastAsia"/>
                <w:noProof/>
              </w:rPr>
              <w:t xml:space="preserve">1.3.3 </w:t>
            </w:r>
            <w:r w:rsidRPr="009C1C3D">
              <w:rPr>
                <w:rStyle w:val="af0"/>
                <w:rFonts w:hint="eastAsia"/>
                <w:noProof/>
              </w:rPr>
              <w:t>输入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664B2" w14:textId="1380D133" w:rsidR="004D0CB2" w:rsidRDefault="004D0CB2">
          <w:pPr>
            <w:pStyle w:val="TOC2"/>
            <w:tabs>
              <w:tab w:val="left" w:pos="1760"/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19" w:history="1">
            <w:r w:rsidRPr="009C1C3D">
              <w:rPr>
                <w:rStyle w:val="af0"/>
                <w:rFonts w:hint="eastAsia"/>
                <w:noProof/>
              </w:rPr>
              <w:t>1.4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数据处理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1C659" w14:textId="4EF7F449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0" w:history="1">
            <w:r w:rsidRPr="009C1C3D">
              <w:rPr>
                <w:rStyle w:val="af0"/>
                <w:rFonts w:hint="eastAsia"/>
                <w:noProof/>
              </w:rPr>
              <w:t>1.4.1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算术运算符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731B53" w14:textId="18791AFB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1" w:history="1">
            <w:r w:rsidRPr="009C1C3D">
              <w:rPr>
                <w:rStyle w:val="af0"/>
                <w:rFonts w:hint="eastAsia"/>
                <w:noProof/>
              </w:rPr>
              <w:t>1.4.2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赋值运算符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C1492" w14:textId="7D23D611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2" w:history="1">
            <w:r w:rsidRPr="009C1C3D">
              <w:rPr>
                <w:rStyle w:val="af0"/>
                <w:rFonts w:hint="eastAsia"/>
                <w:noProof/>
              </w:rPr>
              <w:t>1.4.3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关系运算符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DE0194" w14:textId="1E4E4120" w:rsidR="004D0CB2" w:rsidRDefault="004D0CB2">
          <w:pPr>
            <w:pStyle w:val="TOC3"/>
            <w:tabs>
              <w:tab w:val="left" w:pos="2255"/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3" w:history="1">
            <w:r w:rsidRPr="009C1C3D">
              <w:rPr>
                <w:rStyle w:val="af0"/>
                <w:rFonts w:hint="eastAsia"/>
                <w:noProof/>
              </w:rPr>
              <w:t>1.4.4</w:t>
            </w:r>
            <w:r>
              <w:rPr>
                <w:rFonts w:asciiTheme="minorHAnsi" w:eastAsiaTheme="minorEastAsia" w:hAnsiTheme="minorHAnsi" w:hint="eastAsia"/>
                <w:noProof/>
              </w:rPr>
              <w:tab/>
            </w:r>
            <w:r w:rsidRPr="009C1C3D">
              <w:rPr>
                <w:rStyle w:val="af0"/>
                <w:rFonts w:hint="eastAsia"/>
                <w:noProof/>
              </w:rPr>
              <w:t>逻辑运算符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EF4AC0" w14:textId="1D31DAE6" w:rsidR="004D0CB2" w:rsidRDefault="004D0CB2">
          <w:pPr>
            <w:pStyle w:val="TOC2"/>
            <w:tabs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4" w:history="1">
            <w:r w:rsidRPr="009C1C3D">
              <w:rPr>
                <w:rStyle w:val="af0"/>
                <w:rFonts w:hint="eastAsia"/>
                <w:noProof/>
              </w:rPr>
              <w:t>1.5</w:t>
            </w:r>
            <w:r w:rsidRPr="009C1C3D">
              <w:rPr>
                <w:rStyle w:val="af0"/>
                <w:rFonts w:hint="eastAsia"/>
                <w:noProof/>
              </w:rPr>
              <w:t>分支结构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13AC99" w14:textId="5EFE872B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5" w:history="1">
            <w:r w:rsidRPr="009C1C3D">
              <w:rPr>
                <w:rStyle w:val="af0"/>
                <w:rFonts w:hint="eastAsia"/>
                <w:noProof/>
              </w:rPr>
              <w:t xml:space="preserve">1.5.1 </w:t>
            </w:r>
            <w:r w:rsidRPr="009C1C3D">
              <w:rPr>
                <w:rStyle w:val="af0"/>
                <w:rFonts w:hint="eastAsia"/>
                <w:noProof/>
              </w:rPr>
              <w:t>分支语句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1455F" w14:textId="074158FB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6" w:history="1">
            <w:r w:rsidRPr="009C1C3D">
              <w:rPr>
                <w:rStyle w:val="af0"/>
                <w:rFonts w:hint="eastAsia"/>
                <w:noProof/>
              </w:rPr>
              <w:t>1.5.2 if</w:t>
            </w:r>
            <w:r w:rsidRPr="009C1C3D">
              <w:rPr>
                <w:rStyle w:val="af0"/>
                <w:rFonts w:hint="eastAsia"/>
                <w:noProof/>
              </w:rPr>
              <w:t>实现单分支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F148B" w14:textId="0EB294A1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7" w:history="1">
            <w:r w:rsidRPr="009C1C3D">
              <w:rPr>
                <w:rStyle w:val="af0"/>
                <w:rFonts w:hint="eastAsia"/>
                <w:noProof/>
              </w:rPr>
              <w:t>1.5.3 if</w:t>
            </w:r>
            <w:r w:rsidRPr="009C1C3D">
              <w:rPr>
                <w:rStyle w:val="af0"/>
                <w:rFonts w:hint="eastAsia"/>
                <w:noProof/>
              </w:rPr>
              <w:t>的嵌套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3F9D5" w14:textId="3A92C518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8" w:history="1">
            <w:r w:rsidRPr="009C1C3D">
              <w:rPr>
                <w:rStyle w:val="af0"/>
                <w:rFonts w:hint="eastAsia"/>
                <w:noProof/>
              </w:rPr>
              <w:t>1.5.4 if</w:t>
            </w:r>
            <w:r w:rsidRPr="009C1C3D">
              <w:rPr>
                <w:rStyle w:val="af0"/>
                <w:rFonts w:hint="eastAsia"/>
                <w:noProof/>
              </w:rPr>
              <w:t>实现多分支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B411FC" w14:textId="35BDCAB9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29" w:history="1">
            <w:r w:rsidRPr="009C1C3D">
              <w:rPr>
                <w:rStyle w:val="af0"/>
                <w:rFonts w:hint="eastAsia"/>
                <w:noProof/>
              </w:rPr>
              <w:t xml:space="preserve">1.5.5 </w:t>
            </w:r>
            <w:r w:rsidRPr="009C1C3D">
              <w:rPr>
                <w:rStyle w:val="af0"/>
                <w:rFonts w:hint="eastAsia"/>
                <w:noProof/>
              </w:rPr>
              <w:t>分支结构实践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22AD76" w14:textId="055ED80D" w:rsidR="004D0CB2" w:rsidRDefault="004D0CB2">
          <w:pPr>
            <w:pStyle w:val="TOC2"/>
            <w:tabs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0" w:history="1">
            <w:r w:rsidRPr="009C1C3D">
              <w:rPr>
                <w:rStyle w:val="af0"/>
                <w:rFonts w:hint="eastAsia"/>
                <w:noProof/>
              </w:rPr>
              <w:t xml:space="preserve">1.6 </w:t>
            </w:r>
            <w:r w:rsidRPr="009C1C3D">
              <w:rPr>
                <w:rStyle w:val="af0"/>
                <w:rFonts w:hint="eastAsia"/>
                <w:noProof/>
              </w:rPr>
              <w:t>循环结构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65870E" w14:textId="020E4FCA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1" w:history="1">
            <w:r w:rsidRPr="009C1C3D">
              <w:rPr>
                <w:rStyle w:val="af0"/>
                <w:rFonts w:hint="eastAsia"/>
                <w:noProof/>
              </w:rPr>
              <w:t xml:space="preserve">1.6.1 </w:t>
            </w:r>
            <w:r w:rsidRPr="009C1C3D">
              <w:rPr>
                <w:rStyle w:val="af0"/>
                <w:rFonts w:hint="eastAsia"/>
                <w:noProof/>
              </w:rPr>
              <w:t>为什么需要循环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FB1DFF" w14:textId="774BBE10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2" w:history="1">
            <w:r w:rsidRPr="009C1C3D">
              <w:rPr>
                <w:rStyle w:val="af0"/>
                <w:rFonts w:hint="eastAsia"/>
                <w:noProof/>
              </w:rPr>
              <w:t>1.6.2 while</w:t>
            </w:r>
            <w:r w:rsidRPr="009C1C3D">
              <w:rPr>
                <w:rStyle w:val="af0"/>
                <w:rFonts w:hint="eastAsia"/>
                <w:noProof/>
              </w:rPr>
              <w:t>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BA877E" w14:textId="0D34CD7C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3" w:history="1">
            <w:r w:rsidRPr="009C1C3D">
              <w:rPr>
                <w:rStyle w:val="af0"/>
                <w:rFonts w:hint="eastAsia"/>
                <w:noProof/>
              </w:rPr>
              <w:t>1.6.3 for</w:t>
            </w:r>
            <w:r w:rsidRPr="009C1C3D">
              <w:rPr>
                <w:rStyle w:val="af0"/>
                <w:rFonts w:hint="eastAsia"/>
                <w:noProof/>
              </w:rPr>
              <w:t>循环与</w:t>
            </w:r>
            <w:r w:rsidRPr="009C1C3D">
              <w:rPr>
                <w:rStyle w:val="af0"/>
                <w:rFonts w:hint="eastAsia"/>
                <w:noProof/>
              </w:rPr>
              <w:t>range()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CCE07" w14:textId="66CB258C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4" w:history="1">
            <w:r w:rsidRPr="009C1C3D">
              <w:rPr>
                <w:rStyle w:val="af0"/>
                <w:rFonts w:hint="eastAsia"/>
                <w:noProof/>
              </w:rPr>
              <w:t>1.6.4 break</w:t>
            </w:r>
            <w:r w:rsidRPr="009C1C3D">
              <w:rPr>
                <w:rStyle w:val="af0"/>
                <w:rFonts w:hint="eastAsia"/>
                <w:noProof/>
              </w:rPr>
              <w:t>和</w:t>
            </w:r>
            <w:r w:rsidRPr="009C1C3D">
              <w:rPr>
                <w:rStyle w:val="af0"/>
                <w:rFonts w:hint="eastAsia"/>
                <w:noProof/>
              </w:rPr>
              <w:t>continue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8D9E7" w14:textId="4B695FC5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5" w:history="1">
            <w:r w:rsidRPr="009C1C3D">
              <w:rPr>
                <w:rStyle w:val="af0"/>
                <w:rFonts w:hint="eastAsia"/>
                <w:noProof/>
              </w:rPr>
              <w:t xml:space="preserve">1.6.5 </w:t>
            </w:r>
            <w:r w:rsidRPr="009C1C3D">
              <w:rPr>
                <w:rStyle w:val="af0"/>
                <w:rFonts w:hint="eastAsia"/>
                <w:noProof/>
              </w:rPr>
              <w:t>循环嵌套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BC5A52" w14:textId="269614A7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6" w:history="1">
            <w:r w:rsidRPr="009C1C3D">
              <w:rPr>
                <w:rStyle w:val="af0"/>
                <w:rFonts w:hint="eastAsia"/>
                <w:noProof/>
              </w:rPr>
              <w:t xml:space="preserve">1.6.6 </w:t>
            </w:r>
            <w:r w:rsidRPr="009C1C3D">
              <w:rPr>
                <w:rStyle w:val="af0"/>
                <w:rFonts w:hint="eastAsia"/>
                <w:noProof/>
              </w:rPr>
              <w:t>循环综合实践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1C8BE" w14:textId="1804EBB5" w:rsidR="004D0CB2" w:rsidRDefault="004D0CB2">
          <w:pPr>
            <w:pStyle w:val="TOC2"/>
            <w:tabs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7" w:history="1">
            <w:r w:rsidRPr="009C1C3D">
              <w:rPr>
                <w:rStyle w:val="af0"/>
                <w:rFonts w:hint="eastAsia"/>
                <w:noProof/>
              </w:rPr>
              <w:t xml:space="preserve">1.7 </w:t>
            </w:r>
            <w:r w:rsidRPr="009C1C3D">
              <w:rPr>
                <w:rStyle w:val="af0"/>
                <w:rFonts w:hint="eastAsia"/>
                <w:noProof/>
              </w:rPr>
              <w:t>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DEE968" w14:textId="375CCF06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8" w:history="1">
            <w:r w:rsidRPr="009C1C3D">
              <w:rPr>
                <w:rStyle w:val="af0"/>
                <w:rFonts w:hint="eastAsia"/>
                <w:noProof/>
              </w:rPr>
              <w:t xml:space="preserve">1.7.1 </w:t>
            </w:r>
            <w:r w:rsidRPr="009C1C3D">
              <w:rPr>
                <w:rStyle w:val="af0"/>
                <w:rFonts w:hint="eastAsia"/>
                <w:noProof/>
              </w:rPr>
              <w:t>什么是列表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D0018" w14:textId="6757B752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39" w:history="1">
            <w:r w:rsidRPr="009C1C3D">
              <w:rPr>
                <w:rStyle w:val="af0"/>
                <w:rFonts w:hint="eastAsia"/>
                <w:noProof/>
              </w:rPr>
              <w:t xml:space="preserve">1.7.2 </w:t>
            </w:r>
            <w:r w:rsidRPr="009C1C3D">
              <w:rPr>
                <w:rStyle w:val="af0"/>
                <w:rFonts w:hint="eastAsia"/>
                <w:noProof/>
              </w:rPr>
              <w:t>列表的索引与访问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94CDE" w14:textId="23549465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0" w:history="1">
            <w:r w:rsidRPr="009C1C3D">
              <w:rPr>
                <w:rStyle w:val="af0"/>
                <w:rFonts w:hint="eastAsia"/>
                <w:noProof/>
              </w:rPr>
              <w:t xml:space="preserve">1.7.3 </w:t>
            </w:r>
            <w:r w:rsidRPr="009C1C3D">
              <w:rPr>
                <w:rStyle w:val="af0"/>
                <w:rFonts w:hint="eastAsia"/>
                <w:noProof/>
              </w:rPr>
              <w:t>列表的切片操作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6CAAC" w14:textId="34A546FF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1" w:history="1">
            <w:r w:rsidRPr="009C1C3D">
              <w:rPr>
                <w:rStyle w:val="af0"/>
                <w:rFonts w:hint="eastAsia"/>
                <w:noProof/>
              </w:rPr>
              <w:t xml:space="preserve">1.7.4 </w:t>
            </w:r>
            <w:r w:rsidRPr="009C1C3D">
              <w:rPr>
                <w:rStyle w:val="af0"/>
                <w:rFonts w:hint="eastAsia"/>
                <w:noProof/>
              </w:rPr>
              <w:t>修改列表元素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A0326" w14:textId="22CBFF08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2" w:history="1">
            <w:r w:rsidRPr="009C1C3D">
              <w:rPr>
                <w:rStyle w:val="af0"/>
                <w:rFonts w:hint="eastAsia"/>
                <w:noProof/>
              </w:rPr>
              <w:t xml:space="preserve">1.7.5 </w:t>
            </w:r>
            <w:r w:rsidRPr="009C1C3D">
              <w:rPr>
                <w:rStyle w:val="af0"/>
                <w:rFonts w:hint="eastAsia"/>
                <w:noProof/>
              </w:rPr>
              <w:t>列表常用方法（增删操作）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79A66" w14:textId="3226D352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3" w:history="1">
            <w:r w:rsidRPr="009C1C3D">
              <w:rPr>
                <w:rStyle w:val="af0"/>
                <w:rFonts w:hint="eastAsia"/>
                <w:noProof/>
              </w:rPr>
              <w:t xml:space="preserve">1.7.6 </w:t>
            </w:r>
            <w:r w:rsidRPr="009C1C3D">
              <w:rPr>
                <w:rStyle w:val="af0"/>
                <w:rFonts w:hint="eastAsia"/>
                <w:noProof/>
              </w:rPr>
              <w:t>列表的其他实用操作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B33D7" w14:textId="23CCEA68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4" w:history="1">
            <w:r w:rsidRPr="009C1C3D">
              <w:rPr>
                <w:rStyle w:val="af0"/>
                <w:rFonts w:hint="eastAsia"/>
                <w:noProof/>
              </w:rPr>
              <w:t>1.7.7 *</w:t>
            </w:r>
            <w:r w:rsidRPr="009C1C3D">
              <w:rPr>
                <w:rStyle w:val="af0"/>
                <w:rFonts w:hint="eastAsia"/>
                <w:noProof/>
              </w:rPr>
              <w:t>列表推导式（选学）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09173" w14:textId="248515DF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5" w:history="1">
            <w:r w:rsidRPr="009C1C3D">
              <w:rPr>
                <w:rStyle w:val="af0"/>
                <w:rFonts w:hint="eastAsia"/>
                <w:noProof/>
              </w:rPr>
              <w:t xml:space="preserve">1.7.8 </w:t>
            </w:r>
            <w:r w:rsidRPr="009C1C3D">
              <w:rPr>
                <w:rStyle w:val="af0"/>
                <w:rFonts w:hint="eastAsia"/>
                <w:noProof/>
              </w:rPr>
              <w:t>循环与列表的综合应用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8DA84" w14:textId="6DBFD425" w:rsidR="004D0CB2" w:rsidRDefault="004D0CB2">
          <w:pPr>
            <w:pStyle w:val="TOC1"/>
            <w:tabs>
              <w:tab w:val="right" w:leader="dot" w:pos="7190"/>
            </w:tabs>
            <w:ind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6" w:history="1">
            <w:r w:rsidRPr="009C1C3D">
              <w:rPr>
                <w:rStyle w:val="af0"/>
                <w:rFonts w:hint="eastAsia"/>
                <w:noProof/>
              </w:rPr>
              <w:t xml:space="preserve">2 </w:t>
            </w:r>
            <w:r w:rsidRPr="009C1C3D">
              <w:rPr>
                <w:rStyle w:val="af0"/>
                <w:rFonts w:hint="eastAsia"/>
                <w:noProof/>
              </w:rPr>
              <w:t>语法进阶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3EFF7" w14:textId="27694CEA" w:rsidR="004D0CB2" w:rsidRDefault="004D0CB2">
          <w:pPr>
            <w:pStyle w:val="TOC2"/>
            <w:tabs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7" w:history="1">
            <w:r w:rsidRPr="009C1C3D">
              <w:rPr>
                <w:rStyle w:val="af0"/>
                <w:rFonts w:hint="eastAsia"/>
                <w:noProof/>
              </w:rPr>
              <w:t xml:space="preserve">2.1 </w:t>
            </w:r>
            <w:r w:rsidRPr="009C1C3D">
              <w:rPr>
                <w:rStyle w:val="af0"/>
                <w:rFonts w:hint="eastAsia"/>
                <w:noProof/>
              </w:rPr>
              <w:t>函数基础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9B3DF" w14:textId="7B08C547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8" w:history="1">
            <w:r w:rsidRPr="009C1C3D">
              <w:rPr>
                <w:rStyle w:val="af0"/>
                <w:rFonts w:hint="eastAsia"/>
                <w:noProof/>
              </w:rPr>
              <w:t xml:space="preserve">2.1.1 </w:t>
            </w:r>
            <w:r w:rsidRPr="009C1C3D">
              <w:rPr>
                <w:rStyle w:val="af0"/>
                <w:rFonts w:hint="eastAsia"/>
                <w:noProof/>
              </w:rPr>
              <w:t>为什么需要函数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361D05" w14:textId="013284B3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49" w:history="1">
            <w:r w:rsidRPr="009C1C3D">
              <w:rPr>
                <w:rStyle w:val="af0"/>
                <w:rFonts w:hint="eastAsia"/>
                <w:noProof/>
              </w:rPr>
              <w:t xml:space="preserve">2.1.2 </w:t>
            </w:r>
            <w:r w:rsidRPr="009C1C3D">
              <w:rPr>
                <w:rStyle w:val="af0"/>
                <w:rFonts w:hint="eastAsia"/>
                <w:noProof/>
              </w:rPr>
              <w:t>函数的定义与调用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042CB3" w14:textId="1097005B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0" w:history="1">
            <w:r w:rsidRPr="009C1C3D">
              <w:rPr>
                <w:rStyle w:val="af0"/>
                <w:rFonts w:hint="eastAsia"/>
                <w:noProof/>
              </w:rPr>
              <w:t xml:space="preserve">2.1.3 </w:t>
            </w:r>
            <w:r w:rsidRPr="009C1C3D">
              <w:rPr>
                <w:rStyle w:val="af0"/>
                <w:rFonts w:hint="eastAsia"/>
                <w:noProof/>
              </w:rPr>
              <w:t>函数的参数：让函数更灵活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38774" w14:textId="5F2C3A2F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1" w:history="1">
            <w:r w:rsidRPr="009C1C3D">
              <w:rPr>
                <w:rStyle w:val="af0"/>
                <w:rFonts w:hint="eastAsia"/>
                <w:noProof/>
              </w:rPr>
              <w:t xml:space="preserve">2.1.4 </w:t>
            </w:r>
            <w:r w:rsidRPr="009C1C3D">
              <w:rPr>
                <w:rStyle w:val="af0"/>
                <w:rFonts w:hint="eastAsia"/>
                <w:noProof/>
              </w:rPr>
              <w:t>函数的返回值：把结果送回来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E01801" w14:textId="0E8C1106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2" w:history="1">
            <w:r w:rsidRPr="009C1C3D">
              <w:rPr>
                <w:rStyle w:val="af0"/>
                <w:rFonts w:hint="eastAsia"/>
                <w:noProof/>
              </w:rPr>
              <w:t xml:space="preserve">2.1.5 </w:t>
            </w:r>
            <w:r w:rsidRPr="009C1C3D">
              <w:rPr>
                <w:rStyle w:val="af0"/>
                <w:rFonts w:hint="eastAsia"/>
                <w:noProof/>
              </w:rPr>
              <w:t>变量的作用域：你的变量在哪有效？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058DF2" w14:textId="7AF642CC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3" w:history="1">
            <w:r w:rsidRPr="009C1C3D">
              <w:rPr>
                <w:rStyle w:val="af0"/>
                <w:rFonts w:hint="eastAsia"/>
                <w:noProof/>
              </w:rPr>
              <w:t xml:space="preserve">2.1.6 </w:t>
            </w:r>
            <w:r w:rsidRPr="009C1C3D">
              <w:rPr>
                <w:rStyle w:val="af0"/>
                <w:rFonts w:hint="eastAsia"/>
                <w:noProof/>
              </w:rPr>
              <w:t>函数综合实践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33D80" w14:textId="0ABADEA8" w:rsidR="004D0CB2" w:rsidRDefault="004D0CB2">
          <w:pPr>
            <w:pStyle w:val="TOC2"/>
            <w:tabs>
              <w:tab w:val="right" w:leader="dot" w:pos="7190"/>
            </w:tabs>
            <w:ind w:left="44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4" w:history="1">
            <w:r w:rsidRPr="009C1C3D">
              <w:rPr>
                <w:rStyle w:val="af0"/>
                <w:rFonts w:hint="eastAsia"/>
                <w:noProof/>
              </w:rPr>
              <w:t xml:space="preserve">2.2 </w:t>
            </w:r>
            <w:r w:rsidRPr="009C1C3D">
              <w:rPr>
                <w:rStyle w:val="af0"/>
                <w:rFonts w:hint="eastAsia"/>
                <w:noProof/>
              </w:rPr>
              <w:t>函数进阶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FB475E" w14:textId="1C2B561E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5" w:history="1">
            <w:r w:rsidRPr="009C1C3D">
              <w:rPr>
                <w:rStyle w:val="af0"/>
                <w:rFonts w:hint="eastAsia"/>
                <w:noProof/>
              </w:rPr>
              <w:t>2.2.1 *</w:t>
            </w:r>
            <w:r w:rsidRPr="009C1C3D">
              <w:rPr>
                <w:rStyle w:val="af0"/>
                <w:rFonts w:hint="eastAsia"/>
                <w:noProof/>
              </w:rPr>
              <w:t>匿名函数</w:t>
            </w:r>
            <w:r w:rsidRPr="009C1C3D">
              <w:rPr>
                <w:rStyle w:val="af0"/>
                <w:rFonts w:hint="eastAsia"/>
                <w:noProof/>
              </w:rPr>
              <w:t>lambda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DC256" w14:textId="445F03A4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6" w:history="1">
            <w:r w:rsidRPr="009C1C3D">
              <w:rPr>
                <w:rStyle w:val="af0"/>
                <w:rFonts w:hint="eastAsia"/>
                <w:noProof/>
              </w:rPr>
              <w:t>2.2.2 *</w:t>
            </w:r>
            <w:r w:rsidRPr="009C1C3D">
              <w:rPr>
                <w:rStyle w:val="af0"/>
                <w:rFonts w:hint="eastAsia"/>
                <w:noProof/>
              </w:rPr>
              <w:t>高阶函数：函数当参数用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4500E8" w14:textId="180F9EE6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7" w:history="1">
            <w:r w:rsidRPr="009C1C3D">
              <w:rPr>
                <w:rStyle w:val="af0"/>
                <w:rFonts w:hint="eastAsia"/>
                <w:noProof/>
              </w:rPr>
              <w:t xml:space="preserve">2.2.3 </w:t>
            </w:r>
            <w:r w:rsidRPr="009C1C3D">
              <w:rPr>
                <w:rStyle w:val="af0"/>
                <w:rFonts w:hint="eastAsia"/>
                <w:noProof/>
              </w:rPr>
              <w:t>递归函数：自己调用自己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0AFCE" w14:textId="496D5239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8" w:history="1">
            <w:r w:rsidRPr="009C1C3D">
              <w:rPr>
                <w:rStyle w:val="af0"/>
                <w:rFonts w:hint="eastAsia"/>
                <w:noProof/>
              </w:rPr>
              <w:t xml:space="preserve">2.2.4 </w:t>
            </w:r>
            <w:r w:rsidRPr="009C1C3D">
              <w:rPr>
                <w:rStyle w:val="af0"/>
                <w:rFonts w:hint="eastAsia"/>
                <w:noProof/>
              </w:rPr>
              <w:t>函数也是对象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A53E69" w14:textId="2C23BFBE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59" w:history="1">
            <w:r w:rsidRPr="009C1C3D">
              <w:rPr>
                <w:rStyle w:val="af0"/>
                <w:rFonts w:hint="eastAsia"/>
                <w:noProof/>
              </w:rPr>
              <w:t xml:space="preserve">2.2.5 </w:t>
            </w:r>
            <w:r w:rsidRPr="009C1C3D">
              <w:rPr>
                <w:rStyle w:val="af0"/>
                <w:rFonts w:hint="eastAsia"/>
                <w:noProof/>
              </w:rPr>
              <w:t>闭包：函数记住外部状态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8346A" w14:textId="28F7E1E2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60" w:history="1">
            <w:r w:rsidRPr="009C1C3D">
              <w:rPr>
                <w:rStyle w:val="af0"/>
                <w:rFonts w:hint="eastAsia"/>
                <w:noProof/>
              </w:rPr>
              <w:t>2.2.6 *</w:t>
            </w:r>
            <w:r w:rsidRPr="009C1C3D">
              <w:rPr>
                <w:rStyle w:val="af0"/>
                <w:rFonts w:hint="eastAsia"/>
                <w:noProof/>
              </w:rPr>
              <w:t>装饰器初探（选学）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F7A10" w14:textId="735B26E1" w:rsidR="004D0CB2" w:rsidRDefault="004D0CB2">
          <w:pPr>
            <w:pStyle w:val="TOC3"/>
            <w:tabs>
              <w:tab w:val="right" w:leader="dot" w:pos="7190"/>
            </w:tabs>
            <w:ind w:left="880" w:firstLine="440"/>
            <w:rPr>
              <w:rFonts w:asciiTheme="minorHAnsi" w:eastAsiaTheme="minorEastAsia" w:hAnsiTheme="minorHAnsi" w:hint="eastAsia"/>
              <w:noProof/>
            </w:rPr>
          </w:pPr>
          <w:hyperlink w:anchor="_Toc218877961" w:history="1">
            <w:r w:rsidRPr="009C1C3D">
              <w:rPr>
                <w:rStyle w:val="af0"/>
                <w:rFonts w:hint="eastAsia"/>
                <w:noProof/>
              </w:rPr>
              <w:t xml:space="preserve">2.2.7 </w:t>
            </w:r>
            <w:r w:rsidRPr="009C1C3D">
              <w:rPr>
                <w:rStyle w:val="af0"/>
                <w:rFonts w:hint="eastAsia"/>
                <w:noProof/>
              </w:rPr>
              <w:t>函数进阶综合实践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_Toc218877961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E14858" w14:textId="155A6A18" w:rsidR="00680556" w:rsidRDefault="00680556" w:rsidP="000B3DE0">
          <w:pPr>
            <w:ind w:firstLineChars="0" w:firstLine="0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ACAE1EB" w14:textId="67711518" w:rsidR="00680556" w:rsidRDefault="00680556">
      <w:pPr>
        <w:widowControl/>
        <w:spacing w:after="160" w:line="278" w:lineRule="auto"/>
        <w:ind w:firstLine="440"/>
      </w:pPr>
      <w:r>
        <w:br w:type="page"/>
      </w:r>
    </w:p>
    <w:p w14:paraId="78432F94" w14:textId="6BC52B24" w:rsidR="00680556" w:rsidRDefault="00680556" w:rsidP="000B3DE0">
      <w:pPr>
        <w:pStyle w:val="1"/>
        <w:numPr>
          <w:ilvl w:val="0"/>
          <w:numId w:val="1"/>
        </w:numPr>
      </w:pPr>
      <w:bookmarkStart w:id="0" w:name="_Toc218877909"/>
      <w:r>
        <w:rPr>
          <w:rFonts w:hint="eastAsia"/>
        </w:rPr>
        <w:lastRenderedPageBreak/>
        <w:t>基本入门</w:t>
      </w:r>
      <w:bookmarkEnd w:id="0"/>
    </w:p>
    <w:p w14:paraId="747ADD96" w14:textId="754DF9AC" w:rsidR="000B3DE0" w:rsidRDefault="000B3DE0" w:rsidP="000B3DE0">
      <w:pPr>
        <w:pStyle w:val="2"/>
        <w:numPr>
          <w:ilvl w:val="1"/>
          <w:numId w:val="1"/>
        </w:numPr>
      </w:pPr>
      <w:bookmarkStart w:id="1" w:name="_Toc218877910"/>
      <w:r>
        <w:rPr>
          <w:rFonts w:hint="eastAsia"/>
        </w:rPr>
        <w:t>Python</w:t>
      </w:r>
      <w:r>
        <w:rPr>
          <w:rFonts w:hint="eastAsia"/>
        </w:rPr>
        <w:t>环境的下载与安装</w:t>
      </w:r>
      <w:bookmarkEnd w:id="1"/>
    </w:p>
    <w:p w14:paraId="08032D9A" w14:textId="716D6763" w:rsidR="000B3DE0" w:rsidRDefault="000B3DE0" w:rsidP="000B3DE0">
      <w:pPr>
        <w:pStyle w:val="3"/>
        <w:numPr>
          <w:ilvl w:val="2"/>
          <w:numId w:val="1"/>
        </w:numPr>
      </w:pPr>
      <w:r>
        <w:rPr>
          <w:rFonts w:hint="eastAsia"/>
        </w:rPr>
        <w:t xml:space="preserve"> </w:t>
      </w:r>
      <w:bookmarkStart w:id="2" w:name="_Toc218877911"/>
      <w:r>
        <w:rPr>
          <w:rFonts w:hint="eastAsia"/>
        </w:rPr>
        <w:t>下载</w:t>
      </w:r>
      <w:r>
        <w:rPr>
          <w:rFonts w:hint="eastAsia"/>
        </w:rPr>
        <w:t>Python</w:t>
      </w:r>
      <w:bookmarkEnd w:id="2"/>
    </w:p>
    <w:p w14:paraId="00E650EA" w14:textId="0D244631" w:rsidR="000B3DE0" w:rsidRDefault="00C950CF" w:rsidP="000B3DE0">
      <w:pPr>
        <w:ind w:firstLine="4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08CBA1" wp14:editId="49542C61">
            <wp:simplePos x="0" y="0"/>
            <wp:positionH relativeFrom="column">
              <wp:posOffset>3178099</wp:posOffset>
            </wp:positionH>
            <wp:positionV relativeFrom="paragraph">
              <wp:posOffset>6096</wp:posOffset>
            </wp:positionV>
            <wp:extent cx="731520" cy="731520"/>
            <wp:effectExtent l="0" t="0" r="0" b="0"/>
            <wp:wrapSquare wrapText="bothSides"/>
            <wp:docPr id="631255746" name="图片 7" descr="生成的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生成的二维码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DE0">
        <w:rPr>
          <w:rFonts w:hint="eastAsia"/>
        </w:rPr>
        <w:t>第一步：访问</w:t>
      </w:r>
      <w:r w:rsidR="000B3DE0">
        <w:rPr>
          <w:rFonts w:hint="eastAsia"/>
        </w:rPr>
        <w:t>Python</w:t>
      </w:r>
      <w:r w:rsidR="000B3DE0">
        <w:rPr>
          <w:rFonts w:hint="eastAsia"/>
        </w:rPr>
        <w:t>官网：</w:t>
      </w:r>
      <w:r w:rsidR="000B3DE0">
        <w:rPr>
          <w:rFonts w:hint="eastAsia"/>
        </w:rPr>
        <w:t>python.org(</w:t>
      </w:r>
      <w:r w:rsidR="000B3DE0">
        <w:rPr>
          <w:rFonts w:hint="eastAsia"/>
        </w:rPr>
        <w:t>或用二维码</w:t>
      </w:r>
      <w:r w:rsidR="000B3DE0">
        <w:rPr>
          <w:rFonts w:hint="eastAsia"/>
        </w:rPr>
        <w:t>)</w:t>
      </w:r>
    </w:p>
    <w:p w14:paraId="366E0DD3" w14:textId="4934722D" w:rsidR="000B3DE0" w:rsidRDefault="000B3DE0" w:rsidP="000B3DE0">
      <w:pPr>
        <w:ind w:firstLine="440"/>
      </w:pPr>
    </w:p>
    <w:p w14:paraId="537723F5" w14:textId="21B55BEE" w:rsidR="000B3DE0" w:rsidRDefault="000B3DE0" w:rsidP="000B3DE0">
      <w:pPr>
        <w:ind w:firstLine="440"/>
      </w:pPr>
    </w:p>
    <w:p w14:paraId="45E6EA3F" w14:textId="45947F85" w:rsidR="000B3DE0" w:rsidRDefault="000B3DE0" w:rsidP="000B3DE0">
      <w:pPr>
        <w:ind w:firstLine="440"/>
      </w:pPr>
      <w:r w:rsidRPr="000B3DE0">
        <w:rPr>
          <w:noProof/>
        </w:rPr>
        <w:drawing>
          <wp:anchor distT="0" distB="0" distL="114300" distR="114300" simplePos="0" relativeHeight="251659264" behindDoc="0" locked="0" layoutInCell="1" allowOverlap="1" wp14:anchorId="68FE7A93" wp14:editId="52845CD8">
            <wp:simplePos x="0" y="0"/>
            <wp:positionH relativeFrom="margin">
              <wp:posOffset>-62611</wp:posOffset>
            </wp:positionH>
            <wp:positionV relativeFrom="paragraph">
              <wp:posOffset>117983</wp:posOffset>
            </wp:positionV>
            <wp:extent cx="4045585" cy="2267585"/>
            <wp:effectExtent l="0" t="0" r="0" b="0"/>
            <wp:wrapSquare wrapText="bothSides"/>
            <wp:docPr id="230036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632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6" r="30387" b="4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22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FF1E0" w14:textId="5925CE17" w:rsidR="000B3DE0" w:rsidRDefault="000B3DE0" w:rsidP="000B3DE0">
      <w:pPr>
        <w:ind w:firstLine="440"/>
      </w:pPr>
      <w:r>
        <w:rPr>
          <w:rFonts w:hint="eastAsia"/>
        </w:rPr>
        <w:t>第二步：等待页面加载完成后点击</w:t>
      </w:r>
      <w:r>
        <w:rPr>
          <w:rFonts w:hint="eastAsia"/>
        </w:rPr>
        <w:t>Downloads</w:t>
      </w:r>
      <w:r>
        <w:rPr>
          <w:rFonts w:hint="eastAsia"/>
        </w:rPr>
        <w:t>，再点击右边的</w:t>
      </w:r>
      <w:r>
        <w:rPr>
          <w:rFonts w:hint="eastAsia"/>
        </w:rPr>
        <w:t>python(</w:t>
      </w:r>
      <w:r>
        <w:rPr>
          <w:rFonts w:hint="eastAsia"/>
        </w:rPr>
        <w:t>版本号</w:t>
      </w:r>
      <w:r>
        <w:rPr>
          <w:rFonts w:hint="eastAsia"/>
        </w:rPr>
        <w:t>)</w:t>
      </w:r>
      <w:r>
        <w:rPr>
          <w:rFonts w:hint="eastAsia"/>
        </w:rPr>
        <w:t>按钮，如图所示</w:t>
      </w:r>
    </w:p>
    <w:p w14:paraId="74A24E9E" w14:textId="77777777" w:rsidR="000B3DE0" w:rsidRDefault="000B3DE0" w:rsidP="000B3DE0">
      <w:pPr>
        <w:ind w:firstLine="440"/>
      </w:pPr>
    </w:p>
    <w:p w14:paraId="01F35F14" w14:textId="6D367A56" w:rsidR="000B3DE0" w:rsidRDefault="000B3DE0" w:rsidP="000B3DE0">
      <w:pPr>
        <w:ind w:firstLine="442"/>
      </w:pPr>
      <w:r>
        <w:rPr>
          <w:rFonts w:hint="eastAsia"/>
          <w:b/>
          <w:bCs/>
        </w:rPr>
        <w:t>如果下载速度慢：</w:t>
      </w:r>
    </w:p>
    <w:p w14:paraId="009559AC" w14:textId="4919269D" w:rsidR="00C950CF" w:rsidRDefault="00C950CF" w:rsidP="000B3DE0">
      <w:pPr>
        <w:ind w:firstLine="440"/>
        <w:rPr>
          <w:b/>
          <w:bCs/>
          <w:u w:val="single"/>
        </w:rPr>
      </w:pPr>
      <w:r>
        <w:rPr>
          <w:rFonts w:hint="eastAsia"/>
        </w:rPr>
        <w:t>进入：</w:t>
      </w:r>
      <w:r w:rsidRPr="00C950CF">
        <w:t xml:space="preserve"> repo.huaweicloud.com/python/</w:t>
      </w:r>
      <w:r w:rsidRPr="00C950CF">
        <w:rPr>
          <w:rFonts w:hint="eastAsia"/>
          <w:b/>
          <w:bCs/>
          <w:u w:val="single"/>
        </w:rPr>
        <w:t>你刚刚看到的版本</w:t>
      </w:r>
      <w:r>
        <w:rPr>
          <w:rFonts w:hint="eastAsia"/>
          <w:b/>
          <w:bCs/>
          <w:u w:val="single"/>
        </w:rPr>
        <w:t>（最好减一个大版本，如</w:t>
      </w:r>
      <w:r>
        <w:rPr>
          <w:rFonts w:hint="eastAsia"/>
          <w:b/>
          <w:bCs/>
          <w:u w:val="single"/>
        </w:rPr>
        <w:t>3.14.2</w:t>
      </w:r>
      <w:r>
        <w:rPr>
          <w:rFonts w:hint="eastAsia"/>
          <w:b/>
          <w:bCs/>
          <w:u w:val="single"/>
        </w:rPr>
        <w:t>就输入成</w:t>
      </w:r>
      <w:r>
        <w:rPr>
          <w:rFonts w:hint="eastAsia"/>
          <w:b/>
          <w:bCs/>
          <w:u w:val="single"/>
        </w:rPr>
        <w:t>3.13.2</w:t>
      </w:r>
      <w:r>
        <w:rPr>
          <w:rFonts w:hint="eastAsia"/>
          <w:b/>
          <w:bCs/>
          <w:u w:val="single"/>
        </w:rPr>
        <w:t>，防止</w:t>
      </w:r>
      <w:r>
        <w:rPr>
          <w:rFonts w:hint="eastAsia"/>
          <w:b/>
          <w:bCs/>
          <w:u w:val="single"/>
        </w:rPr>
        <w:t>404</w:t>
      </w:r>
      <w:r>
        <w:rPr>
          <w:rFonts w:hint="eastAsia"/>
          <w:b/>
          <w:bCs/>
          <w:u w:val="single"/>
        </w:rPr>
        <w:t>）</w:t>
      </w:r>
    </w:p>
    <w:p w14:paraId="2FB6BEED" w14:textId="34749AF6" w:rsidR="00C950CF" w:rsidRDefault="00C950CF" w:rsidP="000B3DE0">
      <w:pPr>
        <w:ind w:firstLine="440"/>
      </w:pPr>
      <w:r>
        <w:rPr>
          <w:rFonts w:hint="eastAsia"/>
        </w:rPr>
        <w:t>找到</w:t>
      </w:r>
      <w:r>
        <w:rPr>
          <w:rFonts w:hint="eastAsia"/>
        </w:rPr>
        <w:t>python-</w:t>
      </w:r>
      <w:r>
        <w:rPr>
          <w:rFonts w:hint="eastAsia"/>
        </w:rPr>
        <w:t>版本号</w:t>
      </w:r>
      <w:r>
        <w:rPr>
          <w:rFonts w:hint="eastAsia"/>
        </w:rPr>
        <w:t>-amd64.exe</w:t>
      </w:r>
      <w:r>
        <w:rPr>
          <w:rFonts w:hint="eastAsia"/>
        </w:rPr>
        <w:t>（假设你的电脑是常用的</w:t>
      </w:r>
      <w:r>
        <w:rPr>
          <w:rFonts w:hint="eastAsia"/>
        </w:rPr>
        <w:t>Windows</w:t>
      </w:r>
      <w:r>
        <w:rPr>
          <w:rFonts w:hint="eastAsia"/>
        </w:rPr>
        <w:t>）</w:t>
      </w:r>
    </w:p>
    <w:p w14:paraId="32B61E4A" w14:textId="1C8D8A86" w:rsidR="00C950CF" w:rsidRPr="00C950CF" w:rsidRDefault="00C950CF" w:rsidP="000B3DE0">
      <w:pPr>
        <w:ind w:firstLine="440"/>
      </w:pPr>
      <w:r w:rsidRPr="00C950CF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466C8A9" wp14:editId="5E4DF1E4">
            <wp:simplePos x="0" y="0"/>
            <wp:positionH relativeFrom="column">
              <wp:posOffset>215468</wp:posOffset>
            </wp:positionH>
            <wp:positionV relativeFrom="paragraph">
              <wp:posOffset>204191</wp:posOffset>
            </wp:positionV>
            <wp:extent cx="4413885" cy="275590"/>
            <wp:effectExtent l="0" t="0" r="5715" b="0"/>
            <wp:wrapSquare wrapText="bothSides"/>
            <wp:docPr id="29178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371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如</w:t>
      </w:r>
    </w:p>
    <w:p w14:paraId="7DCE6E07" w14:textId="77777777" w:rsidR="00C950CF" w:rsidRDefault="00C950CF" w:rsidP="000B3DE0">
      <w:pPr>
        <w:ind w:firstLine="440"/>
      </w:pPr>
    </w:p>
    <w:p w14:paraId="1D0B6E90" w14:textId="77777777" w:rsidR="00C950CF" w:rsidRDefault="00C950CF" w:rsidP="000B3DE0">
      <w:pPr>
        <w:ind w:firstLine="440"/>
      </w:pPr>
    </w:p>
    <w:p w14:paraId="4658DF7E" w14:textId="7C995513" w:rsidR="00C950CF" w:rsidRDefault="00F07C95" w:rsidP="00C950CF">
      <w:pPr>
        <w:pStyle w:val="3"/>
        <w:numPr>
          <w:ilvl w:val="2"/>
          <w:numId w:val="1"/>
        </w:numPr>
      </w:pPr>
      <w:r>
        <w:rPr>
          <w:rFonts w:hint="eastAsia"/>
        </w:rPr>
        <w:t xml:space="preserve"> </w:t>
      </w:r>
      <w:bookmarkStart w:id="3" w:name="_Toc218877912"/>
      <w:r w:rsidR="00C950CF">
        <w:rPr>
          <w:rFonts w:hint="eastAsia"/>
        </w:rPr>
        <w:t>安装</w:t>
      </w:r>
      <w:r w:rsidR="00C950CF">
        <w:rPr>
          <w:rFonts w:hint="eastAsia"/>
        </w:rPr>
        <w:t>Python</w:t>
      </w:r>
      <w:bookmarkEnd w:id="3"/>
    </w:p>
    <w:p w14:paraId="3AF8E310" w14:textId="25AF26F4" w:rsidR="00C950CF" w:rsidRDefault="00C950CF" w:rsidP="00C950CF">
      <w:pPr>
        <w:ind w:firstLine="440"/>
      </w:pPr>
      <w:r>
        <w:rPr>
          <w:rFonts w:hint="eastAsia"/>
        </w:rPr>
        <w:t>双击打开刚刚下载的安装包（如</w:t>
      </w:r>
      <w:r>
        <w:rPr>
          <w:rFonts w:hint="eastAsia"/>
        </w:rPr>
        <w:t>python-3.13.2-amd64.exe</w:t>
      </w:r>
      <w:r>
        <w:rPr>
          <w:rFonts w:hint="eastAsia"/>
        </w:rPr>
        <w:t>）</w:t>
      </w:r>
    </w:p>
    <w:p w14:paraId="01187A09" w14:textId="1D6E57CE" w:rsidR="00C950CF" w:rsidRDefault="00C950CF" w:rsidP="00C950CF">
      <w:pPr>
        <w:ind w:firstLine="440"/>
      </w:pPr>
      <w:r w:rsidRPr="00C950CF">
        <w:rPr>
          <w:noProof/>
        </w:rPr>
        <w:drawing>
          <wp:anchor distT="0" distB="0" distL="114300" distR="114300" simplePos="0" relativeHeight="251661312" behindDoc="0" locked="0" layoutInCell="1" allowOverlap="1" wp14:anchorId="65684263" wp14:editId="36FBED77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501265" cy="1543685"/>
            <wp:effectExtent l="0" t="0" r="0" b="0"/>
            <wp:wrapSquare wrapText="bothSides"/>
            <wp:docPr id="552233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395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选择下方的</w:t>
      </w:r>
      <w:r>
        <w:rPr>
          <w:rFonts w:hint="eastAsia"/>
          <w:b/>
          <w:bCs/>
        </w:rPr>
        <w:t>Customize installation</w:t>
      </w:r>
    </w:p>
    <w:p w14:paraId="7D71F0AB" w14:textId="7F0EF118" w:rsidR="00C950CF" w:rsidRDefault="00C950CF" w:rsidP="00C950CF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>Optional Features</w:t>
      </w:r>
      <w:r>
        <w:rPr>
          <w:rFonts w:hint="eastAsia"/>
        </w:rPr>
        <w:t>界面中，直接点击</w:t>
      </w:r>
      <w:r>
        <w:rPr>
          <w:rFonts w:hint="eastAsia"/>
        </w:rPr>
        <w:t>Next</w:t>
      </w:r>
      <w:r>
        <w:rPr>
          <w:rFonts w:hint="eastAsia"/>
        </w:rPr>
        <w:t>按钮</w:t>
      </w:r>
    </w:p>
    <w:p w14:paraId="53044272" w14:textId="7DBB1B2F" w:rsidR="00C950CF" w:rsidRDefault="00F07C95" w:rsidP="00C950CF">
      <w:pPr>
        <w:ind w:firstLine="440"/>
      </w:pPr>
      <w:r>
        <w:rPr>
          <w:rFonts w:hint="eastAsia"/>
        </w:rPr>
        <w:t>按图片所示勾选后单击</w:t>
      </w:r>
      <w:r w:rsidRPr="00F07C95">
        <w:rPr>
          <w:noProof/>
        </w:rPr>
        <w:drawing>
          <wp:anchor distT="0" distB="0" distL="114300" distR="114300" simplePos="0" relativeHeight="251663360" behindDoc="0" locked="0" layoutInCell="1" allowOverlap="1" wp14:anchorId="2836BFD0" wp14:editId="1F19AC83">
            <wp:simplePos x="0" y="0"/>
            <wp:positionH relativeFrom="margin">
              <wp:align>right</wp:align>
            </wp:positionH>
            <wp:positionV relativeFrom="paragraph">
              <wp:posOffset>2372360</wp:posOffset>
            </wp:positionV>
            <wp:extent cx="2569845" cy="1586230"/>
            <wp:effectExtent l="0" t="0" r="1905" b="0"/>
            <wp:wrapSquare wrapText="bothSides"/>
            <wp:docPr id="1579118920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18920" name="图片 1" descr="图形用户界面, 文本, 应用程序, 聊天或短信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0CF" w:rsidRPr="00C950CF">
        <w:rPr>
          <w:noProof/>
        </w:rPr>
        <w:drawing>
          <wp:anchor distT="0" distB="0" distL="114300" distR="114300" simplePos="0" relativeHeight="251662336" behindDoc="0" locked="0" layoutInCell="1" allowOverlap="1" wp14:anchorId="7F8CC2B3" wp14:editId="13618435">
            <wp:simplePos x="0" y="0"/>
            <wp:positionH relativeFrom="margin">
              <wp:align>right</wp:align>
            </wp:positionH>
            <wp:positionV relativeFrom="paragraph">
              <wp:posOffset>799922</wp:posOffset>
            </wp:positionV>
            <wp:extent cx="2562860" cy="1582420"/>
            <wp:effectExtent l="0" t="0" r="8890" b="0"/>
            <wp:wrapSquare wrapText="bothSides"/>
            <wp:docPr id="6451007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0076" name="图片 1" descr="图形用户界面, 应用程序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Install</w:t>
      </w:r>
    </w:p>
    <w:p w14:paraId="686BC379" w14:textId="488DDEFC" w:rsidR="00F07C95" w:rsidRDefault="00F07C95" w:rsidP="00C950CF">
      <w:pPr>
        <w:ind w:firstLine="440"/>
      </w:pPr>
      <w:r>
        <w:rPr>
          <w:rFonts w:hint="eastAsia"/>
        </w:rPr>
        <w:t>等待安装完成。</w:t>
      </w:r>
    </w:p>
    <w:p w14:paraId="05B04BA2" w14:textId="77777777" w:rsidR="00F07C95" w:rsidRDefault="00F07C95">
      <w:pPr>
        <w:widowControl/>
        <w:spacing w:after="160" w:line="278" w:lineRule="auto"/>
        <w:ind w:firstLineChars="0" w:firstLine="0"/>
      </w:pPr>
      <w:r>
        <w:br w:type="page"/>
      </w:r>
    </w:p>
    <w:p w14:paraId="75BC0161" w14:textId="6AB611EA" w:rsidR="00F07C95" w:rsidRDefault="00F1004F" w:rsidP="00F07C95">
      <w:pPr>
        <w:pStyle w:val="3"/>
        <w:numPr>
          <w:ilvl w:val="2"/>
          <w:numId w:val="1"/>
        </w:numPr>
      </w:pPr>
      <w:r>
        <w:rPr>
          <w:rFonts w:hint="eastAsia"/>
        </w:rPr>
        <w:lastRenderedPageBreak/>
        <w:t xml:space="preserve"> </w:t>
      </w:r>
      <w:bookmarkStart w:id="4" w:name="_Toc218877913"/>
      <w:r w:rsidR="00F07C95">
        <w:rPr>
          <w:rFonts w:hint="eastAsia"/>
        </w:rPr>
        <w:t>验证安装</w:t>
      </w:r>
      <w:bookmarkEnd w:id="4"/>
    </w:p>
    <w:p w14:paraId="1749F741" w14:textId="749F308E" w:rsidR="00F07C95" w:rsidRDefault="00F07C95" w:rsidP="00F07C95">
      <w:pPr>
        <w:ind w:firstLine="440"/>
      </w:pPr>
      <w:r w:rsidRPr="00F07C95">
        <w:rPr>
          <w:noProof/>
        </w:rPr>
        <w:drawing>
          <wp:anchor distT="0" distB="0" distL="114300" distR="114300" simplePos="0" relativeHeight="251664384" behindDoc="0" locked="0" layoutInCell="1" allowOverlap="1" wp14:anchorId="241FDF2B" wp14:editId="19D1C989">
            <wp:simplePos x="0" y="0"/>
            <wp:positionH relativeFrom="column">
              <wp:posOffset>259080</wp:posOffset>
            </wp:positionH>
            <wp:positionV relativeFrom="paragraph">
              <wp:posOffset>192405</wp:posOffset>
            </wp:positionV>
            <wp:extent cx="474980" cy="511810"/>
            <wp:effectExtent l="0" t="0" r="1270" b="2540"/>
            <wp:wrapSquare wrapText="bothSides"/>
            <wp:docPr id="1379220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09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7C95">
        <w:rPr>
          <w:noProof/>
        </w:rPr>
        <w:drawing>
          <wp:anchor distT="0" distB="0" distL="114300" distR="114300" simplePos="0" relativeHeight="251665408" behindDoc="0" locked="0" layoutInCell="1" allowOverlap="1" wp14:anchorId="68ADA4D6" wp14:editId="3194834E">
            <wp:simplePos x="0" y="0"/>
            <wp:positionH relativeFrom="column">
              <wp:posOffset>852043</wp:posOffset>
            </wp:positionH>
            <wp:positionV relativeFrom="paragraph">
              <wp:posOffset>207162</wp:posOffset>
            </wp:positionV>
            <wp:extent cx="419100" cy="485775"/>
            <wp:effectExtent l="0" t="0" r="0" b="9525"/>
            <wp:wrapSquare wrapText="bothSides"/>
            <wp:docPr id="1034629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954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在键盘上找到以下两个键</w:t>
      </w:r>
      <w:r>
        <w:br/>
      </w:r>
    </w:p>
    <w:p w14:paraId="49056B26" w14:textId="3AB98900" w:rsidR="00F07C95" w:rsidRDefault="00F07C95" w:rsidP="00F07C95">
      <w:pPr>
        <w:ind w:firstLine="440"/>
      </w:pPr>
      <w:r>
        <w:rPr>
          <w:rFonts w:hint="eastAsia"/>
        </w:rPr>
        <w:t>先按住左边的</w:t>
      </w:r>
      <w:r>
        <w:t>”</w:t>
      </w:r>
      <w:r>
        <w:rPr>
          <w:rFonts w:hint="eastAsia"/>
        </w:rPr>
        <w:t>Win</w:t>
      </w:r>
      <w:r>
        <w:t>”</w:t>
      </w:r>
      <w:r>
        <w:rPr>
          <w:rFonts w:hint="eastAsia"/>
        </w:rPr>
        <w:t>键，再按以下右边的</w:t>
      </w:r>
      <w:r>
        <w:t>”</w:t>
      </w:r>
      <w:r>
        <w:rPr>
          <w:rFonts w:hint="eastAsia"/>
        </w:rPr>
        <w:t>R</w:t>
      </w:r>
      <w:r>
        <w:t>”</w:t>
      </w:r>
      <w:r>
        <w:rPr>
          <w:rFonts w:hint="eastAsia"/>
        </w:rPr>
        <w:t>键</w:t>
      </w:r>
    </w:p>
    <w:p w14:paraId="660D0D5F" w14:textId="77777777" w:rsidR="00F07C95" w:rsidRDefault="00F07C95" w:rsidP="00F07C95">
      <w:pPr>
        <w:ind w:firstLine="440"/>
      </w:pPr>
      <w:r>
        <w:rPr>
          <w:rFonts w:hint="eastAsia"/>
        </w:rPr>
        <w:t>会呼出运行窗口</w:t>
      </w:r>
    </w:p>
    <w:p w14:paraId="0C8E4EC4" w14:textId="62F7A84F" w:rsidR="00F07C95" w:rsidRDefault="00F07C95" w:rsidP="00F07C95">
      <w:pPr>
        <w:ind w:firstLine="440"/>
      </w:pPr>
      <w:r>
        <w:rPr>
          <w:rFonts w:hint="eastAsia"/>
        </w:rPr>
        <w:t>在窗口中输入</w:t>
      </w:r>
      <w:r w:rsidRPr="00F07C95">
        <w:rPr>
          <w:noProof/>
        </w:rPr>
        <w:drawing>
          <wp:anchor distT="0" distB="0" distL="114300" distR="114300" simplePos="0" relativeHeight="251666432" behindDoc="0" locked="0" layoutInCell="1" allowOverlap="1" wp14:anchorId="7467D07F" wp14:editId="63E2E4E0">
            <wp:simplePos x="0" y="0"/>
            <wp:positionH relativeFrom="column">
              <wp:posOffset>1634414</wp:posOffset>
            </wp:positionH>
            <wp:positionV relativeFrom="paragraph">
              <wp:posOffset>31673</wp:posOffset>
            </wp:positionV>
            <wp:extent cx="2740660" cy="1579880"/>
            <wp:effectExtent l="0" t="0" r="2540" b="1270"/>
            <wp:wrapSquare wrapText="bothSides"/>
            <wp:docPr id="151142813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28130" name="图片 1" descr="图形用户界面, 文本, 应用程序&#10;&#10;AI 生成的内容可能不正确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三个字符，并点击</w:t>
      </w:r>
      <w:r>
        <w:t>”</w:t>
      </w:r>
      <w:r>
        <w:rPr>
          <w:rFonts w:hint="eastAsia"/>
        </w:rPr>
        <w:t>确定</w:t>
      </w:r>
      <w:r>
        <w:t>”</w:t>
      </w:r>
    </w:p>
    <w:p w14:paraId="60EDD421" w14:textId="598282B0" w:rsidR="00F07C95" w:rsidRDefault="00ED4A70" w:rsidP="00F07C95">
      <w:pPr>
        <w:ind w:firstLine="440"/>
      </w:pPr>
      <w:r>
        <w:rPr>
          <w:rFonts w:hint="eastAsia"/>
        </w:rPr>
        <w:t>输入</w:t>
      </w:r>
      <w:r>
        <w:br/>
      </w:r>
      <w:r w:rsidRPr="009115FE">
        <w:rPr>
          <w:rStyle w:val="af9"/>
          <w:rFonts w:hint="eastAsia"/>
          <w:bdr w:val="single" w:sz="4" w:space="0" w:color="auto"/>
        </w:rPr>
        <w:t xml:space="preserve">python </w:t>
      </w:r>
      <w:r w:rsidRPr="009115FE">
        <w:rPr>
          <w:rStyle w:val="af9"/>
          <w:bdr w:val="single" w:sz="4" w:space="0" w:color="auto"/>
        </w:rPr>
        <w:t>–</w:t>
      </w:r>
      <w:r w:rsidRPr="009115FE">
        <w:rPr>
          <w:rStyle w:val="af9"/>
          <w:rFonts w:hint="eastAsia"/>
          <w:bdr w:val="single" w:sz="4" w:space="0" w:color="auto"/>
        </w:rPr>
        <w:t>version</w:t>
      </w:r>
    </w:p>
    <w:p w14:paraId="55D04360" w14:textId="00D1CAD1" w:rsidR="00ED4A70" w:rsidRDefault="00ED4A70" w:rsidP="00F07C95">
      <w:pPr>
        <w:ind w:firstLine="440"/>
      </w:pPr>
      <w:r w:rsidRPr="00ED4A70">
        <w:rPr>
          <w:noProof/>
        </w:rPr>
        <w:drawing>
          <wp:anchor distT="0" distB="0" distL="114300" distR="114300" simplePos="0" relativeHeight="251667456" behindDoc="0" locked="0" layoutInCell="1" allowOverlap="1" wp14:anchorId="1A25E351" wp14:editId="7F531111">
            <wp:simplePos x="0" y="0"/>
            <wp:positionH relativeFrom="column">
              <wp:posOffset>1619885</wp:posOffset>
            </wp:positionH>
            <wp:positionV relativeFrom="paragraph">
              <wp:posOffset>892175</wp:posOffset>
            </wp:positionV>
            <wp:extent cx="2625090" cy="687070"/>
            <wp:effectExtent l="0" t="0" r="3810" b="0"/>
            <wp:wrapSquare wrapText="bothSides"/>
            <wp:docPr id="17935504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0471" name="图片 1" descr="文本&#10;&#10;AI 生成的内容可能不正确。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090" cy="68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显示了</w:t>
      </w:r>
      <w:r>
        <w:rPr>
          <w:rFonts w:hint="eastAsia"/>
        </w:rPr>
        <w:t>python</w:t>
      </w:r>
      <w:r>
        <w:rPr>
          <w:rFonts w:hint="eastAsia"/>
        </w:rPr>
        <w:t>的版本号就是安装成功</w:t>
      </w:r>
    </w:p>
    <w:p w14:paraId="0B5E6741" w14:textId="77777777" w:rsidR="00ED4A70" w:rsidRDefault="00ED4A70">
      <w:pPr>
        <w:widowControl/>
        <w:spacing w:after="160" w:line="278" w:lineRule="auto"/>
        <w:ind w:firstLineChars="0" w:firstLine="0"/>
      </w:pPr>
      <w:r>
        <w:br w:type="page"/>
      </w:r>
    </w:p>
    <w:p w14:paraId="21E24730" w14:textId="558CCF2A" w:rsidR="00ED4A70" w:rsidRDefault="00ED4A70" w:rsidP="00ED4A70">
      <w:pPr>
        <w:pStyle w:val="2"/>
        <w:numPr>
          <w:ilvl w:val="1"/>
          <w:numId w:val="1"/>
        </w:numPr>
      </w:pPr>
      <w:bookmarkStart w:id="5" w:name="_Toc218877914"/>
      <w:r>
        <w:rPr>
          <w:rFonts w:hint="eastAsia"/>
        </w:rPr>
        <w:lastRenderedPageBreak/>
        <w:t>你的第一个</w:t>
      </w:r>
      <w:r>
        <w:rPr>
          <w:rFonts w:hint="eastAsia"/>
        </w:rPr>
        <w:t>python</w:t>
      </w:r>
      <w:r>
        <w:rPr>
          <w:rFonts w:hint="eastAsia"/>
        </w:rPr>
        <w:t>程序</w:t>
      </w:r>
      <w:bookmarkEnd w:id="5"/>
    </w:p>
    <w:p w14:paraId="321297E8" w14:textId="246CA436" w:rsidR="00ED4A70" w:rsidRDefault="00ED4A70" w:rsidP="00ED4A70">
      <w:pPr>
        <w:ind w:firstLine="440"/>
      </w:pPr>
      <w:r>
        <w:rPr>
          <w:rFonts w:hint="eastAsia"/>
        </w:rPr>
        <w:t>打开开始菜单，找到</w:t>
      </w:r>
      <w:r>
        <w:rPr>
          <w:rFonts w:hint="eastAsia"/>
        </w:rPr>
        <w:t>python</w:t>
      </w:r>
      <w:r>
        <w:rPr>
          <w:rFonts w:hint="eastAsia"/>
        </w:rPr>
        <w:t>，并打开这个程序</w:t>
      </w:r>
    </w:p>
    <w:p w14:paraId="1D05B107" w14:textId="7A007AFF" w:rsidR="00ED4A70" w:rsidRDefault="00ED4A70" w:rsidP="00ED4A70">
      <w:pPr>
        <w:ind w:firstLine="440"/>
      </w:pPr>
      <w:r w:rsidRPr="00ED4A70">
        <w:rPr>
          <w:noProof/>
        </w:rPr>
        <w:drawing>
          <wp:anchor distT="0" distB="0" distL="114300" distR="114300" simplePos="0" relativeHeight="251668480" behindDoc="0" locked="0" layoutInCell="1" allowOverlap="1" wp14:anchorId="33BCA706" wp14:editId="3ABDC9C1">
            <wp:simplePos x="0" y="0"/>
            <wp:positionH relativeFrom="column">
              <wp:posOffset>324943</wp:posOffset>
            </wp:positionH>
            <wp:positionV relativeFrom="paragraph">
              <wp:posOffset>6959</wp:posOffset>
            </wp:positionV>
            <wp:extent cx="2743583" cy="409632"/>
            <wp:effectExtent l="0" t="0" r="0" b="9525"/>
            <wp:wrapSquare wrapText="bothSides"/>
            <wp:docPr id="496546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4622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DAE3A" w14:textId="63F832D9" w:rsidR="00ED4A70" w:rsidRDefault="00ED4A70" w:rsidP="00ED4A70">
      <w:pPr>
        <w:ind w:firstLine="440"/>
      </w:pPr>
    </w:p>
    <w:p w14:paraId="758737DD" w14:textId="2DE309EC" w:rsidR="00ED4A70" w:rsidRDefault="00ED4A70" w:rsidP="00ED4A70">
      <w:pPr>
        <w:ind w:firstLine="440"/>
      </w:pPr>
    </w:p>
    <w:p w14:paraId="411533AA" w14:textId="5FAE6B8C" w:rsidR="00ED4A70" w:rsidRDefault="00ED4A70" w:rsidP="00ED4A70">
      <w:pPr>
        <w:ind w:firstLine="440"/>
      </w:pPr>
      <w:r>
        <w:rPr>
          <w:rFonts w:hint="eastAsia"/>
        </w:rPr>
        <w:t>这是每个人的第一个</w:t>
      </w:r>
      <w:r>
        <w:rPr>
          <w:rFonts w:hint="eastAsia"/>
        </w:rPr>
        <w:t>Python</w:t>
      </w:r>
      <w:r>
        <w:rPr>
          <w:rFonts w:hint="eastAsia"/>
        </w:rPr>
        <w:t>编辑器，当然，更好的选择是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，安装方法和使用方法自行上网搜索，本书不再赘述。</w:t>
      </w:r>
    </w:p>
    <w:p w14:paraId="39B77F36" w14:textId="779CC2CD" w:rsidR="00ED4A70" w:rsidRDefault="002C1277" w:rsidP="002C1277">
      <w:pPr>
        <w:ind w:firstLine="440"/>
      </w:pPr>
      <w:r>
        <w:rPr>
          <w:rFonts w:hint="eastAsia"/>
        </w:rPr>
        <w:t>在窗口中输入</w:t>
      </w:r>
      <w:r>
        <w:rPr>
          <w:rFonts w:hint="eastAsia"/>
        </w:rPr>
        <w:t xml:space="preserve"> </w:t>
      </w:r>
      <w:r w:rsidRPr="002C1277">
        <w:rPr>
          <w:rStyle w:val="af7"/>
          <w:rFonts w:hint="eastAsia"/>
        </w:rPr>
        <w:t>print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>Hello, World</w:t>
      </w:r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然后按下回车键，显示</w:t>
      </w:r>
      <w:r>
        <w:rPr>
          <w:rFonts w:hint="eastAsia"/>
        </w:rPr>
        <w:t xml:space="preserve"> </w:t>
      </w:r>
      <w:r w:rsidRPr="002C1277">
        <w:rPr>
          <w:rStyle w:val="af7"/>
          <w:rFonts w:hint="eastAsia"/>
        </w:rPr>
        <w:t>Hello, World</w:t>
      </w:r>
      <w:r>
        <w:rPr>
          <w:rStyle w:val="af7"/>
          <w:rFonts w:hint="eastAsia"/>
        </w:rPr>
        <w:t xml:space="preserve"> </w:t>
      </w:r>
      <w:r w:rsidR="005E552A">
        <w:rPr>
          <w:rFonts w:hint="eastAsia"/>
        </w:rPr>
        <w:t>。</w:t>
      </w:r>
    </w:p>
    <w:p w14:paraId="0E445C09" w14:textId="7F4FBF4A" w:rsidR="005E552A" w:rsidRDefault="005E552A" w:rsidP="005E552A">
      <w:pPr>
        <w:ind w:firstLine="440"/>
      </w:pPr>
    </w:p>
    <w:p w14:paraId="54A9294B" w14:textId="5865102B" w:rsidR="00E00971" w:rsidRDefault="00E00971" w:rsidP="00E00971">
      <w:pPr>
        <w:pStyle w:val="af6"/>
        <w:ind w:firstLine="440"/>
        <w:rPr>
          <w:rStyle w:val="af7"/>
          <w:b/>
        </w:rPr>
      </w:pPr>
      <w:r w:rsidRPr="00E00971">
        <w:rPr>
          <w:rStyle w:val="af7"/>
          <w:rFonts w:hint="eastAsia"/>
          <w:b/>
        </w:rPr>
        <w:t>后续的代码编写操作使用</w:t>
      </w:r>
      <w:proofErr w:type="spellStart"/>
      <w:r w:rsidRPr="00E00971">
        <w:rPr>
          <w:rStyle w:val="af7"/>
          <w:rFonts w:hint="eastAsia"/>
          <w:b/>
        </w:rPr>
        <w:t>VSCode</w:t>
      </w:r>
      <w:proofErr w:type="spellEnd"/>
      <w:r w:rsidRPr="00E00971">
        <w:rPr>
          <w:rStyle w:val="af7"/>
          <w:rFonts w:hint="eastAsia"/>
          <w:b/>
        </w:rPr>
        <w:t>，请自行安装</w:t>
      </w:r>
    </w:p>
    <w:p w14:paraId="7B69A4B3" w14:textId="77777777" w:rsidR="00E00971" w:rsidRDefault="00E00971" w:rsidP="00E00971">
      <w:pPr>
        <w:pStyle w:val="af6"/>
        <w:ind w:firstLine="440"/>
        <w:rPr>
          <w:rStyle w:val="af7"/>
          <w:b/>
        </w:rPr>
      </w:pPr>
    </w:p>
    <w:p w14:paraId="204FC67E" w14:textId="2531552D" w:rsidR="00E00971" w:rsidRDefault="00760B21" w:rsidP="00E00971">
      <w:pPr>
        <w:ind w:firstLine="440"/>
      </w:pPr>
      <w:r>
        <w:rPr>
          <w:rFonts w:hint="eastAsia"/>
        </w:rPr>
        <w:t>创建你的第一个</w:t>
      </w:r>
      <w:r>
        <w:rPr>
          <w:rFonts w:hint="eastAsia"/>
        </w:rPr>
        <w:t>python</w:t>
      </w:r>
      <w:r>
        <w:rPr>
          <w:rFonts w:hint="eastAsia"/>
        </w:rPr>
        <w:t>文件，在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左侧点击</w:t>
      </w:r>
      <w:r>
        <w:t>”</w:t>
      </w:r>
      <w:r>
        <w:rPr>
          <w:rFonts w:hint="eastAsia"/>
        </w:rPr>
        <w:t>打开文件夹</w:t>
      </w:r>
      <w:r>
        <w:t>”</w:t>
      </w:r>
      <w:r>
        <w:rPr>
          <w:rFonts w:hint="eastAsia"/>
        </w:rPr>
        <w:t>，</w:t>
      </w:r>
      <w:r w:rsidR="00665E40">
        <w:rPr>
          <w:rFonts w:hint="eastAsia"/>
        </w:rPr>
        <w:t>选择或创建一个文件夹用于你后续所有的代码编写。</w:t>
      </w:r>
    </w:p>
    <w:p w14:paraId="6370016B" w14:textId="3A7D39D8" w:rsidR="00665E40" w:rsidRDefault="00665E40" w:rsidP="00E00971">
      <w:pPr>
        <w:ind w:firstLine="440"/>
      </w:pPr>
      <w:r>
        <w:rPr>
          <w:rFonts w:hint="eastAsia"/>
        </w:rPr>
        <w:t>在左侧文件夹浏览器中，按下右键点击新建文件或使用文件夹浏览器上方的图标添加文件。</w:t>
      </w:r>
      <w:r>
        <w:rPr>
          <w:rFonts w:hint="eastAsia"/>
        </w:rPr>
        <w:t>Python</w:t>
      </w:r>
      <w:r>
        <w:rPr>
          <w:rFonts w:hint="eastAsia"/>
        </w:rPr>
        <w:t>文件的后缀名为</w:t>
      </w:r>
      <w:r>
        <w:rPr>
          <w:rFonts w:hint="eastAsia"/>
        </w:rPr>
        <w:t>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，</w:t>
      </w:r>
      <w:r w:rsidR="00466145">
        <w:rPr>
          <w:rFonts w:hint="eastAsia"/>
        </w:rPr>
        <w:t>如创建</w:t>
      </w:r>
      <w:r w:rsidR="00466145">
        <w:t>”</w:t>
      </w:r>
      <w:r w:rsidR="00466145">
        <w:rPr>
          <w:rFonts w:hint="eastAsia"/>
        </w:rPr>
        <w:t>我的第一个</w:t>
      </w:r>
      <w:r w:rsidR="00466145">
        <w:rPr>
          <w:rFonts w:hint="eastAsia"/>
        </w:rPr>
        <w:t>Python</w:t>
      </w:r>
      <w:r w:rsidR="00466145">
        <w:rPr>
          <w:rFonts w:hint="eastAsia"/>
        </w:rPr>
        <w:t>程序</w:t>
      </w:r>
      <w:r w:rsidR="00466145">
        <w:rPr>
          <w:rFonts w:hint="eastAsia"/>
        </w:rPr>
        <w:t>.</w:t>
      </w:r>
      <w:proofErr w:type="spellStart"/>
      <w:r w:rsidR="00466145">
        <w:rPr>
          <w:rFonts w:hint="eastAsia"/>
        </w:rPr>
        <w:t>py</w:t>
      </w:r>
      <w:proofErr w:type="spellEnd"/>
      <w:r w:rsidR="00466145">
        <w:t>”</w:t>
      </w:r>
      <w:r w:rsidR="00466145">
        <w:rPr>
          <w:rFonts w:hint="eastAsia"/>
        </w:rPr>
        <w:t xml:space="preserve"> </w:t>
      </w:r>
      <w:r w:rsidR="00466145">
        <w:rPr>
          <w:rFonts w:hint="eastAsia"/>
        </w:rPr>
        <w:t>这就是一个</w:t>
      </w:r>
      <w:r w:rsidR="00466145">
        <w:rPr>
          <w:rFonts w:hint="eastAsia"/>
        </w:rPr>
        <w:t>python</w:t>
      </w:r>
      <w:r w:rsidR="00466145">
        <w:rPr>
          <w:rFonts w:hint="eastAsia"/>
        </w:rPr>
        <w:t>文件。</w:t>
      </w:r>
    </w:p>
    <w:p w14:paraId="182596E6" w14:textId="3F7FAA96" w:rsidR="00466145" w:rsidRDefault="00466145" w:rsidP="00E00971">
      <w:pPr>
        <w:ind w:firstLine="440"/>
      </w:pPr>
      <w:r>
        <w:rPr>
          <w:rFonts w:hint="eastAsia"/>
        </w:rPr>
        <w:t>双击左键打开这个</w:t>
      </w:r>
      <w:r>
        <w:rPr>
          <w:rFonts w:hint="eastAsia"/>
        </w:rPr>
        <w:t>Python</w:t>
      </w:r>
      <w:r>
        <w:rPr>
          <w:rFonts w:hint="eastAsia"/>
        </w:rPr>
        <w:t>文件后，在右边就可以</w:t>
      </w:r>
      <w:r w:rsidR="00EF0F0B">
        <w:rPr>
          <w:rFonts w:hint="eastAsia"/>
        </w:rPr>
        <w:t>编辑这个</w:t>
      </w:r>
      <w:r w:rsidR="00EF0F0B">
        <w:rPr>
          <w:rFonts w:hint="eastAsia"/>
        </w:rPr>
        <w:t>Python</w:t>
      </w:r>
      <w:r w:rsidR="00EF0F0B">
        <w:rPr>
          <w:rFonts w:hint="eastAsia"/>
        </w:rPr>
        <w:t>文件</w:t>
      </w:r>
    </w:p>
    <w:p w14:paraId="7D289A38" w14:textId="77777777" w:rsidR="009115FE" w:rsidRDefault="009115FE" w:rsidP="00E00971">
      <w:pPr>
        <w:ind w:firstLine="440"/>
      </w:pPr>
    </w:p>
    <w:p w14:paraId="3A486C08" w14:textId="78192353" w:rsidR="00EF0F0B" w:rsidRPr="009D6DE8" w:rsidRDefault="00EF0F0B" w:rsidP="00EF0F0B">
      <w:pPr>
        <w:pStyle w:val="af8"/>
        <w:ind w:left="220" w:hanging="220"/>
        <w:rPr>
          <w:bCs/>
          <w:i/>
          <w:iCs/>
        </w:rPr>
      </w:pPr>
      <w:r w:rsidRPr="009D6DE8">
        <w:rPr>
          <w:rFonts w:hint="eastAsia"/>
          <w:bCs/>
        </w:rPr>
        <w:t>print(</w:t>
      </w:r>
      <w:r w:rsidRPr="009D6DE8">
        <w:rPr>
          <w:bCs/>
        </w:rPr>
        <w:t>“</w:t>
      </w:r>
      <w:r w:rsidRPr="009D6DE8">
        <w:rPr>
          <w:rFonts w:hint="eastAsia"/>
          <w:bCs/>
        </w:rPr>
        <w:t>Hello, World</w:t>
      </w:r>
      <w:r w:rsidRPr="009D6DE8">
        <w:rPr>
          <w:bCs/>
        </w:rPr>
        <w:t>”</w:t>
      </w:r>
      <w:r w:rsidRPr="009D6DE8">
        <w:rPr>
          <w:rFonts w:hint="eastAsia"/>
          <w:bCs/>
        </w:rPr>
        <w:t xml:space="preserve">) # </w:t>
      </w:r>
      <w:r w:rsidRPr="009D6DE8">
        <w:rPr>
          <w:rFonts w:hint="eastAsia"/>
          <w:bCs/>
          <w:i/>
          <w:iCs/>
        </w:rPr>
        <w:t>输出</w:t>
      </w:r>
      <w:r w:rsidRPr="009D6DE8">
        <w:rPr>
          <w:rFonts w:hint="eastAsia"/>
          <w:bCs/>
          <w:i/>
          <w:iCs/>
        </w:rPr>
        <w:t>Hello, World</w:t>
      </w:r>
    </w:p>
    <w:p w14:paraId="3288946D" w14:textId="292B308F" w:rsidR="00EF0F0B" w:rsidRDefault="00EF0F0B" w:rsidP="00EF0F0B">
      <w:pPr>
        <w:ind w:firstLine="440"/>
      </w:pPr>
      <w:r>
        <w:rPr>
          <w:rFonts w:hint="eastAsia"/>
        </w:rPr>
        <w:t>在</w:t>
      </w:r>
      <w:r w:rsidR="00D27BB6">
        <w:rPr>
          <w:rFonts w:hint="eastAsia"/>
        </w:rPr>
        <w:t>这段代码中，</w:t>
      </w:r>
      <w:r w:rsidR="00D27BB6">
        <w:rPr>
          <w:rFonts w:hint="eastAsia"/>
        </w:rPr>
        <w:t>print</w:t>
      </w:r>
      <w:r w:rsidR="00D27BB6">
        <w:rPr>
          <w:rFonts w:hint="eastAsia"/>
        </w:rPr>
        <w:t>是</w:t>
      </w:r>
      <w:r w:rsidR="00D27BB6">
        <w:rPr>
          <w:rFonts w:hint="eastAsia"/>
        </w:rPr>
        <w:t>Python</w:t>
      </w:r>
      <w:r w:rsidR="00D27BB6">
        <w:rPr>
          <w:rFonts w:hint="eastAsia"/>
        </w:rPr>
        <w:t>中用于向控制台显示文字的函数，右边的括号代表</w:t>
      </w:r>
      <w:r w:rsidR="0001432C">
        <w:rPr>
          <w:rFonts w:hint="eastAsia"/>
        </w:rPr>
        <w:t>这是一个可以被运行的函数，里面的双引号告诉</w:t>
      </w:r>
      <w:r w:rsidR="0001432C">
        <w:rPr>
          <w:rFonts w:hint="eastAsia"/>
        </w:rPr>
        <w:t>Python</w:t>
      </w:r>
      <w:r w:rsidR="0001432C">
        <w:rPr>
          <w:rFonts w:hint="eastAsia"/>
        </w:rPr>
        <w:t>这是一个直接显示的文字而不是其他东西。最右边的井号是</w:t>
      </w:r>
      <w:r w:rsidR="007A3053">
        <w:rPr>
          <w:rFonts w:hint="eastAsia"/>
        </w:rPr>
        <w:t>告诉</w:t>
      </w:r>
      <w:r w:rsidR="007A3053">
        <w:rPr>
          <w:rFonts w:hint="eastAsia"/>
        </w:rPr>
        <w:t>Python</w:t>
      </w:r>
      <w:r w:rsidR="007A3053">
        <w:rPr>
          <w:rFonts w:hint="eastAsia"/>
        </w:rPr>
        <w:t>右边的不是代码的。</w:t>
      </w:r>
    </w:p>
    <w:p w14:paraId="0F9073F1" w14:textId="59B08E97" w:rsidR="007A3053" w:rsidRDefault="007A3053" w:rsidP="00EF0F0B">
      <w:pPr>
        <w:ind w:firstLine="440"/>
      </w:pPr>
      <w:r>
        <w:rPr>
          <w:rFonts w:hint="eastAsia"/>
        </w:rPr>
        <w:t>例如：</w:t>
      </w:r>
    </w:p>
    <w:p w14:paraId="4232978A" w14:textId="77777777" w:rsidR="009115FE" w:rsidRDefault="009115FE" w:rsidP="00EF0F0B">
      <w:pPr>
        <w:ind w:firstLine="440"/>
      </w:pPr>
    </w:p>
    <w:p w14:paraId="757921D8" w14:textId="511A7ED5" w:rsidR="007A3053" w:rsidRDefault="007A3053" w:rsidP="007A3053">
      <w:pPr>
        <w:pStyle w:val="af8"/>
        <w:ind w:left="220" w:hanging="220"/>
      </w:pPr>
      <w:r>
        <w:rPr>
          <w:rFonts w:hint="eastAsia"/>
        </w:rPr>
        <w:t>print()</w:t>
      </w:r>
    </w:p>
    <w:p w14:paraId="5DC01CA5" w14:textId="5FFE5619" w:rsidR="007A3053" w:rsidRDefault="007A3053" w:rsidP="007A3053">
      <w:pPr>
        <w:ind w:firstLine="440"/>
      </w:pPr>
      <w:r>
        <w:rPr>
          <w:rFonts w:hint="eastAsia"/>
        </w:rPr>
        <w:t>这段代码会直接换行而不会输出任何东西，因为在括号中没有任何东西</w:t>
      </w:r>
    </w:p>
    <w:p w14:paraId="6C1C61F2" w14:textId="77777777" w:rsidR="009115FE" w:rsidRDefault="009115FE" w:rsidP="007A3053">
      <w:pPr>
        <w:ind w:firstLine="440"/>
      </w:pPr>
    </w:p>
    <w:p w14:paraId="3735DF02" w14:textId="3EA553A9" w:rsidR="007A3053" w:rsidRDefault="007A3053" w:rsidP="007A3053">
      <w:pPr>
        <w:pStyle w:val="af8"/>
        <w:ind w:left="220" w:hanging="220"/>
      </w:pPr>
      <w:r>
        <w:rPr>
          <w:rFonts w:hint="eastAsia"/>
        </w:rPr>
        <w:t>print(Hello, World)</w:t>
      </w:r>
    </w:p>
    <w:p w14:paraId="4AEB93AC" w14:textId="544115D2" w:rsidR="007A3053" w:rsidRDefault="007A3053" w:rsidP="007A3053">
      <w:pPr>
        <w:ind w:firstLine="440"/>
      </w:pPr>
      <w:r>
        <w:rPr>
          <w:rFonts w:hint="eastAsia"/>
        </w:rPr>
        <w:t>如果输入这个，</w:t>
      </w:r>
      <w:r>
        <w:rPr>
          <w:rFonts w:hint="eastAsia"/>
        </w:rPr>
        <w:t>Python</w:t>
      </w:r>
      <w:r>
        <w:rPr>
          <w:rFonts w:hint="eastAsia"/>
        </w:rPr>
        <w:t>会报错，因为</w:t>
      </w:r>
      <w:r>
        <w:rPr>
          <w:rFonts w:hint="eastAsia"/>
        </w:rPr>
        <w:t>Python</w:t>
      </w:r>
      <w:r>
        <w:rPr>
          <w:rFonts w:hint="eastAsia"/>
        </w:rPr>
        <w:t>认为这个</w:t>
      </w:r>
      <w:r>
        <w:rPr>
          <w:rFonts w:hint="eastAsia"/>
        </w:rPr>
        <w:t>Hello, World</w:t>
      </w:r>
      <w:r>
        <w:rPr>
          <w:rFonts w:hint="eastAsia"/>
        </w:rPr>
        <w:t>是其他东西而不是供显示的文字。</w:t>
      </w:r>
    </w:p>
    <w:p w14:paraId="7116BAF0" w14:textId="2E218E24" w:rsidR="007A3053" w:rsidRDefault="007A3053" w:rsidP="007A3053">
      <w:pPr>
        <w:pStyle w:val="af8"/>
        <w:ind w:left="220" w:hanging="220"/>
      </w:pPr>
      <w:r>
        <w:rPr>
          <w:rFonts w:hint="eastAsia"/>
        </w:rPr>
        <w:lastRenderedPageBreak/>
        <w:t>print(123456)</w:t>
      </w:r>
    </w:p>
    <w:p w14:paraId="7FEE9956" w14:textId="77777777" w:rsidR="009115FE" w:rsidRDefault="009115FE" w:rsidP="00680378">
      <w:pPr>
        <w:ind w:firstLine="440"/>
      </w:pPr>
    </w:p>
    <w:p w14:paraId="1694C8A6" w14:textId="17E67A4D" w:rsidR="007A3053" w:rsidRDefault="007A3053" w:rsidP="00680378">
      <w:pPr>
        <w:ind w:firstLine="440"/>
      </w:pPr>
      <w:r>
        <w:rPr>
          <w:rFonts w:hint="eastAsia"/>
        </w:rPr>
        <w:t>直接输入这个并不会报错，因为在</w:t>
      </w:r>
      <w:r>
        <w:rPr>
          <w:rFonts w:hint="eastAsia"/>
        </w:rPr>
        <w:t>Python</w:t>
      </w:r>
      <w:r>
        <w:rPr>
          <w:rFonts w:hint="eastAsia"/>
        </w:rPr>
        <w:t>中，带了双引号的</w:t>
      </w:r>
      <w:r w:rsidR="00680378">
        <w:rPr>
          <w:rFonts w:hint="eastAsia"/>
        </w:rPr>
        <w:t>字符会被视为字符串，无法参与计算，但是如果是没有双引号的数字，就可以进行计算。</w:t>
      </w:r>
    </w:p>
    <w:p w14:paraId="0A26AEE3" w14:textId="77777777" w:rsidR="009115FE" w:rsidRDefault="009115FE" w:rsidP="00680378">
      <w:pPr>
        <w:ind w:firstLine="440"/>
      </w:pPr>
    </w:p>
    <w:p w14:paraId="39DE6D76" w14:textId="0E91507D" w:rsidR="00274D1B" w:rsidRPr="004D0C55" w:rsidRDefault="00274D1B" w:rsidP="00274D1B">
      <w:pPr>
        <w:pStyle w:val="af8"/>
        <w:ind w:left="220" w:hanging="220"/>
        <w:rPr>
          <w:i/>
          <w:iCs/>
        </w:rPr>
      </w:pPr>
      <w:r>
        <w:rPr>
          <w:rFonts w:hint="eastAsia"/>
        </w:rPr>
        <w:t xml:space="preserve"># </w:t>
      </w:r>
      <w:r w:rsidRPr="004D0C55">
        <w:rPr>
          <w:rFonts w:hint="eastAsia"/>
          <w:i/>
          <w:iCs/>
        </w:rPr>
        <w:t>print(</w:t>
      </w:r>
      <w:r w:rsidRPr="004D0C55">
        <w:rPr>
          <w:i/>
          <w:iCs/>
        </w:rPr>
        <w:t>“</w:t>
      </w:r>
      <w:r w:rsidRPr="004D0C55">
        <w:rPr>
          <w:rFonts w:hint="eastAsia"/>
          <w:i/>
          <w:iCs/>
        </w:rPr>
        <w:t>Hello, World</w:t>
      </w:r>
      <w:r w:rsidRPr="004D0C55">
        <w:rPr>
          <w:i/>
          <w:iCs/>
        </w:rPr>
        <w:t>”</w:t>
      </w:r>
      <w:r w:rsidRPr="004D0C55">
        <w:rPr>
          <w:rFonts w:hint="eastAsia"/>
          <w:i/>
          <w:iCs/>
        </w:rPr>
        <w:t>)</w:t>
      </w:r>
    </w:p>
    <w:p w14:paraId="06B40C0C" w14:textId="4B1E1C8D" w:rsidR="00274D1B" w:rsidRDefault="00274D1B" w:rsidP="00274D1B">
      <w:pPr>
        <w:ind w:firstLine="440"/>
      </w:pPr>
      <w:r>
        <w:rPr>
          <w:rFonts w:hint="eastAsia"/>
        </w:rPr>
        <w:t>这段代码运行后，</w:t>
      </w:r>
      <w:r>
        <w:rPr>
          <w:rFonts w:hint="eastAsia"/>
        </w:rPr>
        <w:t>Python</w:t>
      </w:r>
      <w:r>
        <w:rPr>
          <w:rFonts w:hint="eastAsia"/>
        </w:rPr>
        <w:t>什么也不会干，因为在井号右边的所有字符都被</w:t>
      </w:r>
      <w:r>
        <w:rPr>
          <w:rFonts w:hint="eastAsia"/>
        </w:rPr>
        <w:t>Python</w:t>
      </w:r>
      <w:r>
        <w:rPr>
          <w:rFonts w:hint="eastAsia"/>
        </w:rPr>
        <w:t>忽略了。</w:t>
      </w:r>
    </w:p>
    <w:p w14:paraId="1B8DF051" w14:textId="77777777" w:rsidR="00274D1B" w:rsidRDefault="00274D1B" w:rsidP="00274D1B">
      <w:pPr>
        <w:ind w:firstLine="440"/>
      </w:pPr>
    </w:p>
    <w:p w14:paraId="20FF0D8E" w14:textId="3C57DE0F" w:rsidR="00274D1B" w:rsidRDefault="003051E2" w:rsidP="003051E2">
      <w:pPr>
        <w:pStyle w:val="2"/>
        <w:numPr>
          <w:ilvl w:val="1"/>
          <w:numId w:val="1"/>
        </w:numPr>
      </w:pPr>
      <w:bookmarkStart w:id="6" w:name="_Toc218877915"/>
      <w:r>
        <w:rPr>
          <w:rFonts w:hint="eastAsia"/>
        </w:rPr>
        <w:t>变量，数据类型，输入</w:t>
      </w:r>
      <w:bookmarkEnd w:id="6"/>
    </w:p>
    <w:p w14:paraId="5C04B9C7" w14:textId="007E5D51" w:rsidR="003051E2" w:rsidRDefault="00B61EF3" w:rsidP="003051E2">
      <w:pPr>
        <w:pStyle w:val="3"/>
        <w:numPr>
          <w:ilvl w:val="2"/>
          <w:numId w:val="1"/>
        </w:numPr>
      </w:pPr>
      <w:r>
        <w:rPr>
          <w:rFonts w:hint="eastAsia"/>
        </w:rPr>
        <w:t xml:space="preserve"> </w:t>
      </w:r>
      <w:bookmarkStart w:id="7" w:name="_Toc218877916"/>
      <w:r w:rsidR="003051E2">
        <w:rPr>
          <w:rFonts w:hint="eastAsia"/>
        </w:rPr>
        <w:t>变量</w:t>
      </w:r>
      <w:bookmarkEnd w:id="7"/>
    </w:p>
    <w:p w14:paraId="6DEBDDC8" w14:textId="7F0E0DF7" w:rsidR="003051E2" w:rsidRDefault="003051E2" w:rsidP="003051E2">
      <w:pPr>
        <w:ind w:firstLine="440"/>
        <w:rPr>
          <w:b/>
          <w:bCs/>
        </w:rPr>
      </w:pPr>
      <w:r>
        <w:rPr>
          <w:rFonts w:hint="eastAsia"/>
        </w:rPr>
        <w:t>变量相当于一个盒子，在这个盒子中可以随时的放入和替换物品</w:t>
      </w:r>
      <w:r w:rsidR="00C40155">
        <w:rPr>
          <w:rFonts w:hint="eastAsia"/>
        </w:rPr>
        <w:t>，同样的，变量中也可以随时</w:t>
      </w:r>
      <w:r w:rsidR="00C40155" w:rsidRPr="00C40155">
        <w:rPr>
          <w:rFonts w:hint="eastAsia"/>
          <w:b/>
          <w:bCs/>
        </w:rPr>
        <w:t>定义</w:t>
      </w:r>
      <w:r w:rsidR="00C40155">
        <w:rPr>
          <w:rFonts w:hint="eastAsia"/>
        </w:rPr>
        <w:t>和</w:t>
      </w:r>
      <w:r w:rsidR="00C40155" w:rsidRPr="00C40155">
        <w:rPr>
          <w:rFonts w:hint="eastAsia"/>
          <w:b/>
          <w:bCs/>
        </w:rPr>
        <w:t>赋值</w:t>
      </w:r>
      <w:r w:rsidR="00C40155">
        <w:rPr>
          <w:rFonts w:hint="eastAsia"/>
          <w:b/>
          <w:bCs/>
        </w:rPr>
        <w:t>。</w:t>
      </w:r>
    </w:p>
    <w:p w14:paraId="3A91EF7A" w14:textId="445C9BB0" w:rsidR="00C40155" w:rsidRDefault="00C40155" w:rsidP="003051E2">
      <w:pPr>
        <w:ind w:firstLine="442"/>
        <w:rPr>
          <w:b/>
          <w:bCs/>
        </w:rPr>
      </w:pPr>
      <w:r>
        <w:rPr>
          <w:rFonts w:hint="eastAsia"/>
          <w:b/>
          <w:bCs/>
        </w:rPr>
        <w:t>定义</w:t>
      </w:r>
      <w:r w:rsidR="00E85D4E">
        <w:rPr>
          <w:rFonts w:hint="eastAsia"/>
          <w:b/>
          <w:bCs/>
        </w:rPr>
        <w:t>变量</w:t>
      </w:r>
      <w:r>
        <w:rPr>
          <w:rFonts w:hint="eastAsia"/>
          <w:b/>
          <w:bCs/>
        </w:rPr>
        <w:t>是什么</w:t>
      </w:r>
    </w:p>
    <w:p w14:paraId="21717072" w14:textId="2EA6C147" w:rsidR="002E7BE4" w:rsidRDefault="002E7BE4" w:rsidP="002E7BE4">
      <w:pPr>
        <w:ind w:firstLine="440"/>
      </w:pPr>
      <w:r w:rsidRPr="002E7BE4">
        <w:rPr>
          <w:rFonts w:hint="eastAsia"/>
        </w:rPr>
        <w:t>定义变量</w:t>
      </w:r>
      <w:r w:rsidRPr="002E7BE4">
        <w:rPr>
          <w:rFonts w:hint="eastAsia"/>
        </w:rPr>
        <w:t xml:space="preserve"> = </w:t>
      </w:r>
      <w:r w:rsidRPr="002E7BE4">
        <w:rPr>
          <w:rFonts w:hint="eastAsia"/>
        </w:rPr>
        <w:t>给</w:t>
      </w:r>
      <w:r w:rsidR="00C13401">
        <w:rPr>
          <w:rFonts w:hint="eastAsia"/>
        </w:rPr>
        <w:t>盒子</w:t>
      </w:r>
      <w:r w:rsidRPr="002E7BE4">
        <w:rPr>
          <w:rFonts w:hint="eastAsia"/>
        </w:rPr>
        <w:t>贴标签</w:t>
      </w:r>
    </w:p>
    <w:p w14:paraId="4B027370" w14:textId="77777777" w:rsidR="002E7BE4" w:rsidRDefault="002E7BE4" w:rsidP="002E7BE4">
      <w:pPr>
        <w:ind w:firstLine="440"/>
      </w:pPr>
    </w:p>
    <w:p w14:paraId="5E28762B" w14:textId="69585FEB" w:rsidR="002E7BE4" w:rsidRDefault="002E7BE4" w:rsidP="002E7BE4">
      <w:pPr>
        <w:ind w:firstLine="440"/>
      </w:pPr>
      <w:r>
        <w:rPr>
          <w:rFonts w:hint="eastAsia"/>
        </w:rPr>
        <w:t>如示例：</w:t>
      </w:r>
    </w:p>
    <w:p w14:paraId="62749A57" w14:textId="1819F62D" w:rsidR="002E7BE4" w:rsidRPr="004D0C55" w:rsidRDefault="002E7BE4" w:rsidP="004D0C55">
      <w:pPr>
        <w:pStyle w:val="af8"/>
        <w:ind w:left="220" w:hanging="220"/>
        <w:rPr>
          <w:i/>
          <w:iCs/>
        </w:rPr>
      </w:pPr>
      <w:r w:rsidRPr="002E7BE4">
        <w:t xml:space="preserve"># </w:t>
      </w:r>
      <w:r w:rsidRPr="004D0C55">
        <w:rPr>
          <w:i/>
          <w:iCs/>
        </w:rPr>
        <w:t>定义变量：把数字</w:t>
      </w:r>
      <w:r w:rsidRPr="004D0C55">
        <w:rPr>
          <w:i/>
          <w:iCs/>
        </w:rPr>
        <w:t>18</w:t>
      </w:r>
      <w:r w:rsidRPr="004D0C55">
        <w:rPr>
          <w:i/>
          <w:iCs/>
        </w:rPr>
        <w:t>存入</w:t>
      </w:r>
      <w:r w:rsidR="00C13401">
        <w:rPr>
          <w:rFonts w:hint="eastAsia"/>
          <w:i/>
          <w:iCs/>
        </w:rPr>
        <w:t>标签</w:t>
      </w:r>
      <w:r w:rsidRPr="004D0C55">
        <w:rPr>
          <w:i/>
          <w:iCs/>
        </w:rPr>
        <w:t>为</w:t>
      </w:r>
      <w:r w:rsidRPr="004D0C55">
        <w:rPr>
          <w:i/>
          <w:iCs/>
        </w:rPr>
        <w:t>"age"</w:t>
      </w:r>
      <w:r w:rsidRPr="004D0C55">
        <w:rPr>
          <w:i/>
          <w:iCs/>
        </w:rPr>
        <w:t>的</w:t>
      </w:r>
      <w:r w:rsidR="00C13401">
        <w:rPr>
          <w:rFonts w:hint="eastAsia"/>
          <w:i/>
          <w:iCs/>
        </w:rPr>
        <w:t>盒子</w:t>
      </w:r>
    </w:p>
    <w:p w14:paraId="2E51E2C8" w14:textId="77777777" w:rsidR="002E7BE4" w:rsidRPr="002E7BE4" w:rsidRDefault="002E7BE4" w:rsidP="004D0C55">
      <w:pPr>
        <w:pStyle w:val="af8"/>
        <w:ind w:left="220" w:hanging="220"/>
      </w:pPr>
      <w:r w:rsidRPr="002E7BE4">
        <w:t>age = 18</w:t>
      </w:r>
    </w:p>
    <w:p w14:paraId="1675F112" w14:textId="77777777" w:rsidR="002E7BE4" w:rsidRPr="002E7BE4" w:rsidRDefault="002E7BE4" w:rsidP="004D0C55">
      <w:pPr>
        <w:pStyle w:val="af8"/>
        <w:ind w:left="220" w:hanging="220"/>
      </w:pPr>
    </w:p>
    <w:p w14:paraId="45ADEDEB" w14:textId="77777777" w:rsidR="002E7BE4" w:rsidRPr="002E7BE4" w:rsidRDefault="002E7BE4" w:rsidP="004D0C55">
      <w:pPr>
        <w:pStyle w:val="af8"/>
        <w:ind w:left="220" w:hanging="220"/>
      </w:pPr>
      <w:r w:rsidRPr="002E7BE4">
        <w:t xml:space="preserve"># </w:t>
      </w:r>
      <w:r w:rsidRPr="004D0C55">
        <w:rPr>
          <w:i/>
          <w:iCs/>
        </w:rPr>
        <w:t>之后用标签就能找到数据</w:t>
      </w:r>
    </w:p>
    <w:p w14:paraId="3C8D3AEB" w14:textId="77777777" w:rsidR="002E7BE4" w:rsidRPr="002E7BE4" w:rsidRDefault="002E7BE4" w:rsidP="004D0C55">
      <w:pPr>
        <w:pStyle w:val="af8"/>
        <w:ind w:left="220" w:hanging="220"/>
      </w:pPr>
      <w:r w:rsidRPr="002E7BE4">
        <w:t xml:space="preserve">print(age)  # </w:t>
      </w:r>
      <w:r w:rsidRPr="004D0C55">
        <w:rPr>
          <w:i/>
          <w:iCs/>
        </w:rPr>
        <w:t>输出：</w:t>
      </w:r>
      <w:r w:rsidRPr="004D0C55">
        <w:rPr>
          <w:i/>
          <w:iCs/>
        </w:rPr>
        <w:t>18</w:t>
      </w:r>
    </w:p>
    <w:p w14:paraId="7503BCDD" w14:textId="77777777" w:rsidR="002E7BE4" w:rsidRDefault="002E7BE4" w:rsidP="002E7BE4">
      <w:pPr>
        <w:ind w:firstLine="440"/>
      </w:pPr>
    </w:p>
    <w:p w14:paraId="5E8FD044" w14:textId="6C67733E" w:rsidR="00A91881" w:rsidRDefault="00A91881" w:rsidP="002E7BE4">
      <w:pPr>
        <w:ind w:firstLine="442"/>
        <w:rPr>
          <w:b/>
          <w:bCs/>
        </w:rPr>
      </w:pPr>
      <w:r w:rsidRPr="00A91881">
        <w:rPr>
          <w:rFonts w:hint="eastAsia"/>
          <w:b/>
          <w:bCs/>
        </w:rPr>
        <w:t>赋值变量是什么</w:t>
      </w:r>
    </w:p>
    <w:p w14:paraId="0933175B" w14:textId="266D96B0" w:rsidR="00A91881" w:rsidRDefault="00A91881" w:rsidP="002E7BE4">
      <w:pPr>
        <w:ind w:firstLine="440"/>
      </w:pPr>
      <w:r w:rsidRPr="00A91881">
        <w:rPr>
          <w:rFonts w:hint="eastAsia"/>
        </w:rPr>
        <w:t>赋值变量</w:t>
      </w:r>
      <w:r>
        <w:rPr>
          <w:rFonts w:hint="eastAsia"/>
        </w:rPr>
        <w:t xml:space="preserve"> = </w:t>
      </w:r>
      <w:r w:rsidR="00C13401">
        <w:rPr>
          <w:rFonts w:hint="eastAsia"/>
        </w:rPr>
        <w:t>还是同样的标签，同样的盒子，但是里面放的东西改变了。</w:t>
      </w:r>
    </w:p>
    <w:p w14:paraId="2A0AA27B" w14:textId="77777777" w:rsidR="00C13401" w:rsidRDefault="00C13401" w:rsidP="002E7BE4">
      <w:pPr>
        <w:ind w:firstLine="440"/>
      </w:pPr>
    </w:p>
    <w:p w14:paraId="2216D26F" w14:textId="154B7BE6" w:rsidR="00F05006" w:rsidRDefault="00F05006" w:rsidP="002E7BE4">
      <w:pPr>
        <w:ind w:firstLine="440"/>
      </w:pPr>
      <w:r>
        <w:rPr>
          <w:rFonts w:hint="eastAsia"/>
        </w:rPr>
        <w:t>如示例：</w:t>
      </w:r>
    </w:p>
    <w:p w14:paraId="7627C318" w14:textId="77777777" w:rsidR="00F05006" w:rsidRDefault="00F05006" w:rsidP="00F05006">
      <w:pPr>
        <w:pStyle w:val="af8"/>
        <w:ind w:left="220" w:hanging="220"/>
        <w:rPr>
          <w:i/>
          <w:iCs/>
        </w:rPr>
      </w:pPr>
      <w:r w:rsidRPr="002E7BE4">
        <w:t xml:space="preserve"># </w:t>
      </w:r>
      <w:r w:rsidRPr="004D0C55">
        <w:rPr>
          <w:i/>
          <w:iCs/>
        </w:rPr>
        <w:t>定义变量：把数字</w:t>
      </w:r>
      <w:r w:rsidRPr="004D0C55">
        <w:rPr>
          <w:i/>
          <w:iCs/>
        </w:rPr>
        <w:t>18</w:t>
      </w:r>
      <w:r w:rsidRPr="004D0C55">
        <w:rPr>
          <w:i/>
          <w:iCs/>
        </w:rPr>
        <w:t>存入</w:t>
      </w:r>
      <w:r>
        <w:rPr>
          <w:rFonts w:hint="eastAsia"/>
          <w:i/>
          <w:iCs/>
        </w:rPr>
        <w:t>标签</w:t>
      </w:r>
      <w:r w:rsidRPr="004D0C55">
        <w:rPr>
          <w:i/>
          <w:iCs/>
        </w:rPr>
        <w:t>为</w:t>
      </w:r>
      <w:r w:rsidRPr="004D0C55">
        <w:rPr>
          <w:i/>
          <w:iCs/>
        </w:rPr>
        <w:t>"age"</w:t>
      </w:r>
      <w:r w:rsidRPr="004D0C55">
        <w:rPr>
          <w:i/>
          <w:iCs/>
        </w:rPr>
        <w:t>的</w:t>
      </w:r>
      <w:r>
        <w:rPr>
          <w:rFonts w:hint="eastAsia"/>
          <w:i/>
          <w:iCs/>
        </w:rPr>
        <w:t>盒子</w:t>
      </w:r>
    </w:p>
    <w:p w14:paraId="21F50863" w14:textId="537907E2" w:rsidR="00F05006" w:rsidRDefault="00F05006" w:rsidP="00F05006">
      <w:pPr>
        <w:pStyle w:val="af8"/>
        <w:ind w:left="220" w:hanging="220"/>
      </w:pPr>
      <w:r w:rsidRPr="00F05006">
        <w:rPr>
          <w:rFonts w:hint="eastAsia"/>
        </w:rPr>
        <w:t>age</w:t>
      </w:r>
      <w:r>
        <w:rPr>
          <w:rFonts w:hint="eastAsia"/>
        </w:rPr>
        <w:t xml:space="preserve"> = 18</w:t>
      </w:r>
    </w:p>
    <w:p w14:paraId="08903D33" w14:textId="77777777" w:rsidR="00F05006" w:rsidRDefault="00F05006" w:rsidP="00F05006">
      <w:pPr>
        <w:pStyle w:val="af8"/>
        <w:ind w:left="220" w:hanging="220"/>
      </w:pPr>
    </w:p>
    <w:p w14:paraId="4DAC3038" w14:textId="77777777" w:rsidR="00F05006" w:rsidRPr="002E7BE4" w:rsidRDefault="00F05006" w:rsidP="00F05006">
      <w:pPr>
        <w:pStyle w:val="af8"/>
        <w:ind w:left="220" w:hanging="220"/>
      </w:pPr>
      <w:r w:rsidRPr="002E7BE4">
        <w:lastRenderedPageBreak/>
        <w:t xml:space="preserve"># </w:t>
      </w:r>
      <w:r w:rsidRPr="004D0C55">
        <w:rPr>
          <w:i/>
          <w:iCs/>
        </w:rPr>
        <w:t>之后用标签就能找到数据</w:t>
      </w:r>
    </w:p>
    <w:p w14:paraId="61C2BBF8" w14:textId="77777777" w:rsidR="00F05006" w:rsidRPr="002E7BE4" w:rsidRDefault="00F05006" w:rsidP="00F05006">
      <w:pPr>
        <w:pStyle w:val="af8"/>
        <w:ind w:left="220" w:hanging="220"/>
      </w:pPr>
      <w:r w:rsidRPr="002E7BE4">
        <w:t xml:space="preserve">print(age)  # </w:t>
      </w:r>
      <w:r w:rsidRPr="004D0C55">
        <w:rPr>
          <w:i/>
          <w:iCs/>
        </w:rPr>
        <w:t>输出：</w:t>
      </w:r>
      <w:r w:rsidRPr="004D0C55">
        <w:rPr>
          <w:i/>
          <w:iCs/>
        </w:rPr>
        <w:t>18</w:t>
      </w:r>
    </w:p>
    <w:p w14:paraId="2FC6F52A" w14:textId="77777777" w:rsidR="00F05006" w:rsidRDefault="00F05006" w:rsidP="00F05006">
      <w:pPr>
        <w:pStyle w:val="af8"/>
        <w:ind w:left="220" w:hanging="220"/>
      </w:pPr>
    </w:p>
    <w:p w14:paraId="7D07B8F1" w14:textId="5BE58BC0" w:rsidR="00F05006" w:rsidRPr="00C17B03" w:rsidRDefault="00F05006" w:rsidP="00F05006">
      <w:pPr>
        <w:pStyle w:val="af8"/>
        <w:ind w:left="220" w:hanging="220"/>
        <w:rPr>
          <w:i/>
          <w:iCs/>
        </w:rPr>
      </w:pPr>
      <w:r>
        <w:rPr>
          <w:rFonts w:hint="eastAsia"/>
        </w:rPr>
        <w:t xml:space="preserve"># </w:t>
      </w:r>
      <w:r w:rsidRPr="00C17B03">
        <w:rPr>
          <w:rFonts w:hint="eastAsia"/>
          <w:i/>
          <w:iCs/>
        </w:rPr>
        <w:t>如果突然想改变数据</w:t>
      </w:r>
    </w:p>
    <w:p w14:paraId="7D89B7EF" w14:textId="5DD2EA8A" w:rsidR="00F05006" w:rsidRDefault="00F05006" w:rsidP="00F05006">
      <w:pPr>
        <w:pStyle w:val="af8"/>
        <w:ind w:left="220" w:hanging="220"/>
      </w:pPr>
      <w:r>
        <w:rPr>
          <w:rFonts w:hint="eastAsia"/>
        </w:rPr>
        <w:t>age = 19</w:t>
      </w:r>
    </w:p>
    <w:p w14:paraId="6AE2234E" w14:textId="77777777" w:rsidR="00F05006" w:rsidRDefault="00F05006" w:rsidP="00F05006">
      <w:pPr>
        <w:pStyle w:val="af8"/>
        <w:ind w:left="220" w:hanging="220"/>
      </w:pPr>
    </w:p>
    <w:p w14:paraId="15371D94" w14:textId="448BA411" w:rsidR="00F05006" w:rsidRDefault="00F05006" w:rsidP="00F05006">
      <w:pPr>
        <w:pStyle w:val="af8"/>
        <w:ind w:left="220" w:hanging="220"/>
      </w:pPr>
      <w:r>
        <w:rPr>
          <w:rFonts w:hint="eastAsia"/>
        </w:rPr>
        <w:t xml:space="preserve"># </w:t>
      </w:r>
      <w:r w:rsidRPr="00C17B03">
        <w:rPr>
          <w:rFonts w:hint="eastAsia"/>
          <w:i/>
          <w:iCs/>
        </w:rPr>
        <w:t>那只会显示最后</w:t>
      </w:r>
      <w:r w:rsidR="00C17B03" w:rsidRPr="00C17B03">
        <w:rPr>
          <w:rFonts w:hint="eastAsia"/>
          <w:i/>
          <w:iCs/>
        </w:rPr>
        <w:t>改变的数值</w:t>
      </w:r>
    </w:p>
    <w:p w14:paraId="7D33CC20" w14:textId="096C636D" w:rsidR="00C17B03" w:rsidRPr="00F05006" w:rsidRDefault="00C17B03" w:rsidP="00F05006">
      <w:pPr>
        <w:pStyle w:val="af8"/>
        <w:ind w:left="220" w:hanging="220"/>
      </w:pPr>
      <w:r>
        <w:rPr>
          <w:rFonts w:hint="eastAsia"/>
        </w:rPr>
        <w:t>print(age)</w:t>
      </w:r>
    </w:p>
    <w:p w14:paraId="35F5306E" w14:textId="6A7719DA" w:rsidR="00F05006" w:rsidRDefault="00F05006" w:rsidP="00F05006">
      <w:pPr>
        <w:ind w:firstLine="440"/>
      </w:pPr>
    </w:p>
    <w:p w14:paraId="03DB776C" w14:textId="427C6345" w:rsidR="007970C5" w:rsidRDefault="007970C5" w:rsidP="00F05006">
      <w:pPr>
        <w:ind w:firstLine="440"/>
      </w:pPr>
      <w:r>
        <w:rPr>
          <w:rFonts w:hint="eastAsia"/>
        </w:rPr>
        <w:t>变量在生活中的</w:t>
      </w:r>
      <w:r w:rsidR="00F00C9B">
        <w:rPr>
          <w:rFonts w:hint="eastAsia"/>
        </w:rPr>
        <w:t>类似的</w:t>
      </w:r>
      <w:r w:rsidR="006E6FE6">
        <w:rPr>
          <w:rFonts w:hint="eastAsia"/>
        </w:rPr>
        <w:t>场景</w:t>
      </w:r>
      <w:r>
        <w:rPr>
          <w:rFonts w:hint="eastAsia"/>
        </w:rPr>
        <w:t>也很多，举三个例子：</w:t>
      </w:r>
    </w:p>
    <w:p w14:paraId="4AE58A8A" w14:textId="467FE0AF" w:rsidR="007970C5" w:rsidRPr="007970C5" w:rsidRDefault="007970C5" w:rsidP="007970C5">
      <w:pPr>
        <w:ind w:firstLine="442"/>
        <w:rPr>
          <w:b/>
          <w:bCs/>
        </w:rPr>
      </w:pPr>
      <w:r w:rsidRPr="007970C5">
        <w:rPr>
          <w:b/>
          <w:bCs/>
        </w:rPr>
        <w:t>A</w:t>
      </w:r>
      <w:r w:rsidRPr="007970C5">
        <w:rPr>
          <w:b/>
          <w:bCs/>
        </w:rPr>
        <w:t>：超市储物柜</w:t>
      </w:r>
    </w:p>
    <w:p w14:paraId="63009D75" w14:textId="3F59C6B5" w:rsidR="007970C5" w:rsidRPr="007970C5" w:rsidRDefault="007970C5" w:rsidP="007970C5">
      <w:pPr>
        <w:numPr>
          <w:ilvl w:val="0"/>
          <w:numId w:val="2"/>
        </w:numPr>
        <w:ind w:firstLine="442"/>
      </w:pPr>
      <w:r>
        <w:rPr>
          <w:rFonts w:hint="eastAsia"/>
          <w:b/>
          <w:bCs/>
        </w:rPr>
        <w:t xml:space="preserve"> </w:t>
      </w:r>
      <w:r w:rsidRPr="007970C5">
        <w:rPr>
          <w:b/>
          <w:bCs/>
        </w:rPr>
        <w:t>变量名</w:t>
      </w:r>
      <w:r w:rsidRPr="007970C5">
        <w:t xml:space="preserve"> = </w:t>
      </w:r>
      <w:r w:rsidRPr="007970C5">
        <w:t>柜门编号（比如</w:t>
      </w:r>
      <w:r w:rsidRPr="007970C5">
        <w:t>"15</w:t>
      </w:r>
      <w:r w:rsidRPr="007970C5">
        <w:t>号柜</w:t>
      </w:r>
      <w:r w:rsidRPr="007970C5">
        <w:t>"</w:t>
      </w:r>
      <w:r w:rsidRPr="007970C5">
        <w:t>）</w:t>
      </w:r>
    </w:p>
    <w:p w14:paraId="4CAEC2A3" w14:textId="07AF1CC9" w:rsidR="007970C5" w:rsidRPr="007970C5" w:rsidRDefault="007970C5" w:rsidP="00F82B3E">
      <w:pPr>
        <w:numPr>
          <w:ilvl w:val="0"/>
          <w:numId w:val="2"/>
        </w:numPr>
        <w:ind w:firstLine="442"/>
      </w:pPr>
      <w:r>
        <w:rPr>
          <w:rFonts w:hint="eastAsia"/>
          <w:b/>
          <w:bCs/>
        </w:rPr>
        <w:t xml:space="preserve"> </w:t>
      </w:r>
      <w:r w:rsidRPr="007970C5">
        <w:rPr>
          <w:b/>
          <w:bCs/>
        </w:rPr>
        <w:t>值</w:t>
      </w:r>
      <w:r w:rsidRPr="007970C5">
        <w:t xml:space="preserve"> = </w:t>
      </w:r>
      <w:r w:rsidRPr="007970C5">
        <w:t>你存进去的包</w:t>
      </w:r>
    </w:p>
    <w:p w14:paraId="676DC399" w14:textId="32DB70F1" w:rsidR="007970C5" w:rsidRPr="007970C5" w:rsidRDefault="007970C5" w:rsidP="007970C5">
      <w:pPr>
        <w:ind w:firstLine="442"/>
        <w:rPr>
          <w:b/>
          <w:bCs/>
        </w:rPr>
      </w:pPr>
      <w:r w:rsidRPr="007970C5">
        <w:rPr>
          <w:b/>
          <w:bCs/>
        </w:rPr>
        <w:t>B</w:t>
      </w:r>
      <w:r w:rsidRPr="007970C5">
        <w:rPr>
          <w:b/>
          <w:bCs/>
        </w:rPr>
        <w:t>：微信备注</w:t>
      </w:r>
    </w:p>
    <w:p w14:paraId="78F5C35C" w14:textId="760F640C" w:rsidR="007970C5" w:rsidRPr="007970C5" w:rsidRDefault="007970C5" w:rsidP="007970C5">
      <w:pPr>
        <w:numPr>
          <w:ilvl w:val="0"/>
          <w:numId w:val="3"/>
        </w:numPr>
        <w:ind w:firstLine="440"/>
      </w:pPr>
      <w:r>
        <w:rPr>
          <w:rFonts w:hint="eastAsia"/>
        </w:rPr>
        <w:t xml:space="preserve"> </w:t>
      </w:r>
      <w:r w:rsidRPr="007970C5">
        <w:t>你好友叫</w:t>
      </w:r>
      <w:r w:rsidRPr="007970C5">
        <w:t>"</w:t>
      </w:r>
      <w:r w:rsidRPr="007970C5">
        <w:t>张伟</w:t>
      </w:r>
      <w:r w:rsidRPr="007970C5">
        <w:t>"</w:t>
      </w:r>
      <w:r w:rsidRPr="007970C5">
        <w:t>，你给他备注</w:t>
      </w:r>
      <w:r w:rsidRPr="007970C5">
        <w:t>"</w:t>
      </w:r>
      <w:r w:rsidRPr="007970C5">
        <w:t>二狗</w:t>
      </w:r>
      <w:r w:rsidRPr="007970C5">
        <w:t>"</w:t>
      </w:r>
    </w:p>
    <w:p w14:paraId="07548727" w14:textId="477E092F" w:rsidR="007970C5" w:rsidRPr="007970C5" w:rsidRDefault="007970C5" w:rsidP="007970C5">
      <w:pPr>
        <w:numPr>
          <w:ilvl w:val="0"/>
          <w:numId w:val="3"/>
        </w:numPr>
        <w:ind w:firstLine="440"/>
      </w:pPr>
      <w:r>
        <w:rPr>
          <w:rFonts w:hint="eastAsia"/>
        </w:rPr>
        <w:t xml:space="preserve"> </w:t>
      </w:r>
      <w:r w:rsidRPr="007970C5">
        <w:t>以后喊</w:t>
      </w:r>
      <w:r w:rsidRPr="007970C5">
        <w:t>"</w:t>
      </w:r>
      <w:r w:rsidRPr="007970C5">
        <w:t>二狗</w:t>
      </w:r>
      <w:r w:rsidRPr="007970C5">
        <w:t>"</w:t>
      </w:r>
      <w:r w:rsidRPr="007970C5">
        <w:t>就是喊他</w:t>
      </w:r>
    </w:p>
    <w:p w14:paraId="50D197D8" w14:textId="49332E69" w:rsidR="007970C5" w:rsidRPr="007970C5" w:rsidRDefault="007970C5" w:rsidP="007970C5">
      <w:pPr>
        <w:numPr>
          <w:ilvl w:val="0"/>
          <w:numId w:val="3"/>
        </w:numPr>
        <w:ind w:firstLine="440"/>
      </w:pPr>
      <w:r>
        <w:rPr>
          <w:rFonts w:hint="eastAsia"/>
        </w:rPr>
        <w:t xml:space="preserve"> </w:t>
      </w:r>
      <w:r w:rsidRPr="007970C5">
        <w:rPr>
          <w:rStyle w:val="af7"/>
        </w:rPr>
        <w:t>二狗</w:t>
      </w:r>
      <w:r w:rsidRPr="007970C5">
        <w:rPr>
          <w:rStyle w:val="af7"/>
        </w:rPr>
        <w:t xml:space="preserve"> = </w:t>
      </w:r>
      <w:r w:rsidRPr="007970C5">
        <w:rPr>
          <w:rStyle w:val="af7"/>
        </w:rPr>
        <w:t>张伟</w:t>
      </w:r>
      <w:r w:rsidRPr="007970C5">
        <w:rPr>
          <w:rStyle w:val="af7"/>
        </w:rPr>
        <w:t xml:space="preserve"> </w:t>
      </w:r>
      <w:r w:rsidRPr="007970C5">
        <w:t xml:space="preserve">← </w:t>
      </w:r>
      <w:r w:rsidRPr="007970C5">
        <w:t>这就是变量！</w:t>
      </w:r>
    </w:p>
    <w:p w14:paraId="783A244E" w14:textId="1BCEE2EA" w:rsidR="007970C5" w:rsidRPr="007970C5" w:rsidRDefault="007970C5" w:rsidP="007970C5">
      <w:pPr>
        <w:ind w:firstLine="442"/>
      </w:pPr>
      <w:r w:rsidRPr="007970C5">
        <w:rPr>
          <w:b/>
          <w:bCs/>
        </w:rPr>
        <w:t>C</w:t>
      </w:r>
      <w:r w:rsidRPr="007970C5">
        <w:rPr>
          <w:b/>
          <w:bCs/>
        </w:rPr>
        <w:t>：临时便签</w:t>
      </w:r>
    </w:p>
    <w:p w14:paraId="698FC642" w14:textId="77777777" w:rsidR="007970C5" w:rsidRPr="007970C5" w:rsidRDefault="007970C5" w:rsidP="007970C5">
      <w:pPr>
        <w:pStyle w:val="af8"/>
        <w:ind w:left="220" w:hanging="220"/>
      </w:pPr>
      <w:r w:rsidRPr="007970C5">
        <w:t xml:space="preserve"># </w:t>
      </w:r>
      <w:r w:rsidRPr="007970C5">
        <w:t>便利贴上写</w:t>
      </w:r>
      <w:r w:rsidRPr="007970C5">
        <w:t>"</w:t>
      </w:r>
      <w:r w:rsidRPr="007970C5">
        <w:t>我的零花钱</w:t>
      </w:r>
      <w:r w:rsidRPr="007970C5">
        <w:t>"</w:t>
      </w:r>
      <w:r w:rsidRPr="007970C5">
        <w:t>，贴到</w:t>
      </w:r>
      <w:r w:rsidRPr="007970C5">
        <w:t>50</w:t>
      </w:r>
      <w:r w:rsidRPr="007970C5">
        <w:t>元上</w:t>
      </w:r>
    </w:p>
    <w:p w14:paraId="4BB5D0FB" w14:textId="77777777" w:rsidR="007970C5" w:rsidRPr="007970C5" w:rsidRDefault="007970C5" w:rsidP="007970C5">
      <w:pPr>
        <w:pStyle w:val="af8"/>
        <w:ind w:left="220" w:hanging="220"/>
      </w:pPr>
      <w:r w:rsidRPr="007970C5">
        <w:t>我的零花钱</w:t>
      </w:r>
      <w:r w:rsidRPr="007970C5">
        <w:t xml:space="preserve"> = 50</w:t>
      </w:r>
    </w:p>
    <w:p w14:paraId="191F0274" w14:textId="77777777" w:rsidR="007970C5" w:rsidRPr="007970C5" w:rsidRDefault="007970C5" w:rsidP="007970C5">
      <w:pPr>
        <w:pStyle w:val="af8"/>
        <w:ind w:left="220" w:hanging="220"/>
      </w:pPr>
    </w:p>
    <w:p w14:paraId="55ADEABD" w14:textId="77777777" w:rsidR="007970C5" w:rsidRPr="007970C5" w:rsidRDefault="007970C5" w:rsidP="007970C5">
      <w:pPr>
        <w:pStyle w:val="af8"/>
        <w:ind w:left="220" w:hanging="220"/>
      </w:pPr>
      <w:r w:rsidRPr="007970C5">
        <w:t xml:space="preserve"># </w:t>
      </w:r>
      <w:r w:rsidRPr="007970C5">
        <w:t>买零食花了</w:t>
      </w:r>
      <w:r w:rsidRPr="007970C5">
        <w:t>20</w:t>
      </w:r>
      <w:r w:rsidRPr="007970C5">
        <w:t>元，撕下便利贴改贴到</w:t>
      </w:r>
      <w:r w:rsidRPr="007970C5">
        <w:t>30</w:t>
      </w:r>
      <w:r w:rsidRPr="007970C5">
        <w:t>元上</w:t>
      </w:r>
    </w:p>
    <w:p w14:paraId="0C134342" w14:textId="77777777" w:rsidR="007970C5" w:rsidRPr="007970C5" w:rsidRDefault="007970C5" w:rsidP="007970C5">
      <w:pPr>
        <w:pStyle w:val="af8"/>
        <w:ind w:left="220" w:hanging="220"/>
      </w:pPr>
      <w:r w:rsidRPr="007970C5">
        <w:t>我的零花钱</w:t>
      </w:r>
      <w:r w:rsidRPr="007970C5">
        <w:t xml:space="preserve"> = 30</w:t>
      </w:r>
    </w:p>
    <w:p w14:paraId="002C8D75" w14:textId="77777777" w:rsidR="007970C5" w:rsidRDefault="007970C5" w:rsidP="00F05006">
      <w:pPr>
        <w:ind w:firstLine="440"/>
      </w:pPr>
    </w:p>
    <w:p w14:paraId="482F4FF4" w14:textId="4BA6066A" w:rsidR="006E6FE6" w:rsidRDefault="006E6FE6" w:rsidP="00F05006">
      <w:pPr>
        <w:ind w:firstLine="440"/>
      </w:pPr>
      <w:r>
        <w:rPr>
          <w:rFonts w:hint="eastAsia"/>
        </w:rPr>
        <w:t>在文件夹管理器中新建文件</w:t>
      </w:r>
      <w:r w:rsidRPr="006E6FE6">
        <w:rPr>
          <w:rStyle w:val="af7"/>
          <w:rFonts w:hint="eastAsia"/>
        </w:rPr>
        <w:t>1-3-1.py</w:t>
      </w:r>
      <w:r>
        <w:rPr>
          <w:rStyle w:val="af7"/>
          <w:rFonts w:hint="eastAsia"/>
        </w:rPr>
        <w:t xml:space="preserve"> </w:t>
      </w:r>
      <w:r w:rsidRPr="006E6FE6">
        <w:t>并输入以下</w:t>
      </w:r>
      <w:r w:rsidRPr="006E6FE6">
        <w:rPr>
          <w:rFonts w:hint="eastAsia"/>
        </w:rPr>
        <w:t>代码</w:t>
      </w:r>
    </w:p>
    <w:p w14:paraId="3CEEA8CB" w14:textId="77777777" w:rsidR="006E6FE6" w:rsidRDefault="006E6FE6" w:rsidP="006E6FE6">
      <w:pPr>
        <w:pStyle w:val="af8"/>
        <w:ind w:left="220" w:hanging="220"/>
      </w:pPr>
      <w:r>
        <w:rPr>
          <w:rFonts w:hint="eastAsia"/>
        </w:rPr>
        <w:t>姓名</w:t>
      </w:r>
      <w:r>
        <w:rPr>
          <w:rFonts w:hint="eastAsia"/>
        </w:rPr>
        <w:t xml:space="preserve"> = "</w:t>
      </w:r>
      <w:r>
        <w:rPr>
          <w:rFonts w:hint="eastAsia"/>
        </w:rPr>
        <w:t>小明</w:t>
      </w:r>
      <w:r>
        <w:rPr>
          <w:rFonts w:hint="eastAsia"/>
        </w:rPr>
        <w:t>"</w:t>
      </w:r>
    </w:p>
    <w:p w14:paraId="2ACE4BB7" w14:textId="77777777" w:rsidR="006E6FE6" w:rsidRDefault="006E6FE6" w:rsidP="006E6FE6">
      <w:pPr>
        <w:pStyle w:val="af8"/>
        <w:ind w:left="220" w:hanging="220"/>
      </w:pPr>
      <w:r>
        <w:rPr>
          <w:rFonts w:hint="eastAsia"/>
        </w:rPr>
        <w:t>年龄</w:t>
      </w:r>
      <w:r>
        <w:rPr>
          <w:rFonts w:hint="eastAsia"/>
        </w:rPr>
        <w:t xml:space="preserve"> = 10</w:t>
      </w:r>
    </w:p>
    <w:p w14:paraId="473B6866" w14:textId="77777777" w:rsidR="006E6FE6" w:rsidRDefault="006E6FE6" w:rsidP="006E6FE6">
      <w:pPr>
        <w:pStyle w:val="af8"/>
        <w:ind w:left="220" w:hanging="220"/>
      </w:pPr>
      <w:r>
        <w:rPr>
          <w:rFonts w:hint="eastAsia"/>
        </w:rPr>
        <w:t>成绩</w:t>
      </w:r>
      <w:r>
        <w:rPr>
          <w:rFonts w:hint="eastAsia"/>
        </w:rPr>
        <w:t xml:space="preserve"> = 98.5</w:t>
      </w:r>
    </w:p>
    <w:p w14:paraId="4D20DE61" w14:textId="77777777" w:rsidR="006E6FE6" w:rsidRDefault="006E6FE6" w:rsidP="006E6FE6">
      <w:pPr>
        <w:pStyle w:val="af8"/>
        <w:ind w:left="220" w:hanging="220"/>
      </w:pPr>
    </w:p>
    <w:p w14:paraId="7C03F7EE" w14:textId="77777777" w:rsidR="006E6FE6" w:rsidRDefault="006E6FE6" w:rsidP="006E6FE6">
      <w:pPr>
        <w:pStyle w:val="af8"/>
        <w:ind w:left="220" w:hanging="220"/>
      </w:pPr>
      <w:r>
        <w:rPr>
          <w:rFonts w:hint="eastAsia"/>
        </w:rPr>
        <w:t>print(</w:t>
      </w:r>
      <w:r>
        <w:rPr>
          <w:rFonts w:hint="eastAsia"/>
        </w:rPr>
        <w:t>姓名</w:t>
      </w:r>
      <w:r>
        <w:rPr>
          <w:rFonts w:hint="eastAsia"/>
        </w:rPr>
        <w:t>)</w:t>
      </w:r>
    </w:p>
    <w:p w14:paraId="3F4B6836" w14:textId="77777777" w:rsidR="006E6FE6" w:rsidRDefault="006E6FE6" w:rsidP="006E6FE6">
      <w:pPr>
        <w:pStyle w:val="af8"/>
        <w:ind w:left="220" w:hanging="220"/>
      </w:pPr>
      <w:r>
        <w:rPr>
          <w:rFonts w:hint="eastAsia"/>
        </w:rPr>
        <w:t>print(</w:t>
      </w:r>
      <w:r>
        <w:rPr>
          <w:rFonts w:hint="eastAsia"/>
        </w:rPr>
        <w:t>年龄</w:t>
      </w:r>
      <w:r>
        <w:rPr>
          <w:rFonts w:hint="eastAsia"/>
        </w:rPr>
        <w:t>)</w:t>
      </w:r>
    </w:p>
    <w:p w14:paraId="4AE9C3A5" w14:textId="77777777" w:rsidR="006E6FE6" w:rsidRDefault="006E6FE6" w:rsidP="006E6FE6">
      <w:pPr>
        <w:pStyle w:val="af8"/>
        <w:ind w:left="220" w:hanging="220"/>
      </w:pPr>
      <w:r>
        <w:rPr>
          <w:rFonts w:hint="eastAsia"/>
        </w:rPr>
        <w:t>print(</w:t>
      </w:r>
      <w:r>
        <w:rPr>
          <w:rFonts w:hint="eastAsia"/>
        </w:rPr>
        <w:t>成绩</w:t>
      </w:r>
      <w:r>
        <w:rPr>
          <w:rFonts w:hint="eastAsia"/>
        </w:rPr>
        <w:t>)</w:t>
      </w:r>
    </w:p>
    <w:p w14:paraId="05037D97" w14:textId="77777777" w:rsidR="006E6FE6" w:rsidRDefault="006E6FE6" w:rsidP="006E6FE6">
      <w:pPr>
        <w:pStyle w:val="af8"/>
        <w:ind w:left="220" w:hanging="220"/>
      </w:pPr>
    </w:p>
    <w:p w14:paraId="7D9ADE75" w14:textId="77777777" w:rsidR="006E6FE6" w:rsidRDefault="006E6FE6" w:rsidP="006E6FE6">
      <w:pPr>
        <w:pStyle w:val="af8"/>
        <w:ind w:left="220" w:hanging="220"/>
      </w:pPr>
      <w:r>
        <w:rPr>
          <w:rFonts w:hint="eastAsia"/>
        </w:rPr>
        <w:t>成绩</w:t>
      </w:r>
      <w:r>
        <w:rPr>
          <w:rFonts w:hint="eastAsia"/>
        </w:rPr>
        <w:t xml:space="preserve"> = 100</w:t>
      </w:r>
    </w:p>
    <w:p w14:paraId="6A45845C" w14:textId="77777777" w:rsidR="008A6FD4" w:rsidRDefault="006E6FE6" w:rsidP="008A6FD4">
      <w:pPr>
        <w:pStyle w:val="af8"/>
        <w:ind w:left="220" w:hanging="220"/>
      </w:pPr>
      <w:r>
        <w:rPr>
          <w:rFonts w:hint="eastAsia"/>
        </w:rPr>
        <w:t>print("</w:t>
      </w:r>
      <w:r>
        <w:rPr>
          <w:rFonts w:hint="eastAsia"/>
        </w:rPr>
        <w:t>修改后的成绩：</w:t>
      </w:r>
      <w:r>
        <w:rPr>
          <w:rFonts w:hint="eastAsia"/>
        </w:rPr>
        <w:t xml:space="preserve">", </w:t>
      </w:r>
      <w:r>
        <w:rPr>
          <w:rFonts w:hint="eastAsia"/>
        </w:rPr>
        <w:t>成绩</w:t>
      </w:r>
      <w:r>
        <w:rPr>
          <w:rFonts w:hint="eastAsia"/>
        </w:rPr>
        <w:t>)</w:t>
      </w:r>
    </w:p>
    <w:p w14:paraId="34B33634" w14:textId="10ECDF77" w:rsidR="007F525E" w:rsidRDefault="007F525E" w:rsidP="008A6FD4">
      <w:pPr>
        <w:ind w:firstLine="440"/>
      </w:pPr>
      <w:r>
        <w:rPr>
          <w:rFonts w:hint="eastAsia"/>
        </w:rPr>
        <w:lastRenderedPageBreak/>
        <w:t>观察代码的输出</w:t>
      </w:r>
    </w:p>
    <w:p w14:paraId="238CA0EF" w14:textId="77777777" w:rsidR="007F525E" w:rsidRDefault="007F525E" w:rsidP="006E6FE6">
      <w:pPr>
        <w:ind w:firstLine="440"/>
      </w:pPr>
    </w:p>
    <w:p w14:paraId="4B8C27A0" w14:textId="0AD47AF7" w:rsidR="007F525E" w:rsidRDefault="007F525E" w:rsidP="007F525E">
      <w:pPr>
        <w:pStyle w:val="af8"/>
        <w:ind w:left="220" w:hanging="220"/>
      </w:pPr>
      <w:r>
        <w:rPr>
          <w:rFonts w:hint="eastAsia"/>
        </w:rPr>
        <w:t>小明</w:t>
      </w:r>
    </w:p>
    <w:p w14:paraId="40FD95E5" w14:textId="717E3193" w:rsidR="007F525E" w:rsidRDefault="007F525E" w:rsidP="007F525E">
      <w:pPr>
        <w:pStyle w:val="af8"/>
        <w:ind w:left="220" w:hanging="220"/>
      </w:pPr>
      <w:r>
        <w:rPr>
          <w:rFonts w:hint="eastAsia"/>
        </w:rPr>
        <w:t>10</w:t>
      </w:r>
    </w:p>
    <w:p w14:paraId="7E31DB2D" w14:textId="34373D2F" w:rsidR="007F525E" w:rsidRDefault="007F525E" w:rsidP="007F525E">
      <w:pPr>
        <w:pStyle w:val="af8"/>
        <w:ind w:left="220" w:hanging="220"/>
      </w:pPr>
      <w:r>
        <w:rPr>
          <w:rFonts w:hint="eastAsia"/>
        </w:rPr>
        <w:t>98.5</w:t>
      </w:r>
    </w:p>
    <w:p w14:paraId="2F05C30D" w14:textId="708FBBAA" w:rsidR="007F525E" w:rsidRDefault="007F525E" w:rsidP="007F525E">
      <w:pPr>
        <w:pStyle w:val="af8"/>
        <w:ind w:left="220" w:hanging="220"/>
      </w:pPr>
      <w:r>
        <w:rPr>
          <w:rFonts w:hint="eastAsia"/>
        </w:rPr>
        <w:t>修改后的成绩：</w:t>
      </w:r>
      <w:r>
        <w:rPr>
          <w:rFonts w:hint="eastAsia"/>
        </w:rPr>
        <w:t xml:space="preserve"> 100</w:t>
      </w:r>
    </w:p>
    <w:p w14:paraId="3188F16D" w14:textId="2DA5F1DE" w:rsidR="007F525E" w:rsidRDefault="007F525E" w:rsidP="007F525E">
      <w:pPr>
        <w:ind w:firstLine="440"/>
      </w:pPr>
      <w:r>
        <w:rPr>
          <w:rFonts w:hint="eastAsia"/>
        </w:rPr>
        <w:t>在这个示例中</w:t>
      </w:r>
      <w:r w:rsidR="00C13D67">
        <w:rPr>
          <w:rFonts w:hint="eastAsia"/>
        </w:rPr>
        <w:t>我们定义了三个变量：</w:t>
      </w:r>
    </w:p>
    <w:p w14:paraId="7BBCB564" w14:textId="4F78DDA7" w:rsidR="00C13D67" w:rsidRDefault="00C13D67" w:rsidP="00C13D67">
      <w:pPr>
        <w:pStyle w:val="af6"/>
        <w:ind w:firstLine="440"/>
      </w:pPr>
      <w:r>
        <w:rPr>
          <w:rFonts w:hint="eastAsia"/>
        </w:rPr>
        <w:t>姓名</w:t>
      </w:r>
      <w:r w:rsidR="000D5281">
        <w:rPr>
          <w:rFonts w:hint="eastAsia"/>
        </w:rPr>
        <w:t xml:space="preserve"> = "</w:t>
      </w:r>
      <w:r w:rsidR="000D5281">
        <w:rPr>
          <w:rFonts w:hint="eastAsia"/>
        </w:rPr>
        <w:t>小明</w:t>
      </w:r>
      <w:r w:rsidR="000D5281">
        <w:rPr>
          <w:rFonts w:hint="eastAsia"/>
        </w:rPr>
        <w:t>"</w:t>
      </w:r>
    </w:p>
    <w:p w14:paraId="16E70FF0" w14:textId="31C92B45" w:rsidR="00C13D67" w:rsidRDefault="00C13D67" w:rsidP="00C13D67">
      <w:pPr>
        <w:pStyle w:val="af6"/>
        <w:ind w:firstLine="440"/>
      </w:pPr>
      <w:r>
        <w:rPr>
          <w:rFonts w:hint="eastAsia"/>
        </w:rPr>
        <w:t>年龄</w:t>
      </w:r>
      <w:r w:rsidR="000D5281">
        <w:rPr>
          <w:rFonts w:hint="eastAsia"/>
        </w:rPr>
        <w:t xml:space="preserve"> </w:t>
      </w:r>
      <w:r w:rsidR="000D5281" w:rsidRPr="000D5281">
        <w:t>= 10</w:t>
      </w:r>
    </w:p>
    <w:p w14:paraId="38360AC4" w14:textId="7ADC122C" w:rsidR="00C13D67" w:rsidRDefault="00C13D67" w:rsidP="00C13D67">
      <w:pPr>
        <w:pStyle w:val="af6"/>
        <w:ind w:firstLine="440"/>
      </w:pPr>
      <w:r>
        <w:rPr>
          <w:rFonts w:hint="eastAsia"/>
        </w:rPr>
        <w:t>成绩</w:t>
      </w:r>
      <w:r w:rsidR="008A6FD4">
        <w:t xml:space="preserve"> </w:t>
      </w:r>
      <w:r w:rsidR="000D5281">
        <w:rPr>
          <w:rFonts w:hint="eastAsia"/>
        </w:rPr>
        <w:t>= 98.5</w:t>
      </w:r>
    </w:p>
    <w:p w14:paraId="328CE0C3" w14:textId="60A2B74C" w:rsidR="00C13D67" w:rsidRDefault="00C13D67" w:rsidP="00C13D67">
      <w:pPr>
        <w:ind w:firstLine="440"/>
      </w:pPr>
      <w:r>
        <w:rPr>
          <w:rFonts w:hint="eastAsia"/>
        </w:rPr>
        <w:t>又使用</w:t>
      </w:r>
      <w:r w:rsidRPr="00C13D67">
        <w:rPr>
          <w:rStyle w:val="af7"/>
          <w:rFonts w:hint="eastAsia"/>
        </w:rPr>
        <w:t>print</w:t>
      </w:r>
      <w:r>
        <w:rPr>
          <w:rFonts w:hint="eastAsia"/>
        </w:rPr>
        <w:t>将它们显示在了屏幕上：</w:t>
      </w:r>
    </w:p>
    <w:p w14:paraId="18030576" w14:textId="6C8CF017" w:rsidR="00C13D67" w:rsidRDefault="00C13D67" w:rsidP="00C13D67">
      <w:pPr>
        <w:pStyle w:val="af6"/>
        <w:ind w:firstLine="440"/>
      </w:pPr>
      <w:r>
        <w:rPr>
          <w:rFonts w:hint="eastAsia"/>
        </w:rPr>
        <w:t>小明</w:t>
      </w:r>
    </w:p>
    <w:p w14:paraId="35A43EF1" w14:textId="62EB2FC2" w:rsidR="00C13D67" w:rsidRDefault="00C13D67" w:rsidP="00C13D67">
      <w:pPr>
        <w:pStyle w:val="af6"/>
        <w:ind w:firstLine="440"/>
      </w:pPr>
      <w:r>
        <w:rPr>
          <w:rFonts w:hint="eastAsia"/>
        </w:rPr>
        <w:t>10</w:t>
      </w:r>
    </w:p>
    <w:p w14:paraId="0F9419A7" w14:textId="61826919" w:rsidR="00C13D67" w:rsidRDefault="00C13D67" w:rsidP="00C13D67">
      <w:pPr>
        <w:pStyle w:val="af6"/>
        <w:ind w:firstLine="440"/>
      </w:pPr>
      <w:r>
        <w:rPr>
          <w:rFonts w:hint="eastAsia"/>
        </w:rPr>
        <w:t>98.5</w:t>
      </w:r>
    </w:p>
    <w:p w14:paraId="0B2A0C8C" w14:textId="38230CD1" w:rsidR="00C13D67" w:rsidRDefault="00C13D67" w:rsidP="00C13D67">
      <w:pPr>
        <w:ind w:firstLine="440"/>
      </w:pPr>
      <w:r>
        <w:rPr>
          <w:rFonts w:hint="eastAsia"/>
        </w:rPr>
        <w:t>最后再次对</w:t>
      </w:r>
      <w:r w:rsidRPr="00C13D67">
        <w:rPr>
          <w:rStyle w:val="af7"/>
          <w:rFonts w:hint="eastAsia"/>
        </w:rPr>
        <w:t>成绩</w:t>
      </w:r>
      <w:r>
        <w:rPr>
          <w:rFonts w:hint="eastAsia"/>
        </w:rPr>
        <w:t>进行赋值</w:t>
      </w:r>
    </w:p>
    <w:p w14:paraId="66926F7F" w14:textId="500D9EAD" w:rsidR="000D5281" w:rsidRDefault="000D5281" w:rsidP="000D5281">
      <w:pPr>
        <w:pStyle w:val="af6"/>
        <w:ind w:firstLine="440"/>
      </w:pPr>
      <w:r>
        <w:rPr>
          <w:rFonts w:hint="eastAsia"/>
        </w:rPr>
        <w:t>成绩</w:t>
      </w:r>
      <w:r>
        <w:rPr>
          <w:rFonts w:hint="eastAsia"/>
        </w:rPr>
        <w:t xml:space="preserve"> = 100</w:t>
      </w:r>
    </w:p>
    <w:p w14:paraId="5299B4D4" w14:textId="32908899" w:rsidR="000D5281" w:rsidRDefault="000D5281" w:rsidP="000D5281">
      <w:pPr>
        <w:pStyle w:val="af6"/>
        <w:ind w:firstLine="440"/>
      </w:pPr>
      <w:r w:rsidRPr="000D5281">
        <w:rPr>
          <w:rFonts w:hint="eastAsia"/>
        </w:rPr>
        <w:t>修改后的成绩：</w:t>
      </w:r>
      <w:r w:rsidRPr="000D5281">
        <w:rPr>
          <w:rFonts w:hint="eastAsia"/>
        </w:rPr>
        <w:t xml:space="preserve"> 100</w:t>
      </w:r>
    </w:p>
    <w:p w14:paraId="1CAB056B" w14:textId="77777777" w:rsidR="003938D6" w:rsidRDefault="003938D6" w:rsidP="000D5281">
      <w:pPr>
        <w:pStyle w:val="af6"/>
        <w:ind w:firstLine="440"/>
      </w:pPr>
    </w:p>
    <w:p w14:paraId="648C5866" w14:textId="77777777" w:rsidR="009D736F" w:rsidRPr="009D736F" w:rsidRDefault="009D736F" w:rsidP="009D736F">
      <w:pPr>
        <w:ind w:firstLine="442"/>
        <w:rPr>
          <w:b/>
          <w:bCs/>
        </w:rPr>
      </w:pPr>
      <w:r w:rsidRPr="009D736F">
        <w:rPr>
          <w:b/>
          <w:bCs/>
        </w:rPr>
        <w:t>多个变量赋值</w:t>
      </w:r>
    </w:p>
    <w:p w14:paraId="7728229C" w14:textId="77777777" w:rsidR="009D736F" w:rsidRPr="009D736F" w:rsidRDefault="009D736F" w:rsidP="009D736F">
      <w:pPr>
        <w:ind w:firstLine="440"/>
      </w:pPr>
      <w:r w:rsidRPr="009D736F">
        <w:t>Python</w:t>
      </w:r>
      <w:r w:rsidRPr="009D736F">
        <w:t>允许你同时为多个变量赋值。例如：</w:t>
      </w:r>
    </w:p>
    <w:p w14:paraId="59C4A78B" w14:textId="77777777" w:rsidR="009D736F" w:rsidRPr="009D736F" w:rsidRDefault="009D736F" w:rsidP="009D736F">
      <w:pPr>
        <w:pStyle w:val="af8"/>
        <w:ind w:left="220" w:hanging="220"/>
      </w:pPr>
      <w:r w:rsidRPr="009D736F">
        <w:t>a = b = c = 1</w:t>
      </w:r>
    </w:p>
    <w:p w14:paraId="685C567C" w14:textId="378B6D57" w:rsidR="009D736F" w:rsidRPr="009D736F" w:rsidRDefault="009D736F" w:rsidP="009D736F">
      <w:pPr>
        <w:ind w:firstLine="440"/>
      </w:pPr>
      <w:r w:rsidRPr="009D736F">
        <w:t>以上</w:t>
      </w:r>
      <w:r>
        <w:rPr>
          <w:rFonts w:hint="eastAsia"/>
        </w:rPr>
        <w:t>示例</w:t>
      </w:r>
      <w:r w:rsidRPr="009D736F">
        <w:t>，创建一个整型对象，值为</w:t>
      </w:r>
      <w:r w:rsidRPr="009D736F">
        <w:t xml:space="preserve"> 1</w:t>
      </w:r>
      <w:r w:rsidRPr="009D736F">
        <w:t>，从后向前赋值，三个变量被赋予相同的数值。</w:t>
      </w:r>
    </w:p>
    <w:p w14:paraId="396ECED4" w14:textId="289E753D" w:rsidR="009D736F" w:rsidRPr="009D736F" w:rsidRDefault="008A6FD4" w:rsidP="009D736F">
      <w:pPr>
        <w:ind w:firstLine="440"/>
      </w:pPr>
      <w:r>
        <w:rPr>
          <w:rFonts w:hint="eastAsia"/>
        </w:rPr>
        <w:t>你</w:t>
      </w:r>
      <w:r w:rsidR="009D736F" w:rsidRPr="009D736F">
        <w:t>也可以为多个对象指定多个变量。例如：</w:t>
      </w:r>
    </w:p>
    <w:p w14:paraId="6B01778D" w14:textId="77777777" w:rsidR="009D736F" w:rsidRPr="009D736F" w:rsidRDefault="009D736F" w:rsidP="009D736F">
      <w:pPr>
        <w:pStyle w:val="af8"/>
        <w:ind w:left="220" w:hanging="220"/>
      </w:pPr>
      <w:r w:rsidRPr="009D736F">
        <w:t>a, b, c = 1, 2, "</w:t>
      </w:r>
      <w:proofErr w:type="spellStart"/>
      <w:r w:rsidRPr="009D736F">
        <w:t>runoob</w:t>
      </w:r>
      <w:proofErr w:type="spellEnd"/>
      <w:r w:rsidRPr="009D736F">
        <w:t>"</w:t>
      </w:r>
    </w:p>
    <w:p w14:paraId="32544293" w14:textId="276BCA5F" w:rsidR="009D736F" w:rsidRPr="009D736F" w:rsidRDefault="009D736F" w:rsidP="009D736F">
      <w:pPr>
        <w:ind w:firstLine="440"/>
      </w:pPr>
      <w:r w:rsidRPr="009D736F">
        <w:t>以上</w:t>
      </w:r>
      <w:r>
        <w:rPr>
          <w:rFonts w:hint="eastAsia"/>
        </w:rPr>
        <w:t>示例</w:t>
      </w:r>
      <w:r w:rsidRPr="009D736F">
        <w:t>，两个整型对象</w:t>
      </w:r>
      <w:r w:rsidRPr="009D736F">
        <w:t xml:space="preserve"> 1 </w:t>
      </w:r>
      <w:r w:rsidRPr="009D736F">
        <w:t>和</w:t>
      </w:r>
      <w:r w:rsidRPr="009D736F">
        <w:t xml:space="preserve"> 2 </w:t>
      </w:r>
      <w:r w:rsidRPr="009D736F">
        <w:t>的分配给变量</w:t>
      </w:r>
      <w:r w:rsidRPr="009D736F">
        <w:t xml:space="preserve"> a </w:t>
      </w:r>
      <w:r w:rsidRPr="009D736F">
        <w:t>和</w:t>
      </w:r>
      <w:r w:rsidRPr="009D736F">
        <w:t xml:space="preserve"> b</w:t>
      </w:r>
      <w:r w:rsidRPr="009D736F">
        <w:t>，字符串对象</w:t>
      </w:r>
      <w:r w:rsidRPr="009D736F">
        <w:t xml:space="preserve"> "</w:t>
      </w:r>
      <w:proofErr w:type="spellStart"/>
      <w:r w:rsidRPr="009D736F">
        <w:t>runoob</w:t>
      </w:r>
      <w:proofErr w:type="spellEnd"/>
      <w:r w:rsidRPr="009D736F">
        <w:t xml:space="preserve">" </w:t>
      </w:r>
      <w:r w:rsidRPr="009D736F">
        <w:t>分配给变量</w:t>
      </w:r>
      <w:r w:rsidRPr="009D736F">
        <w:t xml:space="preserve"> c</w:t>
      </w:r>
      <w:r w:rsidRPr="009D736F">
        <w:t>。</w:t>
      </w:r>
    </w:p>
    <w:p w14:paraId="56B0A720" w14:textId="77777777" w:rsidR="009D736F" w:rsidRDefault="009D736F" w:rsidP="000D5281">
      <w:pPr>
        <w:pStyle w:val="af6"/>
        <w:ind w:firstLine="440"/>
      </w:pPr>
    </w:p>
    <w:p w14:paraId="4C4BFA56" w14:textId="77777777" w:rsidR="009D736F" w:rsidRPr="009D736F" w:rsidRDefault="009D736F" w:rsidP="000D5281">
      <w:pPr>
        <w:pStyle w:val="af6"/>
        <w:ind w:firstLine="440"/>
      </w:pPr>
    </w:p>
    <w:p w14:paraId="39F9EF07" w14:textId="3F6AACEF" w:rsidR="003938D6" w:rsidRDefault="003938D6" w:rsidP="003938D6">
      <w:pPr>
        <w:ind w:firstLine="440"/>
      </w:pPr>
      <w:r>
        <w:rPr>
          <w:rFonts w:hint="eastAsia"/>
        </w:rPr>
        <w:t>当然，变量名也不能完全胡乱取</w:t>
      </w:r>
      <w:r w:rsidR="007B6388">
        <w:rPr>
          <w:rFonts w:hint="eastAsia"/>
        </w:rPr>
        <w:t>，在</w:t>
      </w:r>
      <w:r w:rsidR="007B6388">
        <w:rPr>
          <w:rFonts w:hint="eastAsia"/>
        </w:rPr>
        <w:t>Python</w:t>
      </w:r>
      <w:r w:rsidR="007B6388">
        <w:rPr>
          <w:rFonts w:hint="eastAsia"/>
        </w:rPr>
        <w:t>中，变量名有以下几个硬性要求：</w:t>
      </w:r>
    </w:p>
    <w:p w14:paraId="12745476" w14:textId="3295E080" w:rsidR="007B6388" w:rsidRDefault="007B6388" w:rsidP="007B6388">
      <w:pPr>
        <w:pStyle w:val="af6"/>
        <w:ind w:firstLine="440"/>
      </w:pPr>
      <w:r>
        <w:rPr>
          <w:rFonts w:hint="eastAsia"/>
        </w:rPr>
        <w:t xml:space="preserve">1: </w:t>
      </w:r>
      <w:r w:rsidR="00C97259">
        <w:rPr>
          <w:rFonts w:hint="eastAsia"/>
        </w:rPr>
        <w:t>不能使用数字开头</w:t>
      </w:r>
    </w:p>
    <w:p w14:paraId="30DD929D" w14:textId="7D15DFAD" w:rsidR="00C97259" w:rsidRDefault="00C97259" w:rsidP="007B6388">
      <w:pPr>
        <w:pStyle w:val="af6"/>
        <w:ind w:firstLine="440"/>
      </w:pPr>
      <w:r>
        <w:rPr>
          <w:rFonts w:hint="eastAsia"/>
        </w:rPr>
        <w:t xml:space="preserve">2: </w:t>
      </w:r>
      <w:r>
        <w:rPr>
          <w:rFonts w:hint="eastAsia"/>
        </w:rPr>
        <w:t>不能与关键字（如</w:t>
      </w:r>
      <w:r>
        <w:rPr>
          <w:rFonts w:hint="eastAsia"/>
        </w:rPr>
        <w:t>if, while, for</w:t>
      </w:r>
      <w:r>
        <w:rPr>
          <w:rFonts w:hint="eastAsia"/>
        </w:rPr>
        <w:t>等）相同</w:t>
      </w:r>
    </w:p>
    <w:p w14:paraId="44038870" w14:textId="3E9BC4CF" w:rsidR="008404CF" w:rsidRDefault="008404CF" w:rsidP="007B6388">
      <w:pPr>
        <w:pStyle w:val="af6"/>
        <w:ind w:firstLine="440"/>
      </w:pPr>
      <w:r>
        <w:rPr>
          <w:rFonts w:hint="eastAsia"/>
        </w:rPr>
        <w:t xml:space="preserve">3: </w:t>
      </w:r>
      <w:r>
        <w:rPr>
          <w:rFonts w:hint="eastAsia"/>
        </w:rPr>
        <w:t>不包含运算符</w:t>
      </w:r>
      <w:r w:rsidR="001C532B">
        <w:rPr>
          <w:rFonts w:hint="eastAsia"/>
        </w:rPr>
        <w:t>（如</w:t>
      </w:r>
      <w:r w:rsidR="001C532B">
        <w:rPr>
          <w:rFonts w:hint="eastAsia"/>
        </w:rPr>
        <w:t>+, -, *, /</w:t>
      </w:r>
      <w:r w:rsidR="001C532B">
        <w:rPr>
          <w:rFonts w:hint="eastAsia"/>
        </w:rPr>
        <w:t>等）</w:t>
      </w:r>
    </w:p>
    <w:p w14:paraId="7CA00F7F" w14:textId="4C2C0838" w:rsidR="00C97259" w:rsidRDefault="00C97259" w:rsidP="00C97259">
      <w:pPr>
        <w:ind w:firstLine="440"/>
      </w:pPr>
      <w:r>
        <w:rPr>
          <w:rFonts w:hint="eastAsia"/>
        </w:rPr>
        <w:lastRenderedPageBreak/>
        <w:t>为了以后的所有代码质量，你也应该遵守</w:t>
      </w:r>
      <w:r w:rsidR="00F5719F">
        <w:rPr>
          <w:rFonts w:hint="eastAsia"/>
        </w:rPr>
        <w:t>以下几个</w:t>
      </w:r>
      <w:r>
        <w:rPr>
          <w:rFonts w:hint="eastAsia"/>
        </w:rPr>
        <w:t>推荐要求：</w:t>
      </w:r>
    </w:p>
    <w:p w14:paraId="73F78C9F" w14:textId="21D0F2E2" w:rsidR="008404CF" w:rsidRDefault="008404CF" w:rsidP="008404CF">
      <w:pPr>
        <w:pStyle w:val="af6"/>
        <w:ind w:firstLine="440"/>
      </w:pPr>
      <w:r>
        <w:rPr>
          <w:rFonts w:hint="eastAsia"/>
        </w:rPr>
        <w:t xml:space="preserve">1: </w:t>
      </w:r>
      <w:r>
        <w:rPr>
          <w:rFonts w:hint="eastAsia"/>
        </w:rPr>
        <w:t>变量名最好只使用英文，数字，下划线</w:t>
      </w:r>
    </w:p>
    <w:p w14:paraId="5E9B1503" w14:textId="40D0AFDF" w:rsidR="001C532B" w:rsidRDefault="001C532B" w:rsidP="008404CF">
      <w:pPr>
        <w:pStyle w:val="af6"/>
        <w:ind w:firstLine="440"/>
      </w:pPr>
      <w:r>
        <w:rPr>
          <w:rFonts w:hint="eastAsia"/>
        </w:rPr>
        <w:t xml:space="preserve">2: </w:t>
      </w:r>
      <w:r>
        <w:rPr>
          <w:rFonts w:hint="eastAsia"/>
        </w:rPr>
        <w:t>变量名要有意义，如</w:t>
      </w:r>
      <w:proofErr w:type="spellStart"/>
      <w:r>
        <w:rPr>
          <w:rFonts w:hint="eastAsia"/>
        </w:rPr>
        <w:t>a,b,c</w:t>
      </w:r>
      <w:proofErr w:type="spellEnd"/>
      <w:r>
        <w:rPr>
          <w:rFonts w:hint="eastAsia"/>
        </w:rPr>
        <w:t>之类的就没有意义</w:t>
      </w:r>
    </w:p>
    <w:p w14:paraId="25CB6194" w14:textId="77777777" w:rsidR="009D736F" w:rsidRDefault="009D736F" w:rsidP="008404CF">
      <w:pPr>
        <w:pStyle w:val="af6"/>
        <w:ind w:firstLine="440"/>
      </w:pPr>
    </w:p>
    <w:p w14:paraId="61DCA4E7" w14:textId="77D1088E" w:rsidR="001C532B" w:rsidRDefault="000F12D6" w:rsidP="000F12D6">
      <w:pPr>
        <w:pStyle w:val="afa"/>
        <w:rPr>
          <w:rFonts w:hint="eastAsia"/>
        </w:rPr>
      </w:pPr>
      <w:r w:rsidRPr="000F12D6">
        <w:rPr>
          <w:rFonts w:hint="eastAsia"/>
        </w:rPr>
        <w:t>课后作业</w:t>
      </w:r>
    </w:p>
    <w:p w14:paraId="066856A2" w14:textId="6EC93533" w:rsidR="00FE2559" w:rsidRPr="00F5719F" w:rsidRDefault="000F12D6" w:rsidP="000F12D6">
      <w:pPr>
        <w:ind w:firstLine="440"/>
      </w:pPr>
      <w:r>
        <w:rPr>
          <w:rFonts w:hint="eastAsia"/>
        </w:rPr>
        <w:t>在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</w:t>
      </w:r>
      <w:r>
        <w:rPr>
          <w:rFonts w:hint="eastAsia"/>
        </w:rPr>
        <w:t>(luogu.com.cn)</w:t>
      </w:r>
      <w:r>
        <w:rPr>
          <w:rFonts w:hint="eastAsia"/>
        </w:rPr>
        <w:t>网站上，完成</w:t>
      </w:r>
      <w:r w:rsidR="00FE2559" w:rsidRPr="00F5719F">
        <w:fldChar w:fldCharType="begin"/>
      </w:r>
      <w:r w:rsidR="00FE2559" w:rsidRPr="00F5719F">
        <w:instrText>HYPERLINK "https://www.luogu.com.cn/problem/B2001"</w:instrText>
      </w:r>
      <w:r w:rsidR="00FE2559" w:rsidRPr="00F5719F">
        <w:fldChar w:fldCharType="separate"/>
      </w:r>
      <w:r w:rsidR="00FE2559" w:rsidRPr="00F5719F">
        <w:t>https://www.luogu.com.cn/problem/B2001</w:t>
      </w:r>
      <w:r w:rsidR="00FE2559" w:rsidRPr="00F5719F">
        <w:fldChar w:fldCharType="end"/>
      </w:r>
    </w:p>
    <w:p w14:paraId="4E5CD4E0" w14:textId="133BFE35" w:rsidR="006D01F0" w:rsidRDefault="006D01F0" w:rsidP="00FE2559">
      <w:pPr>
        <w:ind w:firstLineChars="0" w:firstLine="0"/>
      </w:pPr>
      <w:r w:rsidRPr="006D01F0">
        <w:rPr>
          <w:rStyle w:val="af7"/>
        </w:rPr>
        <w:t>https://www.luogu.com.cn/problem/U619327</w:t>
      </w:r>
    </w:p>
    <w:p w14:paraId="68394DB7" w14:textId="77777777" w:rsidR="006D01F0" w:rsidRDefault="006D01F0">
      <w:pPr>
        <w:widowControl/>
        <w:spacing w:after="160" w:line="278" w:lineRule="auto"/>
        <w:ind w:firstLineChars="0" w:firstLine="0"/>
      </w:pPr>
      <w:r>
        <w:br w:type="page"/>
      </w:r>
    </w:p>
    <w:p w14:paraId="342C41F2" w14:textId="71226309" w:rsidR="000F12D6" w:rsidRDefault="00B61EF3" w:rsidP="00B61EF3">
      <w:pPr>
        <w:pStyle w:val="3"/>
        <w:numPr>
          <w:ilvl w:val="2"/>
          <w:numId w:val="1"/>
        </w:numPr>
      </w:pPr>
      <w:r>
        <w:rPr>
          <w:rFonts w:hint="eastAsia"/>
        </w:rPr>
        <w:lastRenderedPageBreak/>
        <w:t xml:space="preserve"> </w:t>
      </w:r>
      <w:bookmarkStart w:id="8" w:name="_Toc218877917"/>
      <w:r>
        <w:rPr>
          <w:rFonts w:hint="eastAsia"/>
        </w:rPr>
        <w:t>数据类型</w:t>
      </w:r>
      <w:bookmarkEnd w:id="8"/>
    </w:p>
    <w:p w14:paraId="238C355A" w14:textId="5D6ECBAF" w:rsidR="00B61EF3" w:rsidRDefault="00B61EF3" w:rsidP="00B61EF3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中，数据类型是一个重要的概念，也是最容易出错的地方，基本的数据类型有：</w:t>
      </w:r>
    </w:p>
    <w:p w14:paraId="6694A949" w14:textId="26255FF1" w:rsidR="00B61EF3" w:rsidRDefault="00B61EF3" w:rsidP="00B61EF3">
      <w:pPr>
        <w:pStyle w:val="af6"/>
        <w:ind w:firstLine="440"/>
      </w:pPr>
      <w:r>
        <w:rPr>
          <w:rFonts w:hint="eastAsia"/>
        </w:rPr>
        <w:t>int</w:t>
      </w:r>
      <w:r w:rsidR="00AE1321">
        <w:rPr>
          <w:rFonts w:hint="eastAsia"/>
        </w:rPr>
        <w:t xml:space="preserve"> str float bool</w:t>
      </w:r>
      <w:r w:rsidR="00C01287" w:rsidRPr="00C01287">
        <w:rPr>
          <w:bCs/>
        </w:rPr>
        <w:t xml:space="preserve"> complex</w:t>
      </w:r>
    </w:p>
    <w:p w14:paraId="1028097F" w14:textId="312DD397" w:rsidR="00E17B70" w:rsidRDefault="00E17B70" w:rsidP="00E17B70">
      <w:pPr>
        <w:ind w:firstLine="440"/>
      </w:pPr>
      <w:r>
        <w:rPr>
          <w:rFonts w:hint="eastAsia"/>
        </w:rPr>
        <w:t>比较复杂的内置数据类型有：</w:t>
      </w:r>
    </w:p>
    <w:p w14:paraId="149891F8" w14:textId="5145353F" w:rsidR="00C01287" w:rsidRDefault="00F5719F" w:rsidP="00C01287">
      <w:pPr>
        <w:pStyle w:val="af6"/>
        <w:ind w:firstLine="440"/>
      </w:pPr>
      <w:r>
        <w:rPr>
          <w:rFonts w:hint="eastAsia"/>
        </w:rPr>
        <w:t xml:space="preserve">list </w:t>
      </w:r>
      <w:r w:rsidR="001F77BA">
        <w:rPr>
          <w:rFonts w:hint="eastAsia"/>
        </w:rPr>
        <w:t xml:space="preserve">tuple set </w:t>
      </w:r>
      <w:proofErr w:type="spellStart"/>
      <w:r w:rsidR="001F77BA">
        <w:rPr>
          <w:rFonts w:hint="eastAsia"/>
        </w:rPr>
        <w:t>dict</w:t>
      </w:r>
      <w:proofErr w:type="spellEnd"/>
    </w:p>
    <w:p w14:paraId="78015368" w14:textId="77777777" w:rsidR="00C01287" w:rsidRDefault="00C01287" w:rsidP="00C01287">
      <w:pPr>
        <w:pStyle w:val="af6"/>
        <w:ind w:firstLine="440"/>
      </w:pPr>
    </w:p>
    <w:p w14:paraId="6A347D62" w14:textId="271AA9F9" w:rsidR="00F5719F" w:rsidRDefault="00C01287" w:rsidP="00380DB6">
      <w:pPr>
        <w:ind w:firstLine="440"/>
      </w:pPr>
      <w:r>
        <w:rPr>
          <w:rFonts w:hint="eastAsia"/>
        </w:rPr>
        <w:t>其中</w:t>
      </w:r>
      <w:r w:rsidR="002F7528">
        <w:rPr>
          <w:rFonts w:hint="eastAsia"/>
        </w:rPr>
        <w:t>，</w:t>
      </w:r>
      <w:r w:rsidR="002F7528">
        <w:rPr>
          <w:rFonts w:hint="eastAsia"/>
        </w:rPr>
        <w:t>Python</w:t>
      </w:r>
      <w:r w:rsidR="002F7528">
        <w:rPr>
          <w:rFonts w:hint="eastAsia"/>
        </w:rPr>
        <w:t>中</w:t>
      </w:r>
      <w:r w:rsidR="001448BE">
        <w:rPr>
          <w:rFonts w:hint="eastAsia"/>
        </w:rPr>
        <w:t>的</w:t>
      </w:r>
      <w:r w:rsidR="001448BE" w:rsidRPr="008E625F">
        <w:rPr>
          <w:rStyle w:val="af7"/>
          <w:rFonts w:hint="eastAsia"/>
        </w:rPr>
        <w:t xml:space="preserve">int float </w:t>
      </w:r>
      <w:r w:rsidR="008E625F" w:rsidRPr="008E625F">
        <w:rPr>
          <w:rStyle w:val="af7"/>
          <w:rFonts w:hint="eastAsia"/>
        </w:rPr>
        <w:t>bool complex</w:t>
      </w:r>
      <w:r w:rsidR="008E625F">
        <w:rPr>
          <w:rStyle w:val="af7"/>
          <w:rFonts w:hint="eastAsia"/>
        </w:rPr>
        <w:t xml:space="preserve"> </w:t>
      </w:r>
      <w:r w:rsidR="002E133F" w:rsidRPr="002E133F">
        <w:rPr>
          <w:rFonts w:hint="eastAsia"/>
        </w:rPr>
        <w:t>属于一个大类</w:t>
      </w:r>
      <w:r w:rsidR="00134268">
        <w:rPr>
          <w:rFonts w:hint="eastAsia"/>
        </w:rPr>
        <w:t>N</w:t>
      </w:r>
      <w:r w:rsidR="002E133F" w:rsidRPr="002E133F">
        <w:rPr>
          <w:rFonts w:hint="eastAsia"/>
        </w:rPr>
        <w:t>umber</w:t>
      </w:r>
      <w:r w:rsidR="00134268">
        <w:rPr>
          <w:rFonts w:hint="eastAsia"/>
        </w:rPr>
        <w:t>（仅</w:t>
      </w:r>
      <w:r w:rsidR="00EA7FE6">
        <w:rPr>
          <w:rFonts w:hint="eastAsia"/>
        </w:rPr>
        <w:t>统称）</w:t>
      </w:r>
      <w:r w:rsidR="002E133F">
        <w:rPr>
          <w:rFonts w:hint="eastAsia"/>
        </w:rPr>
        <w:t>。</w:t>
      </w:r>
      <w:r w:rsidR="00380DB6">
        <w:rPr>
          <w:rFonts w:hint="eastAsia"/>
        </w:rPr>
        <w:t>str</w:t>
      </w:r>
      <w:r w:rsidR="00380DB6">
        <w:rPr>
          <w:rFonts w:hint="eastAsia"/>
        </w:rPr>
        <w:t>全称</w:t>
      </w:r>
      <w:r w:rsidR="00380DB6">
        <w:rPr>
          <w:rFonts w:hint="eastAsia"/>
        </w:rPr>
        <w:t>String</w:t>
      </w:r>
      <w:r w:rsidR="00380DB6">
        <w:rPr>
          <w:rFonts w:hint="eastAsia"/>
        </w:rPr>
        <w:t>，</w:t>
      </w:r>
      <w:proofErr w:type="spellStart"/>
      <w:r w:rsidR="00380DB6">
        <w:rPr>
          <w:rFonts w:hint="eastAsia"/>
        </w:rPr>
        <w:t>dict</w:t>
      </w:r>
      <w:proofErr w:type="spellEnd"/>
      <w:r w:rsidR="00380DB6">
        <w:rPr>
          <w:rFonts w:hint="eastAsia"/>
        </w:rPr>
        <w:t>全称</w:t>
      </w:r>
      <w:r w:rsidR="00380DB6">
        <w:rPr>
          <w:rFonts w:hint="eastAsia"/>
        </w:rPr>
        <w:t>Dictionary</w:t>
      </w:r>
      <w:r w:rsidR="00380DB6">
        <w:rPr>
          <w:rFonts w:hint="eastAsia"/>
        </w:rPr>
        <w:t>。</w:t>
      </w:r>
    </w:p>
    <w:p w14:paraId="36C30D11" w14:textId="77777777" w:rsidR="00F5719F" w:rsidRDefault="00F5719F" w:rsidP="00C01287">
      <w:pPr>
        <w:ind w:firstLine="440"/>
      </w:pPr>
    </w:p>
    <w:p w14:paraId="178B21A1" w14:textId="3CCFF998" w:rsidR="00E15D32" w:rsidRDefault="00E15D32" w:rsidP="00C01287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中，也分可变类型和不可变类型</w:t>
      </w:r>
    </w:p>
    <w:p w14:paraId="74282A2F" w14:textId="064D3416" w:rsidR="00DD43C3" w:rsidRDefault="00DD43C3" w:rsidP="00DD43C3">
      <w:pPr>
        <w:ind w:leftChars="191" w:left="420" w:firstLine="440"/>
      </w:pPr>
      <w:r>
        <w:rPr>
          <w:rFonts w:hint="eastAsia"/>
        </w:rPr>
        <w:t>不可变类型：</w:t>
      </w:r>
      <w:r>
        <w:rPr>
          <w:rFonts w:hint="eastAsia"/>
        </w:rPr>
        <w:t>Number</w:t>
      </w:r>
      <w:r>
        <w:rPr>
          <w:rFonts w:hint="eastAsia"/>
        </w:rPr>
        <w:t>（数字）、</w:t>
      </w:r>
      <w:r>
        <w:rPr>
          <w:rFonts w:hint="eastAsia"/>
        </w:rPr>
        <w:t>String</w:t>
      </w:r>
      <w:r>
        <w:rPr>
          <w:rFonts w:hint="eastAsia"/>
        </w:rPr>
        <w:t>（字符串）、</w:t>
      </w:r>
      <w:r>
        <w:rPr>
          <w:rFonts w:hint="eastAsia"/>
        </w:rPr>
        <w:t>Tuple</w:t>
      </w:r>
      <w:r>
        <w:rPr>
          <w:rFonts w:hint="eastAsia"/>
        </w:rPr>
        <w:t>（元组）；</w:t>
      </w:r>
    </w:p>
    <w:p w14:paraId="4E995691" w14:textId="70ACA3B7" w:rsidR="00E15D32" w:rsidRPr="00DD43C3" w:rsidRDefault="00DD43C3" w:rsidP="00DD43C3">
      <w:pPr>
        <w:ind w:leftChars="191" w:left="420" w:firstLine="440"/>
      </w:pPr>
      <w:r>
        <w:rPr>
          <w:rFonts w:hint="eastAsia"/>
        </w:rPr>
        <w:t>可变类型：</w:t>
      </w:r>
      <w:r>
        <w:rPr>
          <w:rFonts w:hint="eastAsia"/>
        </w:rPr>
        <w:t>List</w:t>
      </w:r>
      <w:r>
        <w:rPr>
          <w:rFonts w:hint="eastAsia"/>
        </w:rPr>
        <w:t>（列表）、</w:t>
      </w:r>
      <w:r>
        <w:rPr>
          <w:rFonts w:hint="eastAsia"/>
        </w:rPr>
        <w:t>Dictionary</w:t>
      </w:r>
      <w:r>
        <w:rPr>
          <w:rFonts w:hint="eastAsia"/>
        </w:rPr>
        <w:t>（字典）、</w:t>
      </w:r>
      <w:r>
        <w:rPr>
          <w:rFonts w:hint="eastAsia"/>
        </w:rPr>
        <w:t>Set</w:t>
      </w:r>
      <w:r>
        <w:rPr>
          <w:rFonts w:hint="eastAsia"/>
        </w:rPr>
        <w:t>（集合）。</w:t>
      </w:r>
    </w:p>
    <w:p w14:paraId="43B78BCC" w14:textId="77777777" w:rsidR="00E15D32" w:rsidRDefault="00E15D32" w:rsidP="00C01287">
      <w:pPr>
        <w:ind w:firstLine="440"/>
      </w:pPr>
    </w:p>
    <w:p w14:paraId="4FA61F0E" w14:textId="21A079B2" w:rsidR="007C43DF" w:rsidRDefault="007C43DF" w:rsidP="00380DB6">
      <w:pPr>
        <w:pStyle w:val="af6"/>
        <w:ind w:firstLine="440"/>
      </w:pPr>
      <w:r>
        <w:rPr>
          <w:rFonts w:hint="eastAsia"/>
        </w:rPr>
        <w:t xml:space="preserve">int </w:t>
      </w:r>
      <w:r>
        <w:rPr>
          <w:rFonts w:hint="eastAsia"/>
        </w:rPr>
        <w:t>类型</w:t>
      </w:r>
    </w:p>
    <w:p w14:paraId="548D195A" w14:textId="140C7D16" w:rsidR="007C43DF" w:rsidRDefault="007C43DF" w:rsidP="007C43DF">
      <w:pPr>
        <w:ind w:firstLine="440"/>
      </w:pPr>
      <w:r>
        <w:rPr>
          <w:rFonts w:hint="eastAsia"/>
        </w:rPr>
        <w:t>int</w:t>
      </w:r>
      <w:r>
        <w:rPr>
          <w:rFonts w:hint="eastAsia"/>
        </w:rPr>
        <w:t>类型（中文</w:t>
      </w:r>
      <w:r w:rsidR="00A42797">
        <w:rPr>
          <w:rFonts w:hint="eastAsia"/>
        </w:rPr>
        <w:t xml:space="preserve"> </w:t>
      </w:r>
      <w:r>
        <w:rPr>
          <w:rFonts w:hint="eastAsia"/>
        </w:rPr>
        <w:t>整数类型）顾名思义，就是用于表示整数的类型，</w:t>
      </w:r>
      <w:r>
        <w:rPr>
          <w:rFonts w:hint="eastAsia"/>
        </w:rPr>
        <w:t>int</w:t>
      </w:r>
      <w:r>
        <w:rPr>
          <w:rFonts w:hint="eastAsia"/>
        </w:rPr>
        <w:t>类型用直接输入数字表示。</w:t>
      </w:r>
    </w:p>
    <w:p w14:paraId="22FAA9F5" w14:textId="577533E7" w:rsidR="007C43DF" w:rsidRPr="00E37A8A" w:rsidRDefault="00231953" w:rsidP="00E37A8A">
      <w:pPr>
        <w:pStyle w:val="af8"/>
        <w:rPr>
          <w:rStyle w:val="af7"/>
          <w:b w:val="0"/>
          <w:color w:val="auto"/>
        </w:rPr>
      </w:pPr>
      <w:r w:rsidRPr="00E37A8A">
        <w:rPr>
          <w:rStyle w:val="af7"/>
          <w:rFonts w:hint="eastAsia"/>
          <w:b w:val="0"/>
          <w:color w:val="auto"/>
        </w:rPr>
        <w:t>num = 123</w:t>
      </w:r>
    </w:p>
    <w:p w14:paraId="493F01CC" w14:textId="77777777" w:rsidR="00231953" w:rsidRPr="00E37A8A" w:rsidRDefault="00231953" w:rsidP="00E37A8A">
      <w:pPr>
        <w:pStyle w:val="af8"/>
        <w:rPr>
          <w:rStyle w:val="af7"/>
          <w:b w:val="0"/>
          <w:color w:val="auto"/>
        </w:rPr>
      </w:pPr>
    </w:p>
    <w:p w14:paraId="33C584A7" w14:textId="646EDB81" w:rsidR="00231953" w:rsidRPr="00E37A8A" w:rsidRDefault="00231953" w:rsidP="00E37A8A">
      <w:pPr>
        <w:pStyle w:val="af8"/>
        <w:rPr>
          <w:rStyle w:val="af7"/>
          <w:b w:val="0"/>
          <w:color w:val="auto"/>
        </w:rPr>
      </w:pPr>
      <w:r w:rsidRPr="00E37A8A">
        <w:rPr>
          <w:rStyle w:val="af7"/>
          <w:rFonts w:hint="eastAsia"/>
          <w:b w:val="0"/>
          <w:color w:val="auto"/>
        </w:rPr>
        <w:t>print(type(num))</w:t>
      </w:r>
    </w:p>
    <w:p w14:paraId="54EC8DFC" w14:textId="10B96E5D" w:rsidR="00231953" w:rsidRPr="00E37A8A" w:rsidRDefault="00231953" w:rsidP="00E37A8A">
      <w:pPr>
        <w:pStyle w:val="af8"/>
        <w:rPr>
          <w:rStyle w:val="af7"/>
          <w:b w:val="0"/>
          <w:color w:val="auto"/>
        </w:rPr>
      </w:pPr>
      <w:r w:rsidRPr="00E37A8A">
        <w:rPr>
          <w:rStyle w:val="af7"/>
          <w:rFonts w:hint="eastAsia"/>
          <w:b w:val="0"/>
          <w:color w:val="auto"/>
        </w:rPr>
        <w:t>print(</w:t>
      </w:r>
      <w:r w:rsidRPr="00E37A8A">
        <w:rPr>
          <w:rStyle w:val="af7"/>
          <w:b w:val="0"/>
          <w:color w:val="auto"/>
        </w:rPr>
        <w:t>type</w:t>
      </w:r>
      <w:r w:rsidRPr="00E37A8A">
        <w:rPr>
          <w:rStyle w:val="af7"/>
          <w:rFonts w:hint="eastAsia"/>
          <w:b w:val="0"/>
          <w:color w:val="auto"/>
        </w:rPr>
        <w:t>(123))</w:t>
      </w:r>
    </w:p>
    <w:p w14:paraId="03392034" w14:textId="5E4224A0" w:rsidR="00231953" w:rsidRPr="00E37A8A" w:rsidRDefault="00231953" w:rsidP="00E37A8A">
      <w:pPr>
        <w:ind w:firstLine="440"/>
      </w:pPr>
      <w:r w:rsidRPr="00E37A8A">
        <w:rPr>
          <w:rFonts w:hint="eastAsia"/>
        </w:rPr>
        <w:t>在这个示例中，第一行定义了一个变量</w:t>
      </w:r>
      <w:r w:rsidRPr="00E37A8A">
        <w:rPr>
          <w:rFonts w:hint="eastAsia"/>
        </w:rPr>
        <w:t>num</w:t>
      </w:r>
      <w:r w:rsidRPr="00E37A8A">
        <w:rPr>
          <w:rFonts w:hint="eastAsia"/>
        </w:rPr>
        <w:t>并赋值了</w:t>
      </w:r>
      <w:r w:rsidRPr="00E37A8A">
        <w:rPr>
          <w:rFonts w:hint="eastAsia"/>
        </w:rPr>
        <w:t>123</w:t>
      </w:r>
      <w:r w:rsidRPr="00E37A8A">
        <w:rPr>
          <w:rFonts w:hint="eastAsia"/>
        </w:rPr>
        <w:t>，这个</w:t>
      </w:r>
      <w:r w:rsidRPr="00E37A8A">
        <w:rPr>
          <w:rFonts w:hint="eastAsia"/>
        </w:rPr>
        <w:t>123</w:t>
      </w:r>
      <w:r w:rsidR="0060470A" w:rsidRPr="00E37A8A">
        <w:rPr>
          <w:rFonts w:hint="eastAsia"/>
        </w:rPr>
        <w:t>是直接输入的，属于整数，观察输出结果。</w:t>
      </w:r>
    </w:p>
    <w:p w14:paraId="6D829041" w14:textId="45A46AE0" w:rsidR="008D5198" w:rsidRPr="00E37A8A" w:rsidRDefault="008D5198" w:rsidP="00E37A8A">
      <w:pPr>
        <w:pStyle w:val="af8"/>
        <w:rPr>
          <w:rStyle w:val="af7"/>
          <w:b w:val="0"/>
          <w:color w:val="auto"/>
        </w:rPr>
      </w:pPr>
      <w:r w:rsidRPr="00E37A8A">
        <w:rPr>
          <w:rStyle w:val="af7"/>
          <w:b w:val="0"/>
          <w:color w:val="auto"/>
        </w:rPr>
        <w:t>&lt;class 'int'&gt;</w:t>
      </w:r>
    </w:p>
    <w:p w14:paraId="24E4B82F" w14:textId="44E4F431" w:rsidR="0060470A" w:rsidRPr="00E37A8A" w:rsidRDefault="008D5198" w:rsidP="00E37A8A">
      <w:pPr>
        <w:pStyle w:val="af8"/>
        <w:rPr>
          <w:rStyle w:val="af7"/>
          <w:b w:val="0"/>
          <w:color w:val="auto"/>
        </w:rPr>
      </w:pPr>
      <w:r w:rsidRPr="00E37A8A">
        <w:rPr>
          <w:rStyle w:val="af7"/>
          <w:b w:val="0"/>
          <w:color w:val="auto"/>
        </w:rPr>
        <w:t>&lt;class 'int'&gt;</w:t>
      </w:r>
    </w:p>
    <w:p w14:paraId="2564D2A9" w14:textId="032019EF" w:rsidR="008D5198" w:rsidRDefault="008D5198" w:rsidP="00E37A8A">
      <w:pPr>
        <w:ind w:firstLine="440"/>
        <w:rPr>
          <w:rStyle w:val="af7"/>
          <w:rFonts w:eastAsia="宋体"/>
          <w:b w:val="0"/>
        </w:rPr>
      </w:pPr>
      <w:r w:rsidRPr="00E37A8A">
        <w:rPr>
          <w:rFonts w:hint="eastAsia"/>
        </w:rPr>
        <w:t>输出了两个“很奇怪”的文本，实际上这是</w:t>
      </w:r>
      <w:r w:rsidRPr="00E37A8A">
        <w:rPr>
          <w:rFonts w:hint="eastAsia"/>
        </w:rPr>
        <w:t>Python</w:t>
      </w:r>
      <w:r w:rsidRPr="00E37A8A">
        <w:rPr>
          <w:rFonts w:hint="eastAsia"/>
        </w:rPr>
        <w:t>用于表示各种对象的标准格式，其中</w:t>
      </w:r>
      <w:r w:rsidRPr="00E37A8A">
        <w:rPr>
          <w:rFonts w:hint="eastAsia"/>
        </w:rPr>
        <w:t>class</w:t>
      </w:r>
      <w:r w:rsidRPr="00E37A8A">
        <w:rPr>
          <w:rFonts w:hint="eastAsia"/>
        </w:rPr>
        <w:t>的右侧正是那个数值的类型。</w:t>
      </w:r>
    </w:p>
    <w:p w14:paraId="7B46E42C" w14:textId="0EA2BAE3" w:rsidR="008D5198" w:rsidRDefault="008D5198" w:rsidP="00E37A8A">
      <w:pPr>
        <w:ind w:firstLine="440"/>
        <w:rPr>
          <w:rStyle w:val="af7"/>
          <w:rFonts w:eastAsia="宋体"/>
          <w:b w:val="0"/>
        </w:rPr>
      </w:pPr>
      <w:r w:rsidRPr="00E37A8A">
        <w:rPr>
          <w:rFonts w:hint="eastAsia"/>
        </w:rPr>
        <w:t>可以看到，这两个的数值都是</w:t>
      </w:r>
      <w:r w:rsidRPr="00E37A8A">
        <w:t>’</w:t>
      </w:r>
      <w:r w:rsidRPr="00E37A8A">
        <w:rPr>
          <w:rFonts w:hint="eastAsia"/>
        </w:rPr>
        <w:t>int</w:t>
      </w:r>
      <w:r w:rsidRPr="00E37A8A">
        <w:t>’</w:t>
      </w:r>
      <w:r w:rsidRPr="00E37A8A">
        <w:rPr>
          <w:rFonts w:hint="eastAsia"/>
        </w:rPr>
        <w:t>型，说明你已经成功</w:t>
      </w:r>
      <w:r w:rsidR="00A42797" w:rsidRPr="00E37A8A">
        <w:rPr>
          <w:rFonts w:hint="eastAsia"/>
        </w:rPr>
        <w:t>输入了</w:t>
      </w:r>
      <w:r w:rsidR="00A42797" w:rsidRPr="00E37A8A">
        <w:rPr>
          <w:rFonts w:hint="eastAsia"/>
        </w:rPr>
        <w:t>int</w:t>
      </w:r>
      <w:r w:rsidR="00A42797" w:rsidRPr="00E37A8A">
        <w:rPr>
          <w:rFonts w:hint="eastAsia"/>
        </w:rPr>
        <w:t>型的数据了。</w:t>
      </w:r>
    </w:p>
    <w:p w14:paraId="139C0A87" w14:textId="2F716B32" w:rsidR="0099010A" w:rsidRPr="00E37A8A" w:rsidRDefault="0099010A" w:rsidP="00E37A8A">
      <w:pPr>
        <w:ind w:firstLine="440"/>
      </w:pPr>
      <w:r w:rsidRPr="00E37A8A">
        <w:rPr>
          <w:rFonts w:hint="eastAsia"/>
        </w:rPr>
        <w:t>使用</w:t>
      </w:r>
      <w:r w:rsidRPr="00E37A8A">
        <w:rPr>
          <w:rFonts w:hint="eastAsia"/>
        </w:rPr>
        <w:t>int(</w:t>
      </w:r>
      <w:r w:rsidRPr="00E37A8A">
        <w:rPr>
          <w:rFonts w:hint="eastAsia"/>
        </w:rPr>
        <w:t>内容</w:t>
      </w:r>
      <w:r w:rsidRPr="00E37A8A">
        <w:rPr>
          <w:rFonts w:hint="eastAsia"/>
        </w:rPr>
        <w:t>)</w:t>
      </w:r>
      <w:r w:rsidRPr="00E37A8A">
        <w:rPr>
          <w:rFonts w:hint="eastAsia"/>
        </w:rPr>
        <w:t>可以将任意类型转换成</w:t>
      </w:r>
      <w:r w:rsidRPr="00E37A8A">
        <w:rPr>
          <w:rFonts w:hint="eastAsia"/>
        </w:rPr>
        <w:t>int</w:t>
      </w:r>
      <w:r w:rsidRPr="00E37A8A">
        <w:rPr>
          <w:rFonts w:hint="eastAsia"/>
        </w:rPr>
        <w:t>，但某些无法转换为整数的将会报错。</w:t>
      </w:r>
    </w:p>
    <w:p w14:paraId="643EF064" w14:textId="57C302D8" w:rsidR="000D7698" w:rsidRDefault="00E37A8A" w:rsidP="00E37A8A">
      <w:pPr>
        <w:ind w:firstLineChars="0" w:firstLine="0"/>
        <w:rPr>
          <w:rStyle w:val="af7"/>
          <w:rFonts w:eastAsia="宋体"/>
          <w:b w:val="0"/>
        </w:rPr>
      </w:pPr>
      <w:r>
        <w:rPr>
          <w:rStyle w:val="af7"/>
          <w:rFonts w:eastAsia="宋体" w:hint="eastAsia"/>
          <w:b w:val="0"/>
        </w:rPr>
        <w:t xml:space="preserve"> </w:t>
      </w:r>
    </w:p>
    <w:p w14:paraId="1384BFD1" w14:textId="1DEF17F4" w:rsidR="00A42797" w:rsidRPr="00380DB6" w:rsidRDefault="00A42797" w:rsidP="00380DB6">
      <w:pPr>
        <w:pStyle w:val="af6"/>
        <w:ind w:firstLine="440"/>
        <w:rPr>
          <w:rStyle w:val="af7"/>
          <w:b/>
        </w:rPr>
      </w:pPr>
      <w:r w:rsidRPr="00380DB6">
        <w:rPr>
          <w:rStyle w:val="af7"/>
          <w:rFonts w:hint="eastAsia"/>
          <w:b/>
        </w:rPr>
        <w:t xml:space="preserve">float </w:t>
      </w:r>
      <w:r w:rsidRPr="00380DB6">
        <w:rPr>
          <w:rStyle w:val="af7"/>
          <w:rFonts w:hint="eastAsia"/>
          <w:b/>
        </w:rPr>
        <w:t>类型</w:t>
      </w:r>
    </w:p>
    <w:p w14:paraId="7BF67A38" w14:textId="65AF697A" w:rsidR="00A42797" w:rsidRDefault="00A42797" w:rsidP="006901F2">
      <w:pPr>
        <w:ind w:firstLine="440"/>
        <w:rPr>
          <w:rStyle w:val="af7"/>
          <w:rFonts w:eastAsia="宋体"/>
          <w:b w:val="0"/>
        </w:rPr>
      </w:pPr>
      <w:r w:rsidRPr="006901F2">
        <w:rPr>
          <w:rFonts w:hint="eastAsia"/>
        </w:rPr>
        <w:lastRenderedPageBreak/>
        <w:t>float</w:t>
      </w:r>
      <w:r w:rsidRPr="006901F2">
        <w:rPr>
          <w:rFonts w:hint="eastAsia"/>
        </w:rPr>
        <w:t>类型（中文</w:t>
      </w:r>
      <w:r w:rsidRPr="006901F2">
        <w:rPr>
          <w:rFonts w:hint="eastAsia"/>
        </w:rPr>
        <w:t xml:space="preserve"> </w:t>
      </w:r>
      <w:r w:rsidRPr="006901F2">
        <w:rPr>
          <w:rFonts w:hint="eastAsia"/>
        </w:rPr>
        <w:t>浮点数）</w:t>
      </w:r>
      <w:r w:rsidR="0054082C" w:rsidRPr="006901F2">
        <w:rPr>
          <w:rFonts w:hint="eastAsia"/>
        </w:rPr>
        <w:t>，看起来似乎名字很摸不着头脑，但这个类型表示的是带有小数的量。</w:t>
      </w:r>
    </w:p>
    <w:p w14:paraId="48558063" w14:textId="19C36CC2" w:rsidR="0054082C" w:rsidRPr="006901F2" w:rsidRDefault="002A258A" w:rsidP="006901F2">
      <w:pPr>
        <w:pStyle w:val="af8"/>
        <w:rPr>
          <w:rStyle w:val="af7"/>
          <w:b w:val="0"/>
          <w:color w:val="auto"/>
        </w:rPr>
      </w:pPr>
      <w:r w:rsidRPr="006901F2">
        <w:rPr>
          <w:rStyle w:val="af7"/>
          <w:rFonts w:hint="eastAsia"/>
          <w:b w:val="0"/>
          <w:color w:val="auto"/>
        </w:rPr>
        <w:t>num = 1.23</w:t>
      </w:r>
    </w:p>
    <w:p w14:paraId="424079E2" w14:textId="2F85A91F" w:rsidR="002A258A" w:rsidRPr="006901F2" w:rsidRDefault="002A258A" w:rsidP="006901F2">
      <w:pPr>
        <w:pStyle w:val="af8"/>
        <w:rPr>
          <w:rStyle w:val="af7"/>
          <w:b w:val="0"/>
          <w:color w:val="auto"/>
        </w:rPr>
      </w:pPr>
      <w:r w:rsidRPr="006901F2">
        <w:rPr>
          <w:rStyle w:val="af7"/>
          <w:rFonts w:hint="eastAsia"/>
          <w:b w:val="0"/>
          <w:color w:val="auto"/>
        </w:rPr>
        <w:t>num2 = 1.0</w:t>
      </w:r>
    </w:p>
    <w:p w14:paraId="1DA36F21" w14:textId="77777777" w:rsidR="002A258A" w:rsidRPr="006901F2" w:rsidRDefault="002A258A" w:rsidP="006901F2">
      <w:pPr>
        <w:pStyle w:val="af8"/>
        <w:rPr>
          <w:rStyle w:val="af7"/>
          <w:b w:val="0"/>
          <w:color w:val="auto"/>
        </w:rPr>
      </w:pPr>
    </w:p>
    <w:p w14:paraId="501F49D2" w14:textId="0E627087" w:rsidR="002A258A" w:rsidRPr="006901F2" w:rsidRDefault="002A258A" w:rsidP="006901F2">
      <w:pPr>
        <w:pStyle w:val="af8"/>
        <w:rPr>
          <w:rStyle w:val="af7"/>
          <w:b w:val="0"/>
          <w:color w:val="auto"/>
        </w:rPr>
      </w:pPr>
      <w:r w:rsidRPr="006901F2">
        <w:rPr>
          <w:rStyle w:val="af7"/>
          <w:rFonts w:hint="eastAsia"/>
          <w:b w:val="0"/>
          <w:color w:val="auto"/>
        </w:rPr>
        <w:t>print(type(</w:t>
      </w:r>
      <w:r w:rsidR="002D63F3" w:rsidRPr="006901F2">
        <w:rPr>
          <w:rStyle w:val="af7"/>
          <w:rFonts w:hint="eastAsia"/>
          <w:b w:val="0"/>
          <w:color w:val="auto"/>
        </w:rPr>
        <w:t>num), type(num2))</w:t>
      </w:r>
    </w:p>
    <w:p w14:paraId="6117897A" w14:textId="03C2771D" w:rsidR="002D63F3" w:rsidRDefault="002D63F3" w:rsidP="002D63F3">
      <w:pPr>
        <w:ind w:firstLine="440"/>
      </w:pPr>
      <w:r>
        <w:rPr>
          <w:rFonts w:hint="eastAsia"/>
        </w:rPr>
        <w:t>观察输出：</w:t>
      </w:r>
    </w:p>
    <w:p w14:paraId="48FB13F5" w14:textId="37450F8A" w:rsidR="002D63F3" w:rsidRDefault="00D74C10" w:rsidP="002D63F3">
      <w:pPr>
        <w:pStyle w:val="af8"/>
        <w:ind w:left="220" w:hanging="220"/>
        <w:rPr>
          <w:b/>
          <w:bCs/>
        </w:rPr>
      </w:pPr>
      <w:r w:rsidRPr="00D74C10">
        <w:rPr>
          <w:b/>
          <w:bCs/>
        </w:rPr>
        <w:t>&lt;class 'float'&gt; &lt;class 'float'&gt;</w:t>
      </w:r>
    </w:p>
    <w:p w14:paraId="7FD0557E" w14:textId="3B0B4371" w:rsidR="00D74C10" w:rsidRDefault="00945695" w:rsidP="00D74C10">
      <w:pPr>
        <w:ind w:firstLine="440"/>
      </w:pPr>
      <w:r>
        <w:rPr>
          <w:rFonts w:hint="eastAsia"/>
        </w:rPr>
        <w:t>可以观察到</w:t>
      </w:r>
      <w:r w:rsidR="00AC1721">
        <w:rPr>
          <w:rFonts w:hint="eastAsia"/>
        </w:rPr>
        <w:t>两个的结果都是浮点数</w:t>
      </w:r>
      <w:r w:rsidR="00AC1721">
        <w:rPr>
          <w:rFonts w:hint="eastAsia"/>
        </w:rPr>
        <w:t>float</w:t>
      </w:r>
      <w:r w:rsidR="00AC1721">
        <w:rPr>
          <w:rFonts w:hint="eastAsia"/>
        </w:rPr>
        <w:t>，</w:t>
      </w:r>
      <w:r w:rsidR="00C86053">
        <w:rPr>
          <w:rFonts w:hint="eastAsia"/>
        </w:rPr>
        <w:t>说明</w:t>
      </w:r>
      <w:r w:rsidR="00C86053">
        <w:rPr>
          <w:rFonts w:hint="eastAsia"/>
        </w:rPr>
        <w:t>python</w:t>
      </w:r>
      <w:r w:rsidR="00C86053">
        <w:rPr>
          <w:rFonts w:hint="eastAsia"/>
        </w:rPr>
        <w:t>看数据类型</w:t>
      </w:r>
      <w:r w:rsidR="00C86053" w:rsidRPr="00C86053">
        <w:rPr>
          <w:rStyle w:val="af7"/>
        </w:rPr>
        <w:t>只看形式不看结果</w:t>
      </w:r>
      <w:r w:rsidR="00C86053" w:rsidRPr="00C86053">
        <w:t>。</w:t>
      </w:r>
    </w:p>
    <w:p w14:paraId="50929DD1" w14:textId="77777777" w:rsidR="00C86053" w:rsidRDefault="00C86053" w:rsidP="00D74C10">
      <w:pPr>
        <w:ind w:firstLine="440"/>
      </w:pPr>
    </w:p>
    <w:p w14:paraId="27155D55" w14:textId="0C662165" w:rsidR="00F40B75" w:rsidRDefault="00F40B75" w:rsidP="00D74C10">
      <w:pPr>
        <w:ind w:firstLine="440"/>
      </w:pPr>
      <w:r>
        <w:rPr>
          <w:rFonts w:hint="eastAsia"/>
        </w:rPr>
        <w:t>Python</w:t>
      </w:r>
      <w:r>
        <w:rPr>
          <w:rFonts w:hint="eastAsia"/>
        </w:rPr>
        <w:t>内置的</w:t>
      </w:r>
      <w:r>
        <w:rPr>
          <w:rFonts w:hint="eastAsia"/>
        </w:rPr>
        <w:t>float</w:t>
      </w:r>
      <w:r>
        <w:rPr>
          <w:rFonts w:hint="eastAsia"/>
        </w:rPr>
        <w:t>类型使用二进制的科学计数法表示，因此有一定的误差。</w:t>
      </w:r>
    </w:p>
    <w:p w14:paraId="55FFBB9F" w14:textId="01CB62BF" w:rsidR="00F40B75" w:rsidRDefault="0097767D" w:rsidP="0097767D">
      <w:pPr>
        <w:pStyle w:val="af8"/>
        <w:ind w:left="220" w:hanging="220"/>
      </w:pPr>
      <w:r>
        <w:rPr>
          <w:rFonts w:hint="eastAsia"/>
        </w:rPr>
        <w:t>a = 0.1</w:t>
      </w:r>
    </w:p>
    <w:p w14:paraId="4B71DFEB" w14:textId="7DF47320" w:rsidR="0097767D" w:rsidRDefault="0097767D" w:rsidP="0097767D">
      <w:pPr>
        <w:pStyle w:val="af8"/>
        <w:ind w:left="220" w:hanging="220"/>
      </w:pPr>
      <w:r>
        <w:rPr>
          <w:rFonts w:hint="eastAsia"/>
        </w:rPr>
        <w:t>b = 0.2</w:t>
      </w:r>
    </w:p>
    <w:p w14:paraId="3CF15F7D" w14:textId="6D6A60B2" w:rsidR="0097767D" w:rsidRDefault="0097767D" w:rsidP="0097767D">
      <w:pPr>
        <w:pStyle w:val="af8"/>
        <w:ind w:left="220" w:hanging="220"/>
      </w:pPr>
      <w:r>
        <w:rPr>
          <w:rFonts w:hint="eastAsia"/>
        </w:rPr>
        <w:t>print(a + b)</w:t>
      </w:r>
    </w:p>
    <w:p w14:paraId="4D7119D4" w14:textId="1611DF11" w:rsidR="0097767D" w:rsidRDefault="0097767D" w:rsidP="0097767D">
      <w:pPr>
        <w:pStyle w:val="af8"/>
        <w:ind w:left="220" w:hanging="220"/>
      </w:pPr>
      <w:r>
        <w:rPr>
          <w:rFonts w:hint="eastAsia"/>
        </w:rPr>
        <w:t>print(a + b == 0.</w:t>
      </w:r>
      <w:r w:rsidR="00710626">
        <w:rPr>
          <w:rFonts w:hint="eastAsia"/>
        </w:rPr>
        <w:t>3</w:t>
      </w:r>
      <w:r>
        <w:rPr>
          <w:rFonts w:hint="eastAsia"/>
        </w:rPr>
        <w:t>)</w:t>
      </w:r>
    </w:p>
    <w:p w14:paraId="69961CA5" w14:textId="34F3A4E9" w:rsidR="0097767D" w:rsidRDefault="0097767D" w:rsidP="0097767D">
      <w:pPr>
        <w:ind w:firstLine="440"/>
      </w:pPr>
      <w:r>
        <w:rPr>
          <w:rFonts w:hint="eastAsia"/>
        </w:rPr>
        <w:t>观察结果：</w:t>
      </w:r>
    </w:p>
    <w:p w14:paraId="7A118FAE" w14:textId="77777777" w:rsidR="00B9058C" w:rsidRPr="000D7698" w:rsidRDefault="00B9058C" w:rsidP="00B9058C">
      <w:pPr>
        <w:pStyle w:val="af8"/>
        <w:ind w:left="220" w:hanging="220"/>
      </w:pPr>
      <w:r w:rsidRPr="000D7698">
        <w:t>0.30000000000000004</w:t>
      </w:r>
    </w:p>
    <w:p w14:paraId="384E7F52" w14:textId="55333E29" w:rsidR="00DE42F7" w:rsidRPr="000D7698" w:rsidRDefault="00B9058C" w:rsidP="00DE42F7">
      <w:pPr>
        <w:pStyle w:val="af8"/>
        <w:ind w:left="220" w:hanging="220"/>
      </w:pPr>
      <w:r w:rsidRPr="000D7698">
        <w:t>False</w:t>
      </w:r>
    </w:p>
    <w:p w14:paraId="16034103" w14:textId="2FE56C94" w:rsidR="00DE42F7" w:rsidRDefault="00927292" w:rsidP="00DE42F7">
      <w:pPr>
        <w:ind w:firstLine="440"/>
      </w:pPr>
      <w:r>
        <w:rPr>
          <w:rFonts w:hint="eastAsia"/>
        </w:rPr>
        <w:t>不难发现，在</w:t>
      </w:r>
      <w:r>
        <w:rPr>
          <w:rFonts w:hint="eastAsia"/>
        </w:rPr>
        <w:t>python</w:t>
      </w:r>
      <w:r>
        <w:rPr>
          <w:rFonts w:hint="eastAsia"/>
        </w:rPr>
        <w:t>中，</w:t>
      </w:r>
      <w:r>
        <w:rPr>
          <w:rFonts w:hint="eastAsia"/>
        </w:rPr>
        <w:t>0.1+0.2</w:t>
      </w:r>
      <w:r>
        <w:rPr>
          <w:rFonts w:hint="eastAsia"/>
        </w:rPr>
        <w:t>错误的等于了</w:t>
      </w:r>
      <w:r w:rsidRPr="00927292">
        <w:t>0.30000000000000004</w:t>
      </w:r>
      <w:r>
        <w:rPr>
          <w:rFonts w:hint="eastAsia"/>
        </w:rPr>
        <w:t>，而且也不等于</w:t>
      </w:r>
      <w:r>
        <w:rPr>
          <w:rFonts w:hint="eastAsia"/>
        </w:rPr>
        <w:t>0.3</w:t>
      </w:r>
    </w:p>
    <w:p w14:paraId="190F6AC5" w14:textId="1977651F" w:rsidR="0099010A" w:rsidRDefault="0099010A" w:rsidP="0099010A">
      <w:pPr>
        <w:ind w:firstLine="440"/>
        <w:rPr>
          <w:rStyle w:val="af7"/>
          <w:rFonts w:eastAsia="宋体"/>
          <w:b w:val="0"/>
        </w:rPr>
      </w:pPr>
      <w:r>
        <w:rPr>
          <w:rFonts w:hint="eastAsia"/>
        </w:rPr>
        <w:t>使用</w:t>
      </w:r>
      <w:r w:rsidRPr="006901F2">
        <w:rPr>
          <w:rStyle w:val="af7"/>
          <w:rFonts w:hint="eastAsia"/>
        </w:rPr>
        <w:t>float(</w:t>
      </w:r>
      <w:r w:rsidRPr="006901F2">
        <w:rPr>
          <w:rStyle w:val="af7"/>
          <w:rFonts w:hint="eastAsia"/>
        </w:rPr>
        <w:t>内容</w:t>
      </w:r>
      <w:r w:rsidRPr="006901F2">
        <w:rPr>
          <w:rStyle w:val="af7"/>
          <w:rFonts w:hint="eastAsia"/>
        </w:rPr>
        <w:t>)</w:t>
      </w:r>
      <w:r w:rsidRPr="006901F2">
        <w:rPr>
          <w:rFonts w:hint="eastAsia"/>
        </w:rPr>
        <w:t>可以将任意类型转换成</w:t>
      </w:r>
      <w:r w:rsidRPr="006901F2">
        <w:rPr>
          <w:rFonts w:hint="eastAsia"/>
        </w:rPr>
        <w:t>float</w:t>
      </w:r>
      <w:r w:rsidRPr="006901F2">
        <w:rPr>
          <w:rFonts w:hint="eastAsia"/>
        </w:rPr>
        <w:t>，但某些无法转换为整数的将会报错。</w:t>
      </w:r>
    </w:p>
    <w:p w14:paraId="3877F1FC" w14:textId="7F7FB63E" w:rsidR="00927292" w:rsidRDefault="00927292" w:rsidP="00DE42F7">
      <w:pPr>
        <w:ind w:firstLine="440"/>
      </w:pPr>
    </w:p>
    <w:p w14:paraId="5814B1AA" w14:textId="77777777" w:rsidR="000D7698" w:rsidRPr="0099010A" w:rsidRDefault="000D7698" w:rsidP="00DE42F7">
      <w:pPr>
        <w:ind w:firstLine="440"/>
      </w:pPr>
    </w:p>
    <w:p w14:paraId="2EBB4E1C" w14:textId="78ECAB6E" w:rsidR="00927292" w:rsidRDefault="0099010A" w:rsidP="00380DB6">
      <w:pPr>
        <w:pStyle w:val="af6"/>
        <w:ind w:firstLine="440"/>
      </w:pPr>
      <w:r>
        <w:rPr>
          <w:rFonts w:hint="eastAsia"/>
        </w:rPr>
        <w:t>bool</w:t>
      </w:r>
      <w:r>
        <w:rPr>
          <w:rFonts w:hint="eastAsia"/>
        </w:rPr>
        <w:t>类型</w:t>
      </w:r>
    </w:p>
    <w:p w14:paraId="04175ADA" w14:textId="3CC9C747" w:rsidR="0099010A" w:rsidRDefault="002B02D9" w:rsidP="00DE42F7">
      <w:pPr>
        <w:ind w:firstLine="440"/>
      </w:pPr>
      <w:r w:rsidRPr="002B02D9">
        <w:rPr>
          <w:rFonts w:hint="eastAsia"/>
        </w:rPr>
        <w:t>bool</w:t>
      </w:r>
      <w:r w:rsidRPr="002B02D9">
        <w:rPr>
          <w:rFonts w:hint="eastAsia"/>
        </w:rPr>
        <w:t>类型（中文</w:t>
      </w:r>
      <w:r w:rsidRPr="002B02D9">
        <w:rPr>
          <w:rFonts w:hint="eastAsia"/>
        </w:rPr>
        <w:t xml:space="preserve"> </w:t>
      </w:r>
      <w:r w:rsidRPr="002B02D9">
        <w:rPr>
          <w:rFonts w:hint="eastAsia"/>
        </w:rPr>
        <w:t>布尔类型），布尔类型与其他类型不同，它只有两种值</w:t>
      </w:r>
      <w:r>
        <w:rPr>
          <w:rFonts w:hint="eastAsia"/>
        </w:rPr>
        <w:t>：</w:t>
      </w:r>
      <w:r w:rsidRPr="002B02D9">
        <w:rPr>
          <w:rStyle w:val="af7"/>
          <w:rFonts w:hint="eastAsia"/>
        </w:rPr>
        <w:t xml:space="preserve">True </w:t>
      </w:r>
      <w:r w:rsidRPr="002B02D9">
        <w:rPr>
          <w:rStyle w:val="af7"/>
        </w:rPr>
        <w:t>和</w:t>
      </w:r>
      <w:r w:rsidRPr="002B02D9">
        <w:rPr>
          <w:rStyle w:val="af7"/>
          <w:rFonts w:hint="eastAsia"/>
        </w:rPr>
        <w:t xml:space="preserve"> False</w:t>
      </w:r>
      <w:r>
        <w:rPr>
          <w:rStyle w:val="af7"/>
          <w:rFonts w:hint="eastAsia"/>
        </w:rPr>
        <w:t xml:space="preserve"> </w:t>
      </w:r>
      <w:r w:rsidR="000C1823" w:rsidRPr="000C1823">
        <w:rPr>
          <w:rFonts w:hint="eastAsia"/>
        </w:rPr>
        <w:t>分别</w:t>
      </w:r>
      <w:r w:rsidR="000C1823">
        <w:rPr>
          <w:rFonts w:hint="eastAsia"/>
        </w:rPr>
        <w:t>代表着</w:t>
      </w:r>
      <w:r w:rsidR="000C1823" w:rsidRPr="00442B4F">
        <w:rPr>
          <w:rStyle w:val="af7"/>
          <w:rFonts w:hint="eastAsia"/>
        </w:rPr>
        <w:t>真</w:t>
      </w:r>
      <w:r w:rsidR="00442B4F" w:rsidRPr="00442B4F">
        <w:rPr>
          <w:rStyle w:val="af7"/>
          <w:rFonts w:hint="eastAsia"/>
        </w:rPr>
        <w:t>和假</w:t>
      </w:r>
      <w:r w:rsidR="004366E3" w:rsidRPr="004366E3">
        <w:rPr>
          <w:rFonts w:hint="eastAsia"/>
        </w:rPr>
        <w:t>两种状态</w:t>
      </w:r>
      <w:r w:rsidR="004366E3">
        <w:rPr>
          <w:rFonts w:hint="eastAsia"/>
        </w:rPr>
        <w:t>。</w:t>
      </w:r>
    </w:p>
    <w:p w14:paraId="17100901" w14:textId="27A33964" w:rsidR="004366E3" w:rsidRDefault="00902A29" w:rsidP="00DE42F7">
      <w:pPr>
        <w:ind w:firstLine="440"/>
      </w:pPr>
      <w:r>
        <w:rPr>
          <w:rFonts w:hint="eastAsia"/>
        </w:rPr>
        <w:t xml:space="preserve">True: </w:t>
      </w:r>
      <w:r>
        <w:rPr>
          <w:rFonts w:hint="eastAsia"/>
        </w:rPr>
        <w:t>真，代表表达式是正确的或是一种代表开启的状态</w:t>
      </w:r>
    </w:p>
    <w:p w14:paraId="70DB138F" w14:textId="5BC05850" w:rsidR="00902A29" w:rsidRDefault="00902A29" w:rsidP="00DE42F7">
      <w:pPr>
        <w:ind w:firstLine="440"/>
      </w:pPr>
      <w:r>
        <w:rPr>
          <w:rFonts w:hint="eastAsia"/>
        </w:rPr>
        <w:t>False:</w:t>
      </w:r>
      <w:r>
        <w:rPr>
          <w:rFonts w:hint="eastAsia"/>
        </w:rPr>
        <w:t>与</w:t>
      </w:r>
      <w:r>
        <w:rPr>
          <w:rFonts w:hint="eastAsia"/>
        </w:rPr>
        <w:t>True</w:t>
      </w:r>
      <w:r>
        <w:rPr>
          <w:rFonts w:hint="eastAsia"/>
        </w:rPr>
        <w:t>相反，代表表达式错误，或是一种代表关闭的状态。</w:t>
      </w:r>
    </w:p>
    <w:p w14:paraId="2F67B1A8" w14:textId="77777777" w:rsidR="007A7B44" w:rsidRDefault="007A7B44" w:rsidP="00DE42F7">
      <w:pPr>
        <w:ind w:firstLine="440"/>
      </w:pPr>
    </w:p>
    <w:p w14:paraId="702A9881" w14:textId="35F677A1" w:rsidR="007A7B44" w:rsidRDefault="007A7B44" w:rsidP="00EA7FE6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中，如果将</w:t>
      </w:r>
      <w:r w:rsidR="004C5168">
        <w:rPr>
          <w:rFonts w:hint="eastAsia"/>
        </w:rPr>
        <w:t>其他</w:t>
      </w:r>
      <w:r>
        <w:rPr>
          <w:rFonts w:hint="eastAsia"/>
        </w:rPr>
        <w:t>类型作为</w:t>
      </w:r>
      <w:r>
        <w:rPr>
          <w:rFonts w:hint="eastAsia"/>
        </w:rPr>
        <w:t>bool</w:t>
      </w:r>
      <w:r>
        <w:rPr>
          <w:rFonts w:hint="eastAsia"/>
        </w:rPr>
        <w:t>进行计算，</w:t>
      </w:r>
      <w:r w:rsidR="004C5168">
        <w:rPr>
          <w:rFonts w:hint="eastAsia"/>
        </w:rPr>
        <w:t>None</w:t>
      </w:r>
      <w:r w:rsidR="00EA7FE6">
        <w:rPr>
          <w:rFonts w:hint="eastAsia"/>
        </w:rPr>
        <w:t>、</w:t>
      </w:r>
      <w:r w:rsidR="004C5168">
        <w:rPr>
          <w:rFonts w:hint="eastAsia"/>
        </w:rPr>
        <w:t>0</w:t>
      </w:r>
      <w:r w:rsidR="00EA7FE6">
        <w:rPr>
          <w:rFonts w:hint="eastAsia"/>
        </w:rPr>
        <w:t>或空序列</w:t>
      </w:r>
      <w:r w:rsidR="004C5168">
        <w:rPr>
          <w:rFonts w:hint="eastAsia"/>
        </w:rPr>
        <w:t>的值都会被视为</w:t>
      </w:r>
      <w:r w:rsidR="004C5168">
        <w:rPr>
          <w:rFonts w:hint="eastAsia"/>
        </w:rPr>
        <w:t>False</w:t>
      </w:r>
      <w:r w:rsidR="004C5168">
        <w:rPr>
          <w:rFonts w:hint="eastAsia"/>
        </w:rPr>
        <w:t>，其余的视为</w:t>
      </w:r>
      <w:r w:rsidR="004C5168">
        <w:rPr>
          <w:rFonts w:hint="eastAsia"/>
        </w:rPr>
        <w:t>True</w:t>
      </w:r>
      <w:r w:rsidR="004C5168">
        <w:rPr>
          <w:rFonts w:hint="eastAsia"/>
        </w:rPr>
        <w:t>。</w:t>
      </w:r>
    </w:p>
    <w:p w14:paraId="486CE4E1" w14:textId="77777777" w:rsidR="004C5168" w:rsidRDefault="004C5168" w:rsidP="00DE42F7">
      <w:pPr>
        <w:ind w:firstLine="440"/>
      </w:pPr>
    </w:p>
    <w:p w14:paraId="64890B7C" w14:textId="118F10E5" w:rsidR="00D227C0" w:rsidRPr="00380DB6" w:rsidRDefault="00200F3F" w:rsidP="00380DB6">
      <w:pPr>
        <w:pStyle w:val="af6"/>
        <w:ind w:firstLine="440"/>
      </w:pPr>
      <w:r w:rsidRPr="00380DB6">
        <w:rPr>
          <w:rFonts w:hint="eastAsia"/>
        </w:rPr>
        <w:lastRenderedPageBreak/>
        <w:t>c</w:t>
      </w:r>
      <w:r w:rsidR="00D227C0" w:rsidRPr="00380DB6">
        <w:rPr>
          <w:rFonts w:hint="eastAsia"/>
        </w:rPr>
        <w:t>omplex</w:t>
      </w:r>
      <w:r w:rsidR="00D227C0" w:rsidRPr="00380DB6">
        <w:rPr>
          <w:rFonts w:hint="eastAsia"/>
        </w:rPr>
        <w:t>类型</w:t>
      </w:r>
    </w:p>
    <w:p w14:paraId="66B3E5EA" w14:textId="208BEEA8" w:rsidR="00200F3F" w:rsidRPr="00200F3F" w:rsidRDefault="00200F3F" w:rsidP="00200F3F">
      <w:pPr>
        <w:ind w:firstLine="440"/>
      </w:pPr>
      <w:r>
        <w:rPr>
          <w:rFonts w:hint="eastAsia"/>
        </w:rPr>
        <w:t>complex</w:t>
      </w:r>
      <w:r>
        <w:rPr>
          <w:rFonts w:hint="eastAsia"/>
        </w:rPr>
        <w:t>类型（中文</w:t>
      </w:r>
      <w:r>
        <w:rPr>
          <w:rFonts w:hint="eastAsia"/>
        </w:rPr>
        <w:t xml:space="preserve"> </w:t>
      </w:r>
      <w:r>
        <w:rPr>
          <w:rFonts w:hint="eastAsia"/>
        </w:rPr>
        <w:t>复数），</w:t>
      </w:r>
      <w:r w:rsidRPr="00200F3F">
        <w:t>复数在</w:t>
      </w:r>
      <w:r w:rsidRPr="00200F3F">
        <w:t>Python</w:t>
      </w:r>
      <w:r w:rsidRPr="00200F3F">
        <w:t>中用</w:t>
      </w:r>
      <w:r w:rsidRPr="00200F3F">
        <w:t xml:space="preserve"> a + </w:t>
      </w:r>
      <w:proofErr w:type="spellStart"/>
      <w:r w:rsidRPr="00200F3F">
        <w:t>bj</w:t>
      </w:r>
      <w:proofErr w:type="spellEnd"/>
      <w:r w:rsidRPr="00200F3F">
        <w:t xml:space="preserve"> </w:t>
      </w:r>
      <w:r w:rsidRPr="00200F3F">
        <w:t>的形式表示，其中</w:t>
      </w:r>
      <w:r w:rsidRPr="00200F3F">
        <w:t xml:space="preserve"> a </w:t>
      </w:r>
      <w:r w:rsidRPr="00200F3F">
        <w:t>是实部，</w:t>
      </w:r>
      <w:r w:rsidRPr="00200F3F">
        <w:t xml:space="preserve">b </w:t>
      </w:r>
      <w:r w:rsidRPr="00200F3F">
        <w:t>是虚部，</w:t>
      </w:r>
      <w:r w:rsidRPr="00200F3F">
        <w:t xml:space="preserve">j </w:t>
      </w:r>
      <w:r w:rsidRPr="00200F3F">
        <w:t>是虚数单位（数学中通常用</w:t>
      </w:r>
      <w:proofErr w:type="spellStart"/>
      <w:r w:rsidRPr="00200F3F">
        <w:t>i</w:t>
      </w:r>
      <w:proofErr w:type="spellEnd"/>
      <w:r w:rsidRPr="00200F3F">
        <w:t>，但</w:t>
      </w:r>
      <w:r w:rsidRPr="00200F3F">
        <w:t>Python</w:t>
      </w:r>
      <w:r w:rsidRPr="00200F3F">
        <w:t>用</w:t>
      </w:r>
      <w:r w:rsidRPr="00200F3F">
        <w:t>j</w:t>
      </w:r>
      <w:r w:rsidRPr="00200F3F">
        <w:t>）。</w:t>
      </w:r>
    </w:p>
    <w:p w14:paraId="75DC20AE" w14:textId="77777777" w:rsidR="00200F3F" w:rsidRPr="000D7698" w:rsidRDefault="00200F3F" w:rsidP="00200F3F">
      <w:pPr>
        <w:pStyle w:val="af8"/>
        <w:ind w:left="220" w:hanging="220"/>
      </w:pPr>
      <w:r w:rsidRPr="000D7698">
        <w:t xml:space="preserve"># </w:t>
      </w:r>
      <w:r w:rsidRPr="000D7698">
        <w:t>创建一个复数</w:t>
      </w:r>
    </w:p>
    <w:p w14:paraId="18DEAB66" w14:textId="77777777" w:rsidR="00200F3F" w:rsidRPr="000D7698" w:rsidRDefault="00200F3F" w:rsidP="00200F3F">
      <w:pPr>
        <w:pStyle w:val="af8"/>
        <w:ind w:left="220" w:hanging="220"/>
      </w:pPr>
      <w:r w:rsidRPr="000D7698">
        <w:t>z = 3 + 4j</w:t>
      </w:r>
    </w:p>
    <w:p w14:paraId="31622905" w14:textId="77777777" w:rsidR="00200F3F" w:rsidRPr="000D7698" w:rsidRDefault="00200F3F" w:rsidP="00200F3F">
      <w:pPr>
        <w:pStyle w:val="af8"/>
        <w:ind w:left="220" w:hanging="220"/>
      </w:pPr>
    </w:p>
    <w:p w14:paraId="1DCC6ACD" w14:textId="77777777" w:rsidR="00200F3F" w:rsidRPr="000D7698" w:rsidRDefault="00200F3F" w:rsidP="00200F3F">
      <w:pPr>
        <w:pStyle w:val="af8"/>
        <w:ind w:left="220" w:hanging="220"/>
      </w:pPr>
      <w:r w:rsidRPr="000D7698">
        <w:t xml:space="preserve">print(z)        # </w:t>
      </w:r>
      <w:r w:rsidRPr="000D7698">
        <w:t>输出：</w:t>
      </w:r>
      <w:r w:rsidRPr="000D7698">
        <w:t>(3+4j)</w:t>
      </w:r>
    </w:p>
    <w:p w14:paraId="462A06F9" w14:textId="77777777" w:rsidR="00200F3F" w:rsidRPr="000D7698" w:rsidRDefault="00200F3F" w:rsidP="00200F3F">
      <w:pPr>
        <w:pStyle w:val="af8"/>
        <w:ind w:left="220" w:hanging="220"/>
      </w:pPr>
      <w:r w:rsidRPr="000D7698">
        <w:t xml:space="preserve">print(type(z))  # </w:t>
      </w:r>
      <w:r w:rsidRPr="000D7698">
        <w:t>输出：</w:t>
      </w:r>
      <w:r w:rsidRPr="000D7698">
        <w:t>&lt;class 'complex'&gt;</w:t>
      </w:r>
    </w:p>
    <w:p w14:paraId="555A69C1" w14:textId="77777777" w:rsidR="00200F3F" w:rsidRPr="000D7698" w:rsidRDefault="00200F3F" w:rsidP="00200F3F">
      <w:pPr>
        <w:pStyle w:val="af8"/>
        <w:ind w:left="220" w:hanging="220"/>
      </w:pPr>
      <w:r w:rsidRPr="000D7698">
        <w:t>创建复数的几种方式：</w:t>
      </w:r>
    </w:p>
    <w:p w14:paraId="6D055454" w14:textId="77777777" w:rsidR="00200F3F" w:rsidRPr="000D7698" w:rsidRDefault="00200F3F" w:rsidP="00200F3F">
      <w:pPr>
        <w:pStyle w:val="af8"/>
        <w:ind w:left="220" w:hanging="220"/>
      </w:pPr>
      <w:r w:rsidRPr="000D7698">
        <w:t xml:space="preserve"># </w:t>
      </w:r>
      <w:r w:rsidRPr="000D7698">
        <w:t>方式</w:t>
      </w:r>
      <w:r w:rsidRPr="000D7698">
        <w:t>1</w:t>
      </w:r>
      <w:r w:rsidRPr="000D7698">
        <w:t>：直接赋值（最常用）</w:t>
      </w:r>
    </w:p>
    <w:p w14:paraId="0080FDBA" w14:textId="77777777" w:rsidR="00200F3F" w:rsidRPr="000D7698" w:rsidRDefault="00200F3F" w:rsidP="00200F3F">
      <w:pPr>
        <w:pStyle w:val="af8"/>
        <w:ind w:left="220" w:hanging="220"/>
      </w:pPr>
      <w:r w:rsidRPr="000D7698">
        <w:t>c1 = 5 + 6j</w:t>
      </w:r>
    </w:p>
    <w:p w14:paraId="6F926890" w14:textId="77777777" w:rsidR="00200F3F" w:rsidRPr="000D7698" w:rsidRDefault="00200F3F" w:rsidP="00200F3F">
      <w:pPr>
        <w:pStyle w:val="af8"/>
        <w:ind w:left="220" w:hanging="220"/>
      </w:pPr>
    </w:p>
    <w:p w14:paraId="5EC24BA8" w14:textId="77777777" w:rsidR="00200F3F" w:rsidRPr="000D7698" w:rsidRDefault="00200F3F" w:rsidP="00200F3F">
      <w:pPr>
        <w:pStyle w:val="af8"/>
        <w:ind w:left="220" w:hanging="220"/>
      </w:pPr>
      <w:r w:rsidRPr="000D7698">
        <w:t xml:space="preserve"># </w:t>
      </w:r>
      <w:r w:rsidRPr="000D7698">
        <w:t>方式</w:t>
      </w:r>
      <w:r w:rsidRPr="000D7698">
        <w:t>2</w:t>
      </w:r>
      <w:r w:rsidRPr="000D7698">
        <w:t>：使用</w:t>
      </w:r>
      <w:r w:rsidRPr="000D7698">
        <w:t>complex()</w:t>
      </w:r>
      <w:r w:rsidRPr="000D7698">
        <w:t>函数</w:t>
      </w:r>
    </w:p>
    <w:p w14:paraId="5EDD4E43" w14:textId="77777777" w:rsidR="00200F3F" w:rsidRPr="000D7698" w:rsidRDefault="00200F3F" w:rsidP="00200F3F">
      <w:pPr>
        <w:pStyle w:val="af8"/>
        <w:ind w:left="220" w:hanging="220"/>
      </w:pPr>
      <w:r w:rsidRPr="000D7698">
        <w:t xml:space="preserve">c2 = complex(5, 6)      # </w:t>
      </w:r>
      <w:r w:rsidRPr="000D7698">
        <w:t>等同于</w:t>
      </w:r>
      <w:r w:rsidRPr="000D7698">
        <w:t xml:space="preserve"> 5 + 6j</w:t>
      </w:r>
    </w:p>
    <w:p w14:paraId="6B103F32" w14:textId="77777777" w:rsidR="00200F3F" w:rsidRPr="000D7698" w:rsidRDefault="00200F3F" w:rsidP="00200F3F">
      <w:pPr>
        <w:pStyle w:val="af8"/>
        <w:ind w:left="220" w:hanging="220"/>
      </w:pPr>
      <w:r w:rsidRPr="000D7698">
        <w:t xml:space="preserve">c3 = complex(0, 2)      # </w:t>
      </w:r>
      <w:r w:rsidRPr="000D7698">
        <w:t>只有虚部：</w:t>
      </w:r>
      <w:r w:rsidRPr="000D7698">
        <w:t>2j</w:t>
      </w:r>
    </w:p>
    <w:p w14:paraId="69555FB7" w14:textId="77777777" w:rsidR="00200F3F" w:rsidRPr="000D7698" w:rsidRDefault="00200F3F" w:rsidP="00200F3F">
      <w:pPr>
        <w:pStyle w:val="af8"/>
        <w:ind w:left="220" w:hanging="220"/>
      </w:pPr>
      <w:r w:rsidRPr="000D7698">
        <w:t xml:space="preserve">c4 = complex(3)         # </w:t>
      </w:r>
      <w:r w:rsidRPr="000D7698">
        <w:t>只有实部：</w:t>
      </w:r>
      <w:r w:rsidRPr="000D7698">
        <w:t>3 + 0j</w:t>
      </w:r>
    </w:p>
    <w:p w14:paraId="0B45E7BE" w14:textId="77777777" w:rsidR="00200F3F" w:rsidRPr="000D7698" w:rsidRDefault="00200F3F" w:rsidP="00200F3F">
      <w:pPr>
        <w:pStyle w:val="af8"/>
        <w:ind w:left="220" w:hanging="220"/>
      </w:pPr>
    </w:p>
    <w:p w14:paraId="13D82BF5" w14:textId="7E57F393" w:rsidR="00200F3F" w:rsidRPr="000D7698" w:rsidRDefault="00200F3F" w:rsidP="00200F3F">
      <w:pPr>
        <w:pStyle w:val="af8"/>
        <w:ind w:left="220" w:hanging="220"/>
      </w:pPr>
      <w:r w:rsidRPr="000D7698">
        <w:t>print(c1, c2, c3, c4)   # (5+6j) (5+6j) 2j (3+0j)</w:t>
      </w:r>
    </w:p>
    <w:p w14:paraId="41DE57CE" w14:textId="77777777" w:rsidR="000D7698" w:rsidRDefault="000D7698" w:rsidP="00200F3F">
      <w:pPr>
        <w:ind w:firstLine="442"/>
        <w:rPr>
          <w:b/>
          <w:bCs/>
        </w:rPr>
      </w:pPr>
    </w:p>
    <w:p w14:paraId="671B17DD" w14:textId="3A82AAC7" w:rsidR="00200F3F" w:rsidRPr="00200F3F" w:rsidRDefault="00200F3F" w:rsidP="00200F3F">
      <w:pPr>
        <w:ind w:firstLine="442"/>
      </w:pPr>
      <w:r w:rsidRPr="00200F3F">
        <w:rPr>
          <w:b/>
          <w:bCs/>
        </w:rPr>
        <w:t>获取复数的实部和虚部：</w:t>
      </w:r>
    </w:p>
    <w:p w14:paraId="06B9A9F0" w14:textId="77777777" w:rsidR="00200F3F" w:rsidRPr="000D7698" w:rsidRDefault="00200F3F" w:rsidP="000D7698">
      <w:pPr>
        <w:pStyle w:val="af8"/>
        <w:ind w:left="220" w:hanging="220"/>
      </w:pPr>
      <w:r w:rsidRPr="000D7698">
        <w:t>z = 7 + 8j</w:t>
      </w:r>
    </w:p>
    <w:p w14:paraId="1BB90FF7" w14:textId="77777777" w:rsidR="00200F3F" w:rsidRPr="000D7698" w:rsidRDefault="00200F3F" w:rsidP="000D7698">
      <w:pPr>
        <w:pStyle w:val="af8"/>
        <w:ind w:left="220" w:hanging="220"/>
      </w:pPr>
    </w:p>
    <w:p w14:paraId="25A63DEA" w14:textId="77777777" w:rsidR="00200F3F" w:rsidRPr="000D7698" w:rsidRDefault="00200F3F" w:rsidP="000D7698">
      <w:pPr>
        <w:pStyle w:val="af8"/>
        <w:ind w:left="220" w:hanging="220"/>
      </w:pPr>
      <w:r w:rsidRPr="000D7698">
        <w:t>print("</w:t>
      </w:r>
      <w:r w:rsidRPr="000D7698">
        <w:t>实部</w:t>
      </w:r>
      <w:r w:rsidRPr="000D7698">
        <w:t xml:space="preserve">:", </w:t>
      </w:r>
      <w:proofErr w:type="spellStart"/>
      <w:r w:rsidRPr="000D7698">
        <w:t>z.real</w:t>
      </w:r>
      <w:proofErr w:type="spellEnd"/>
      <w:r w:rsidRPr="000D7698">
        <w:t xml:space="preserve">)      </w:t>
      </w:r>
      <w:r w:rsidRPr="000D7698">
        <w:rPr>
          <w:i/>
          <w:iCs/>
        </w:rPr>
        <w:t xml:space="preserve"># </w:t>
      </w:r>
      <w:r w:rsidRPr="000D7698">
        <w:rPr>
          <w:i/>
          <w:iCs/>
        </w:rPr>
        <w:t>输出：实部</w:t>
      </w:r>
      <w:r w:rsidRPr="000D7698">
        <w:rPr>
          <w:i/>
          <w:iCs/>
        </w:rPr>
        <w:t>: 7.0</w:t>
      </w:r>
    </w:p>
    <w:p w14:paraId="75A202E9" w14:textId="77777777" w:rsidR="00200F3F" w:rsidRPr="000D7698" w:rsidRDefault="00200F3F" w:rsidP="000D7698">
      <w:pPr>
        <w:pStyle w:val="af8"/>
        <w:ind w:left="220" w:hanging="220"/>
      </w:pPr>
      <w:r w:rsidRPr="000D7698">
        <w:t>print("</w:t>
      </w:r>
      <w:r w:rsidRPr="000D7698">
        <w:t>虚部</w:t>
      </w:r>
      <w:r w:rsidRPr="000D7698">
        <w:t xml:space="preserve">:", </w:t>
      </w:r>
      <w:proofErr w:type="spellStart"/>
      <w:r w:rsidRPr="000D7698">
        <w:t>z.imag</w:t>
      </w:r>
      <w:proofErr w:type="spellEnd"/>
      <w:r w:rsidRPr="000D7698">
        <w:t xml:space="preserve">)      </w:t>
      </w:r>
      <w:r w:rsidRPr="000D7698">
        <w:rPr>
          <w:i/>
          <w:iCs/>
        </w:rPr>
        <w:t xml:space="preserve"># </w:t>
      </w:r>
      <w:r w:rsidRPr="000D7698">
        <w:rPr>
          <w:i/>
          <w:iCs/>
        </w:rPr>
        <w:t>输出：虚部</w:t>
      </w:r>
      <w:r w:rsidRPr="000D7698">
        <w:rPr>
          <w:i/>
          <w:iCs/>
        </w:rPr>
        <w:t>: 8.0</w:t>
      </w:r>
    </w:p>
    <w:p w14:paraId="4A08466D" w14:textId="77777777" w:rsidR="000D7698" w:rsidRDefault="000D7698" w:rsidP="00200F3F">
      <w:pPr>
        <w:ind w:firstLine="442"/>
        <w:rPr>
          <w:b/>
          <w:bCs/>
        </w:rPr>
      </w:pPr>
    </w:p>
    <w:p w14:paraId="63569ABB" w14:textId="0137857A" w:rsidR="00200F3F" w:rsidRPr="00200F3F" w:rsidRDefault="00200F3F" w:rsidP="00200F3F">
      <w:pPr>
        <w:ind w:firstLine="442"/>
      </w:pPr>
      <w:r w:rsidRPr="00200F3F">
        <w:rPr>
          <w:b/>
          <w:bCs/>
        </w:rPr>
        <w:t>复数的共轭：</w:t>
      </w:r>
    </w:p>
    <w:p w14:paraId="0C7ADBF7" w14:textId="77777777" w:rsidR="00200F3F" w:rsidRPr="00200F3F" w:rsidRDefault="00200F3F" w:rsidP="00200F3F">
      <w:pPr>
        <w:ind w:firstLine="440"/>
      </w:pPr>
      <w:r w:rsidRPr="00200F3F">
        <w:t>共轭复数就是把虚部的符号变一下（</w:t>
      </w:r>
      <w:r w:rsidRPr="00200F3F">
        <w:t>+</w:t>
      </w:r>
      <w:r w:rsidRPr="00200F3F">
        <w:t>变</w:t>
      </w:r>
      <w:r w:rsidRPr="00200F3F">
        <w:t>-</w:t>
      </w:r>
      <w:r w:rsidRPr="00200F3F">
        <w:t>，</w:t>
      </w:r>
      <w:r w:rsidRPr="00200F3F">
        <w:t>-</w:t>
      </w:r>
      <w:r w:rsidRPr="00200F3F">
        <w:t>变</w:t>
      </w:r>
      <w:r w:rsidRPr="00200F3F">
        <w:t>+</w:t>
      </w:r>
      <w:r w:rsidRPr="00200F3F">
        <w:t>）。</w:t>
      </w:r>
    </w:p>
    <w:p w14:paraId="7732A00A" w14:textId="77777777" w:rsidR="00200F3F" w:rsidRPr="00200F3F" w:rsidRDefault="00200F3F" w:rsidP="000D7698">
      <w:pPr>
        <w:pStyle w:val="af8"/>
        <w:ind w:left="220" w:hanging="220"/>
      </w:pPr>
      <w:r w:rsidRPr="00200F3F">
        <w:t>z = 3 + 4j</w:t>
      </w:r>
    </w:p>
    <w:p w14:paraId="6C32A587" w14:textId="77777777" w:rsidR="00200F3F" w:rsidRPr="00200F3F" w:rsidRDefault="00200F3F" w:rsidP="000D7698">
      <w:pPr>
        <w:pStyle w:val="af8"/>
        <w:ind w:left="220" w:hanging="220"/>
      </w:pPr>
      <w:r w:rsidRPr="00200F3F">
        <w:t>print(</w:t>
      </w:r>
      <w:proofErr w:type="spellStart"/>
      <w:r w:rsidRPr="00200F3F">
        <w:t>z.conjugate</w:t>
      </w:r>
      <w:proofErr w:type="spellEnd"/>
      <w:r w:rsidRPr="00200F3F">
        <w:t xml:space="preserve">())        </w:t>
      </w:r>
      <w:r w:rsidRPr="00200F3F">
        <w:rPr>
          <w:i/>
          <w:iCs/>
        </w:rPr>
        <w:t xml:space="preserve"># </w:t>
      </w:r>
      <w:r w:rsidRPr="00200F3F">
        <w:rPr>
          <w:i/>
          <w:iCs/>
        </w:rPr>
        <w:t>输出：</w:t>
      </w:r>
      <w:r w:rsidRPr="00200F3F">
        <w:rPr>
          <w:i/>
          <w:iCs/>
        </w:rPr>
        <w:t>(3-4j)</w:t>
      </w:r>
    </w:p>
    <w:p w14:paraId="08F47B61" w14:textId="77777777" w:rsidR="000D7698" w:rsidRDefault="000D7698" w:rsidP="00200F3F">
      <w:pPr>
        <w:ind w:firstLine="442"/>
        <w:rPr>
          <w:b/>
          <w:bCs/>
        </w:rPr>
      </w:pPr>
    </w:p>
    <w:p w14:paraId="6E051CA8" w14:textId="0C6E9270" w:rsidR="00200F3F" w:rsidRPr="00200F3F" w:rsidRDefault="00200F3F" w:rsidP="00200F3F">
      <w:pPr>
        <w:ind w:firstLine="442"/>
      </w:pPr>
      <w:r w:rsidRPr="00200F3F">
        <w:rPr>
          <w:b/>
          <w:bCs/>
        </w:rPr>
        <w:t>生活中的例子：</w:t>
      </w:r>
    </w:p>
    <w:p w14:paraId="55295988" w14:textId="77777777" w:rsidR="00200F3F" w:rsidRPr="00200F3F" w:rsidRDefault="00200F3F" w:rsidP="00200F3F">
      <w:pPr>
        <w:ind w:firstLine="440"/>
      </w:pPr>
      <w:r w:rsidRPr="00200F3F">
        <w:t>想象你在玩地图游戏：</w:t>
      </w:r>
    </w:p>
    <w:p w14:paraId="2E5CA407" w14:textId="77777777" w:rsidR="00200F3F" w:rsidRPr="00200F3F" w:rsidRDefault="00200F3F" w:rsidP="00200F3F">
      <w:pPr>
        <w:numPr>
          <w:ilvl w:val="0"/>
          <w:numId w:val="4"/>
        </w:numPr>
        <w:ind w:firstLine="440"/>
      </w:pPr>
      <w:r w:rsidRPr="00200F3F">
        <w:t>实部</w:t>
      </w:r>
      <w:r w:rsidRPr="00200F3F">
        <w:t xml:space="preserve"> = </w:t>
      </w:r>
      <w:r w:rsidRPr="00200F3F">
        <w:t>东西方向的位置（东为正，西为负）</w:t>
      </w:r>
    </w:p>
    <w:p w14:paraId="330D706B" w14:textId="77777777" w:rsidR="00200F3F" w:rsidRPr="00200F3F" w:rsidRDefault="00200F3F" w:rsidP="00200F3F">
      <w:pPr>
        <w:numPr>
          <w:ilvl w:val="0"/>
          <w:numId w:val="4"/>
        </w:numPr>
        <w:ind w:firstLine="440"/>
      </w:pPr>
      <w:r w:rsidRPr="00200F3F">
        <w:t>虚部</w:t>
      </w:r>
      <w:r w:rsidRPr="00200F3F">
        <w:t xml:space="preserve"> = </w:t>
      </w:r>
      <w:r w:rsidRPr="00200F3F">
        <w:t>南北方向的位置（北为正，南为负）</w:t>
      </w:r>
    </w:p>
    <w:p w14:paraId="35D0437B" w14:textId="6133C7AB" w:rsidR="00200F3F" w:rsidRPr="00200F3F" w:rsidRDefault="00200F3F" w:rsidP="000D7698">
      <w:pPr>
        <w:numPr>
          <w:ilvl w:val="0"/>
          <w:numId w:val="4"/>
        </w:numPr>
        <w:ind w:firstLine="440"/>
      </w:pPr>
      <w:r w:rsidRPr="00200F3F">
        <w:lastRenderedPageBreak/>
        <w:t>复数</w:t>
      </w:r>
      <w:r w:rsidRPr="00200F3F">
        <w:t xml:space="preserve"> = </w:t>
      </w:r>
      <w:r w:rsidRPr="00200F3F">
        <w:t>你在地图上的精确坐标</w:t>
      </w:r>
    </w:p>
    <w:p w14:paraId="7642C2A0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# </w:t>
      </w:r>
      <w:r w:rsidRPr="00200F3F">
        <w:t>你的位置：向东</w:t>
      </w:r>
      <w:r w:rsidRPr="00200F3F">
        <w:t>3</w:t>
      </w:r>
      <w:r w:rsidRPr="00200F3F">
        <w:t>格，向北</w:t>
      </w:r>
      <w:r w:rsidRPr="00200F3F">
        <w:t>4</w:t>
      </w:r>
      <w:r w:rsidRPr="00200F3F">
        <w:t>格</w:t>
      </w:r>
    </w:p>
    <w:p w14:paraId="7A31772C" w14:textId="77777777" w:rsidR="00200F3F" w:rsidRPr="00200F3F" w:rsidRDefault="00200F3F" w:rsidP="000D7698">
      <w:pPr>
        <w:pStyle w:val="af8"/>
        <w:ind w:left="220" w:hanging="220"/>
      </w:pPr>
      <w:r w:rsidRPr="00200F3F">
        <w:t>位置</w:t>
      </w:r>
      <w:r w:rsidRPr="00200F3F">
        <w:t xml:space="preserve"> = 3 + 4j</w:t>
      </w:r>
    </w:p>
    <w:p w14:paraId="56B5C759" w14:textId="77777777" w:rsidR="00200F3F" w:rsidRPr="00200F3F" w:rsidRDefault="00200F3F" w:rsidP="000D7698">
      <w:pPr>
        <w:pStyle w:val="af8"/>
        <w:ind w:left="220" w:hanging="220"/>
      </w:pPr>
    </w:p>
    <w:p w14:paraId="16AD7E9F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# </w:t>
      </w:r>
      <w:r w:rsidRPr="00200F3F">
        <w:t>朋友的相对位置：向东</w:t>
      </w:r>
      <w:r w:rsidRPr="00200F3F">
        <w:t>1</w:t>
      </w:r>
      <w:r w:rsidRPr="00200F3F">
        <w:t>格，向南</w:t>
      </w:r>
      <w:r w:rsidRPr="00200F3F">
        <w:t>2</w:t>
      </w:r>
      <w:r w:rsidRPr="00200F3F">
        <w:t>格（也就是</w:t>
      </w:r>
      <w:r w:rsidRPr="00200F3F">
        <w:t>-2j</w:t>
      </w:r>
      <w:r w:rsidRPr="00200F3F">
        <w:t>）</w:t>
      </w:r>
    </w:p>
    <w:p w14:paraId="18DF52B6" w14:textId="77777777" w:rsidR="00200F3F" w:rsidRPr="00200F3F" w:rsidRDefault="00200F3F" w:rsidP="000D7698">
      <w:pPr>
        <w:pStyle w:val="af8"/>
        <w:ind w:left="220" w:hanging="220"/>
      </w:pPr>
      <w:r w:rsidRPr="00200F3F">
        <w:t>相对位移</w:t>
      </w:r>
      <w:r w:rsidRPr="00200F3F">
        <w:t xml:space="preserve"> = 1 - 2j</w:t>
      </w:r>
    </w:p>
    <w:p w14:paraId="4A74C564" w14:textId="77777777" w:rsidR="00200F3F" w:rsidRPr="00200F3F" w:rsidRDefault="00200F3F" w:rsidP="000D7698">
      <w:pPr>
        <w:pStyle w:val="af8"/>
        <w:ind w:left="220" w:hanging="220"/>
      </w:pPr>
    </w:p>
    <w:p w14:paraId="7CC56CC9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# </w:t>
      </w:r>
      <w:r w:rsidRPr="00200F3F">
        <w:t>你们会合后的位置</w:t>
      </w:r>
    </w:p>
    <w:p w14:paraId="3CEB4498" w14:textId="77777777" w:rsidR="00200F3F" w:rsidRPr="00200F3F" w:rsidRDefault="00200F3F" w:rsidP="000D7698">
      <w:pPr>
        <w:pStyle w:val="af8"/>
        <w:ind w:left="220" w:hanging="220"/>
      </w:pPr>
      <w:r w:rsidRPr="00200F3F">
        <w:t>会合位置</w:t>
      </w:r>
      <w:r w:rsidRPr="00200F3F">
        <w:t xml:space="preserve"> = </w:t>
      </w:r>
      <w:r w:rsidRPr="00200F3F">
        <w:t>位置</w:t>
      </w:r>
      <w:r w:rsidRPr="00200F3F">
        <w:t xml:space="preserve"> + </w:t>
      </w:r>
      <w:r w:rsidRPr="00200F3F">
        <w:t>相对位移</w:t>
      </w:r>
    </w:p>
    <w:p w14:paraId="28B35283" w14:textId="77777777" w:rsidR="00200F3F" w:rsidRPr="00200F3F" w:rsidRDefault="00200F3F" w:rsidP="000D7698">
      <w:pPr>
        <w:pStyle w:val="af8"/>
        <w:ind w:left="220" w:hanging="220"/>
      </w:pPr>
      <w:r w:rsidRPr="00200F3F">
        <w:t>print("</w:t>
      </w:r>
      <w:r w:rsidRPr="00200F3F">
        <w:t>会合位置</w:t>
      </w:r>
      <w:r w:rsidRPr="00200F3F">
        <w:t xml:space="preserve">:", </w:t>
      </w:r>
      <w:r w:rsidRPr="00200F3F">
        <w:t>会合位置</w:t>
      </w:r>
      <w:r w:rsidRPr="00200F3F">
        <w:t xml:space="preserve">)  # </w:t>
      </w:r>
      <w:r w:rsidRPr="00200F3F">
        <w:t>输出：会合位置</w:t>
      </w:r>
      <w:r w:rsidRPr="00200F3F">
        <w:t>: (4+2j)</w:t>
      </w:r>
    </w:p>
    <w:p w14:paraId="607791F3" w14:textId="77777777" w:rsidR="000D7698" w:rsidRDefault="000D7698" w:rsidP="00200F3F">
      <w:pPr>
        <w:ind w:firstLine="442"/>
        <w:rPr>
          <w:b/>
          <w:bCs/>
        </w:rPr>
      </w:pPr>
    </w:p>
    <w:p w14:paraId="02713686" w14:textId="6D43E365" w:rsidR="00200F3F" w:rsidRPr="00200F3F" w:rsidRDefault="00200F3F" w:rsidP="00200F3F">
      <w:pPr>
        <w:ind w:firstLine="442"/>
      </w:pPr>
      <w:r w:rsidRPr="00200F3F">
        <w:rPr>
          <w:b/>
          <w:bCs/>
        </w:rPr>
        <w:t>注意事项：</w:t>
      </w:r>
    </w:p>
    <w:p w14:paraId="4C45585E" w14:textId="77777777" w:rsidR="00200F3F" w:rsidRPr="00200F3F" w:rsidRDefault="00200F3F" w:rsidP="00200F3F">
      <w:pPr>
        <w:numPr>
          <w:ilvl w:val="0"/>
          <w:numId w:val="5"/>
        </w:numPr>
        <w:ind w:firstLine="440"/>
      </w:pPr>
      <w:r w:rsidRPr="00200F3F">
        <w:t>虚数单位必须用</w:t>
      </w:r>
      <w:r w:rsidRPr="00200F3F">
        <w:t xml:space="preserve"> j </w:t>
      </w:r>
      <w:r w:rsidRPr="00200F3F">
        <w:t>或</w:t>
      </w:r>
      <w:r w:rsidRPr="00200F3F">
        <w:t xml:space="preserve"> J</w:t>
      </w:r>
      <w:r w:rsidRPr="00200F3F">
        <w:t>，不能用</w:t>
      </w:r>
      <w:proofErr w:type="spellStart"/>
      <w:r w:rsidRPr="00200F3F">
        <w:t>i</w:t>
      </w:r>
      <w:proofErr w:type="spellEnd"/>
    </w:p>
    <w:p w14:paraId="1B5BF601" w14:textId="77777777" w:rsidR="00200F3F" w:rsidRPr="00200F3F" w:rsidRDefault="00200F3F" w:rsidP="00200F3F">
      <w:pPr>
        <w:numPr>
          <w:ilvl w:val="0"/>
          <w:numId w:val="5"/>
        </w:numPr>
        <w:ind w:firstLine="440"/>
      </w:pPr>
      <w:r w:rsidRPr="00200F3F">
        <w:t>如果</w:t>
      </w:r>
      <w:r w:rsidRPr="00200F3F">
        <w:t>j</w:t>
      </w:r>
      <w:r w:rsidRPr="00200F3F">
        <w:t>前面是</w:t>
      </w:r>
      <w:r w:rsidRPr="00200F3F">
        <w:t>1</w:t>
      </w:r>
      <w:r w:rsidRPr="00200F3F">
        <w:t>，不能省略：要写</w:t>
      </w:r>
      <w:r w:rsidRPr="00200F3F">
        <w:t xml:space="preserve"> 1j </w:t>
      </w:r>
      <w:r w:rsidRPr="00200F3F">
        <w:t>而不是</w:t>
      </w:r>
      <w:r w:rsidRPr="00200F3F">
        <w:t xml:space="preserve"> j</w:t>
      </w:r>
    </w:p>
    <w:p w14:paraId="31F94567" w14:textId="77777777" w:rsidR="00200F3F" w:rsidRPr="00200F3F" w:rsidRDefault="00200F3F" w:rsidP="00200F3F">
      <w:pPr>
        <w:numPr>
          <w:ilvl w:val="0"/>
          <w:numId w:val="5"/>
        </w:numPr>
        <w:ind w:firstLine="440"/>
      </w:pPr>
      <w:r w:rsidRPr="00200F3F">
        <w:t>实部和虚部都是浮点数类型（</w:t>
      </w:r>
      <w:r w:rsidRPr="00200F3F">
        <w:t>float</w:t>
      </w:r>
      <w:r w:rsidRPr="00200F3F">
        <w:t>）</w:t>
      </w:r>
    </w:p>
    <w:p w14:paraId="72D4FF7F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# </w:t>
      </w:r>
      <w:r w:rsidRPr="00200F3F">
        <w:t>错误示例</w:t>
      </w:r>
    </w:p>
    <w:p w14:paraId="705AAC03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# print(3 + j)    # </w:t>
      </w:r>
      <w:r w:rsidRPr="00200F3F">
        <w:t>报错！</w:t>
      </w:r>
      <w:r w:rsidRPr="00200F3F">
        <w:t>j</w:t>
      </w:r>
      <w:r w:rsidRPr="00200F3F">
        <w:t>前面必须有数字</w:t>
      </w:r>
    </w:p>
    <w:p w14:paraId="6185D91D" w14:textId="77777777" w:rsidR="00200F3F" w:rsidRPr="00200F3F" w:rsidRDefault="00200F3F" w:rsidP="000D7698">
      <w:pPr>
        <w:pStyle w:val="af8"/>
        <w:ind w:left="220" w:hanging="220"/>
      </w:pPr>
    </w:p>
    <w:p w14:paraId="66E70845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# </w:t>
      </w:r>
      <w:r w:rsidRPr="00200F3F">
        <w:t>正确示例</w:t>
      </w:r>
    </w:p>
    <w:p w14:paraId="48353DFF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print(3 + 1j)     # </w:t>
      </w:r>
      <w:r w:rsidRPr="00200F3F">
        <w:t>输出：</w:t>
      </w:r>
      <w:r w:rsidRPr="00200F3F">
        <w:t>(3+1j)</w:t>
      </w:r>
    </w:p>
    <w:p w14:paraId="3D982DF0" w14:textId="77777777" w:rsidR="00200F3F" w:rsidRPr="00200F3F" w:rsidRDefault="00200F3F" w:rsidP="00FE34EA">
      <w:pPr>
        <w:ind w:firstLine="440"/>
      </w:pPr>
      <w:r w:rsidRPr="00200F3F">
        <w:t>类型转换：</w:t>
      </w:r>
    </w:p>
    <w:p w14:paraId="122722E9" w14:textId="77777777" w:rsidR="00200F3F" w:rsidRPr="00200F3F" w:rsidRDefault="00200F3F" w:rsidP="00FE34EA">
      <w:pPr>
        <w:ind w:firstLine="440"/>
      </w:pPr>
      <w:r w:rsidRPr="00200F3F">
        <w:t>使用</w:t>
      </w:r>
      <w:r w:rsidRPr="00200F3F">
        <w:t xml:space="preserve"> complex() </w:t>
      </w:r>
      <w:r w:rsidRPr="00200F3F">
        <w:t>可以将其他类型转换为复数。</w:t>
      </w:r>
    </w:p>
    <w:p w14:paraId="0839C27B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print(complex(5))           # </w:t>
      </w:r>
      <w:r w:rsidRPr="00200F3F">
        <w:t>输出：</w:t>
      </w:r>
      <w:r w:rsidRPr="00200F3F">
        <w:t>(5+0j)</w:t>
      </w:r>
    </w:p>
    <w:p w14:paraId="2AE69A5D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print(complex(5.5))         # </w:t>
      </w:r>
      <w:r w:rsidRPr="00200F3F">
        <w:t>输出：</w:t>
      </w:r>
      <w:r w:rsidRPr="00200F3F">
        <w:t>(5.5+0j)</w:t>
      </w:r>
    </w:p>
    <w:p w14:paraId="6BBCA5AB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print(complex(True))        # </w:t>
      </w:r>
      <w:r w:rsidRPr="00200F3F">
        <w:t>输出：</w:t>
      </w:r>
      <w:r w:rsidRPr="00200F3F">
        <w:t>(1+0j)</w:t>
      </w:r>
    </w:p>
    <w:p w14:paraId="3F2C80B1" w14:textId="77777777" w:rsidR="00200F3F" w:rsidRPr="00200F3F" w:rsidRDefault="00200F3F" w:rsidP="000D7698">
      <w:pPr>
        <w:pStyle w:val="af8"/>
        <w:ind w:left="220" w:hanging="220"/>
      </w:pPr>
    </w:p>
    <w:p w14:paraId="2951CB9C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# </w:t>
      </w:r>
      <w:r w:rsidRPr="00200F3F">
        <w:t>字符串也可以（但格式必须正确）</w:t>
      </w:r>
    </w:p>
    <w:p w14:paraId="41FCFA2F" w14:textId="77777777" w:rsidR="00200F3F" w:rsidRPr="00200F3F" w:rsidRDefault="00200F3F" w:rsidP="000D7698">
      <w:pPr>
        <w:pStyle w:val="af8"/>
        <w:ind w:left="220" w:hanging="220"/>
      </w:pPr>
      <w:r w:rsidRPr="00200F3F">
        <w:t xml:space="preserve">print(complex("3+4j"))      # </w:t>
      </w:r>
      <w:r w:rsidRPr="00200F3F">
        <w:t>输出：</w:t>
      </w:r>
      <w:r w:rsidRPr="00200F3F">
        <w:t>(3+4j)</w:t>
      </w:r>
    </w:p>
    <w:p w14:paraId="091D5D87" w14:textId="6366DCCD" w:rsidR="003318B2" w:rsidRDefault="003318B2">
      <w:pPr>
        <w:widowControl/>
        <w:spacing w:after="160" w:line="278" w:lineRule="auto"/>
        <w:ind w:firstLineChars="0" w:firstLine="0"/>
      </w:pPr>
      <w:r>
        <w:br w:type="page"/>
      </w:r>
    </w:p>
    <w:p w14:paraId="66FAC182" w14:textId="77777777" w:rsidR="003318B2" w:rsidRDefault="003318B2" w:rsidP="00380DB6">
      <w:pPr>
        <w:pStyle w:val="af6"/>
        <w:ind w:firstLine="440"/>
      </w:pPr>
      <w:r w:rsidRPr="003318B2">
        <w:lastRenderedPageBreak/>
        <w:t>str</w:t>
      </w:r>
      <w:r w:rsidRPr="003318B2">
        <w:t>类型</w:t>
      </w:r>
      <w:r w:rsidRPr="003318B2">
        <w:t xml:space="preserve"> </w:t>
      </w:r>
    </w:p>
    <w:p w14:paraId="08D8E641" w14:textId="16877E08" w:rsidR="003318B2" w:rsidRPr="003318B2" w:rsidRDefault="003318B2" w:rsidP="003318B2">
      <w:pPr>
        <w:ind w:firstLine="440"/>
      </w:pPr>
      <w:r w:rsidRPr="003318B2">
        <w:t>str</w:t>
      </w:r>
      <w:r w:rsidRPr="003318B2">
        <w:t>类型（中文</w:t>
      </w:r>
      <w:r w:rsidRPr="003318B2">
        <w:t xml:space="preserve"> </w:t>
      </w:r>
      <w:r w:rsidRPr="003318B2">
        <w:t>字符串类型），是编程中最常用的数据类型之一，用于表示</w:t>
      </w:r>
      <w:r w:rsidRPr="003318B2">
        <w:rPr>
          <w:b/>
          <w:bCs/>
        </w:rPr>
        <w:t>文本</w:t>
      </w:r>
      <w:r w:rsidRPr="003318B2">
        <w:t>。你可以把它想象成用引号包裹起来的文字片段。</w:t>
      </w:r>
    </w:p>
    <w:p w14:paraId="7579A2A1" w14:textId="6211E40E" w:rsidR="003318B2" w:rsidRPr="003318B2" w:rsidRDefault="003318B2" w:rsidP="003318B2">
      <w:pPr>
        <w:ind w:firstLine="440"/>
      </w:pPr>
    </w:p>
    <w:p w14:paraId="5660E137" w14:textId="77777777" w:rsidR="003318B2" w:rsidRPr="003318B2" w:rsidRDefault="003318B2" w:rsidP="003318B2">
      <w:pPr>
        <w:pStyle w:val="af8"/>
        <w:ind w:left="220" w:hanging="220"/>
      </w:pPr>
      <w:r w:rsidRPr="003318B2">
        <w:t xml:space="preserve"># </w:t>
      </w:r>
      <w:r w:rsidRPr="003318B2">
        <w:t>创建字符串</w:t>
      </w:r>
    </w:p>
    <w:p w14:paraId="5DACD604" w14:textId="77777777" w:rsidR="003318B2" w:rsidRPr="003318B2" w:rsidRDefault="003318B2" w:rsidP="003318B2">
      <w:pPr>
        <w:pStyle w:val="af8"/>
        <w:ind w:left="220" w:hanging="220"/>
      </w:pPr>
      <w:r w:rsidRPr="003318B2">
        <w:t>姓名</w:t>
      </w:r>
      <w:r w:rsidRPr="003318B2">
        <w:t xml:space="preserve"> = "</w:t>
      </w:r>
      <w:r w:rsidRPr="003318B2">
        <w:t>小明</w:t>
      </w:r>
      <w:r w:rsidRPr="003318B2">
        <w:t>"</w:t>
      </w:r>
    </w:p>
    <w:p w14:paraId="4A9B4BE4" w14:textId="77777777" w:rsidR="003318B2" w:rsidRPr="003318B2" w:rsidRDefault="003318B2" w:rsidP="003318B2">
      <w:pPr>
        <w:pStyle w:val="af8"/>
        <w:ind w:left="220" w:hanging="220"/>
      </w:pPr>
      <w:r w:rsidRPr="003318B2">
        <w:t>问候</w:t>
      </w:r>
      <w:r w:rsidRPr="003318B2">
        <w:t xml:space="preserve"> = '</w:t>
      </w:r>
      <w:r w:rsidRPr="003318B2">
        <w:t>你好</w:t>
      </w:r>
      <w:r w:rsidRPr="003318B2">
        <w:t xml:space="preserve">'  # </w:t>
      </w:r>
      <w:r w:rsidRPr="003318B2">
        <w:t>单引号也可以</w:t>
      </w:r>
    </w:p>
    <w:p w14:paraId="42BB4E02" w14:textId="77777777" w:rsidR="003318B2" w:rsidRPr="003318B2" w:rsidRDefault="003318B2" w:rsidP="003318B2">
      <w:pPr>
        <w:pStyle w:val="af8"/>
        <w:ind w:left="220" w:hanging="220"/>
      </w:pPr>
      <w:r w:rsidRPr="003318B2">
        <w:t>编号</w:t>
      </w:r>
      <w:r w:rsidRPr="003318B2">
        <w:t xml:space="preserve"> = "001"</w:t>
      </w:r>
    </w:p>
    <w:p w14:paraId="26AC76F3" w14:textId="77777777" w:rsidR="003318B2" w:rsidRPr="003318B2" w:rsidRDefault="003318B2" w:rsidP="003318B2">
      <w:pPr>
        <w:pStyle w:val="af8"/>
        <w:ind w:left="220" w:hanging="220"/>
      </w:pPr>
    </w:p>
    <w:p w14:paraId="415C020C" w14:textId="77777777" w:rsidR="003318B2" w:rsidRPr="003318B2" w:rsidRDefault="003318B2" w:rsidP="003318B2">
      <w:pPr>
        <w:pStyle w:val="af8"/>
        <w:ind w:left="220" w:hanging="220"/>
      </w:pPr>
      <w:r w:rsidRPr="003318B2">
        <w:t>print(type(</w:t>
      </w:r>
      <w:r w:rsidRPr="003318B2">
        <w:t>姓名</w:t>
      </w:r>
      <w:r w:rsidRPr="003318B2">
        <w:t xml:space="preserve">))      # </w:t>
      </w:r>
      <w:r w:rsidRPr="003318B2">
        <w:t>输出：</w:t>
      </w:r>
      <w:r w:rsidRPr="003318B2">
        <w:t>&lt;class 'str'&gt;</w:t>
      </w:r>
    </w:p>
    <w:p w14:paraId="01C761ED" w14:textId="77777777" w:rsidR="003318B2" w:rsidRPr="003318B2" w:rsidRDefault="003318B2" w:rsidP="003318B2">
      <w:pPr>
        <w:pStyle w:val="af8"/>
        <w:ind w:left="220" w:hanging="220"/>
      </w:pPr>
      <w:r w:rsidRPr="003318B2">
        <w:t xml:space="preserve">print(type("hello"))   # </w:t>
      </w:r>
      <w:r w:rsidRPr="003318B2">
        <w:t>输出：</w:t>
      </w:r>
      <w:r w:rsidRPr="003318B2">
        <w:t>&lt;class 'str'&gt;</w:t>
      </w:r>
    </w:p>
    <w:p w14:paraId="676DBD8B" w14:textId="77777777" w:rsidR="003318B2" w:rsidRDefault="003318B2" w:rsidP="003318B2">
      <w:pPr>
        <w:ind w:firstLine="442"/>
        <w:rPr>
          <w:b/>
          <w:bCs/>
        </w:rPr>
      </w:pPr>
    </w:p>
    <w:p w14:paraId="59047339" w14:textId="2C377AC6" w:rsidR="003318B2" w:rsidRPr="003318B2" w:rsidRDefault="003318B2" w:rsidP="003318B2">
      <w:pPr>
        <w:ind w:firstLine="442"/>
      </w:pPr>
      <w:r w:rsidRPr="003318B2">
        <w:rPr>
          <w:b/>
          <w:bCs/>
        </w:rPr>
        <w:t>字符串的三种引号形式：</w:t>
      </w:r>
    </w:p>
    <w:p w14:paraId="4F942F1E" w14:textId="77777777" w:rsidR="003318B2" w:rsidRPr="003318B2" w:rsidRDefault="003318B2" w:rsidP="003318B2">
      <w:pPr>
        <w:pStyle w:val="af8"/>
        <w:ind w:left="220" w:hanging="220"/>
      </w:pPr>
      <w:r w:rsidRPr="003318B2">
        <w:t xml:space="preserve"># </w:t>
      </w:r>
      <w:r w:rsidRPr="003318B2">
        <w:t>单引号</w:t>
      </w:r>
    </w:p>
    <w:p w14:paraId="02E07781" w14:textId="77777777" w:rsidR="003318B2" w:rsidRPr="003318B2" w:rsidRDefault="003318B2" w:rsidP="003318B2">
      <w:pPr>
        <w:pStyle w:val="af8"/>
        <w:ind w:left="220" w:hanging="220"/>
      </w:pPr>
      <w:r w:rsidRPr="003318B2">
        <w:t>s1 = 'Hello'</w:t>
      </w:r>
    </w:p>
    <w:p w14:paraId="78554F06" w14:textId="77777777" w:rsidR="003318B2" w:rsidRPr="003318B2" w:rsidRDefault="003318B2" w:rsidP="003318B2">
      <w:pPr>
        <w:pStyle w:val="af8"/>
        <w:ind w:left="220" w:hanging="220"/>
      </w:pPr>
    </w:p>
    <w:p w14:paraId="7BC59E1A" w14:textId="77777777" w:rsidR="003318B2" w:rsidRPr="003318B2" w:rsidRDefault="003318B2" w:rsidP="003318B2">
      <w:pPr>
        <w:pStyle w:val="af8"/>
        <w:ind w:left="220" w:hanging="220"/>
      </w:pPr>
      <w:r w:rsidRPr="003318B2">
        <w:t xml:space="preserve"># </w:t>
      </w:r>
      <w:r w:rsidRPr="003318B2">
        <w:t>双引号</w:t>
      </w:r>
    </w:p>
    <w:p w14:paraId="674F4534" w14:textId="77777777" w:rsidR="003318B2" w:rsidRPr="003318B2" w:rsidRDefault="003318B2" w:rsidP="003318B2">
      <w:pPr>
        <w:pStyle w:val="af8"/>
        <w:ind w:left="220" w:hanging="220"/>
      </w:pPr>
      <w:r w:rsidRPr="003318B2">
        <w:t>s2 = "Python"</w:t>
      </w:r>
    </w:p>
    <w:p w14:paraId="671EBC2C" w14:textId="77777777" w:rsidR="003318B2" w:rsidRPr="003318B2" w:rsidRDefault="003318B2" w:rsidP="003318B2">
      <w:pPr>
        <w:pStyle w:val="af8"/>
        <w:ind w:left="220" w:hanging="220"/>
      </w:pPr>
    </w:p>
    <w:p w14:paraId="2125CD7C" w14:textId="77777777" w:rsidR="003318B2" w:rsidRPr="003318B2" w:rsidRDefault="003318B2" w:rsidP="003318B2">
      <w:pPr>
        <w:pStyle w:val="af8"/>
        <w:ind w:left="220" w:hanging="220"/>
      </w:pPr>
      <w:r w:rsidRPr="003318B2">
        <w:t xml:space="preserve"># </w:t>
      </w:r>
      <w:r w:rsidRPr="003318B2">
        <w:t>三引号（用于多行字符串）</w:t>
      </w:r>
    </w:p>
    <w:p w14:paraId="4248DE4C" w14:textId="77777777" w:rsidR="003318B2" w:rsidRPr="003318B2" w:rsidRDefault="003318B2" w:rsidP="003318B2">
      <w:pPr>
        <w:pStyle w:val="af8"/>
        <w:ind w:left="220" w:hanging="220"/>
      </w:pPr>
      <w:r w:rsidRPr="003318B2">
        <w:t>s3 = '''</w:t>
      </w:r>
      <w:r w:rsidRPr="003318B2">
        <w:t>这是一个</w:t>
      </w:r>
    </w:p>
    <w:p w14:paraId="0084D1B2" w14:textId="77777777" w:rsidR="003318B2" w:rsidRPr="003318B2" w:rsidRDefault="003318B2" w:rsidP="003318B2">
      <w:pPr>
        <w:pStyle w:val="af8"/>
        <w:ind w:left="220" w:hanging="220"/>
      </w:pPr>
      <w:r w:rsidRPr="003318B2">
        <w:t>可以换行的</w:t>
      </w:r>
    </w:p>
    <w:p w14:paraId="026D431A" w14:textId="77777777" w:rsidR="003318B2" w:rsidRPr="003318B2" w:rsidRDefault="003318B2" w:rsidP="003318B2">
      <w:pPr>
        <w:pStyle w:val="af8"/>
        <w:ind w:left="220" w:hanging="220"/>
      </w:pPr>
      <w:r w:rsidRPr="003318B2">
        <w:t>字符串</w:t>
      </w:r>
      <w:r w:rsidRPr="003318B2">
        <w:t>'''</w:t>
      </w:r>
    </w:p>
    <w:p w14:paraId="34B40115" w14:textId="77777777" w:rsidR="003318B2" w:rsidRPr="003318B2" w:rsidRDefault="003318B2" w:rsidP="003318B2">
      <w:pPr>
        <w:pStyle w:val="af8"/>
        <w:ind w:left="220" w:hanging="220"/>
      </w:pPr>
    </w:p>
    <w:p w14:paraId="789A5049" w14:textId="77777777" w:rsidR="003318B2" w:rsidRPr="003318B2" w:rsidRDefault="003318B2" w:rsidP="003318B2">
      <w:pPr>
        <w:pStyle w:val="af8"/>
        <w:ind w:left="220" w:hanging="220"/>
      </w:pPr>
      <w:r w:rsidRPr="003318B2">
        <w:t>s4 = """</w:t>
      </w:r>
      <w:r w:rsidRPr="003318B2">
        <w:t>这也是</w:t>
      </w:r>
    </w:p>
    <w:p w14:paraId="53070747" w14:textId="77777777" w:rsidR="003318B2" w:rsidRPr="003318B2" w:rsidRDefault="003318B2" w:rsidP="003318B2">
      <w:pPr>
        <w:pStyle w:val="af8"/>
        <w:ind w:left="220" w:hanging="220"/>
      </w:pPr>
      <w:r w:rsidRPr="003318B2">
        <w:t>一个多行</w:t>
      </w:r>
    </w:p>
    <w:p w14:paraId="4FAF0FAD" w14:textId="77777777" w:rsidR="003318B2" w:rsidRPr="003318B2" w:rsidRDefault="003318B2" w:rsidP="003318B2">
      <w:pPr>
        <w:pStyle w:val="af8"/>
        <w:ind w:left="220" w:hanging="220"/>
      </w:pPr>
      <w:r w:rsidRPr="003318B2">
        <w:t>字符串</w:t>
      </w:r>
      <w:r w:rsidRPr="003318B2">
        <w:t>"""</w:t>
      </w:r>
    </w:p>
    <w:p w14:paraId="09F9345F" w14:textId="77777777" w:rsidR="003318B2" w:rsidRPr="003318B2" w:rsidRDefault="003318B2" w:rsidP="003318B2">
      <w:pPr>
        <w:pStyle w:val="af8"/>
        <w:ind w:left="220" w:hanging="220"/>
      </w:pPr>
    </w:p>
    <w:p w14:paraId="385ACFCB" w14:textId="77777777" w:rsidR="003318B2" w:rsidRPr="003318B2" w:rsidRDefault="003318B2" w:rsidP="003318B2">
      <w:pPr>
        <w:pStyle w:val="af8"/>
        <w:ind w:left="220" w:hanging="220"/>
      </w:pPr>
      <w:r w:rsidRPr="003318B2">
        <w:t>print(s3)</w:t>
      </w:r>
    </w:p>
    <w:p w14:paraId="5723C4A0" w14:textId="77777777" w:rsidR="003318B2" w:rsidRDefault="003318B2" w:rsidP="003318B2">
      <w:pPr>
        <w:ind w:firstLine="442"/>
        <w:rPr>
          <w:b/>
          <w:bCs/>
        </w:rPr>
      </w:pPr>
    </w:p>
    <w:p w14:paraId="0EE269D4" w14:textId="67DE5305" w:rsidR="003318B2" w:rsidRPr="003318B2" w:rsidRDefault="003318B2" w:rsidP="003318B2">
      <w:pPr>
        <w:ind w:firstLine="442"/>
      </w:pPr>
      <w:r w:rsidRPr="003318B2">
        <w:rPr>
          <w:b/>
          <w:bCs/>
        </w:rPr>
        <w:t>字符串拼接（合并）：</w:t>
      </w:r>
    </w:p>
    <w:p w14:paraId="70B70E95" w14:textId="77777777" w:rsidR="003318B2" w:rsidRPr="003318B2" w:rsidRDefault="003318B2" w:rsidP="003318B2">
      <w:pPr>
        <w:pStyle w:val="af8"/>
        <w:ind w:left="220" w:hanging="220"/>
      </w:pPr>
      <w:r w:rsidRPr="003318B2">
        <w:t>姓</w:t>
      </w:r>
      <w:r w:rsidRPr="003318B2">
        <w:t xml:space="preserve"> = "</w:t>
      </w:r>
      <w:r w:rsidRPr="003318B2">
        <w:t>张</w:t>
      </w:r>
      <w:r w:rsidRPr="003318B2">
        <w:t>"</w:t>
      </w:r>
    </w:p>
    <w:p w14:paraId="39B75F78" w14:textId="77777777" w:rsidR="003318B2" w:rsidRPr="003318B2" w:rsidRDefault="003318B2" w:rsidP="003318B2">
      <w:pPr>
        <w:pStyle w:val="af8"/>
        <w:ind w:left="220" w:hanging="220"/>
      </w:pPr>
      <w:r w:rsidRPr="003318B2">
        <w:t>名</w:t>
      </w:r>
      <w:r w:rsidRPr="003318B2">
        <w:t xml:space="preserve"> = "</w:t>
      </w:r>
      <w:r w:rsidRPr="003318B2">
        <w:t>伟</w:t>
      </w:r>
      <w:r w:rsidRPr="003318B2">
        <w:t>"</w:t>
      </w:r>
    </w:p>
    <w:p w14:paraId="4AD64374" w14:textId="77777777" w:rsidR="003318B2" w:rsidRPr="003318B2" w:rsidRDefault="003318B2" w:rsidP="003318B2">
      <w:pPr>
        <w:pStyle w:val="af8"/>
        <w:ind w:left="220" w:hanging="220"/>
      </w:pPr>
      <w:r w:rsidRPr="003318B2">
        <w:t>全名</w:t>
      </w:r>
      <w:r w:rsidRPr="003318B2">
        <w:t xml:space="preserve"> = </w:t>
      </w:r>
      <w:r w:rsidRPr="003318B2">
        <w:t>姓</w:t>
      </w:r>
      <w:r w:rsidRPr="003318B2">
        <w:t xml:space="preserve"> + </w:t>
      </w:r>
      <w:r w:rsidRPr="003318B2">
        <w:t>名</w:t>
      </w:r>
    </w:p>
    <w:p w14:paraId="18E69036" w14:textId="77777777" w:rsidR="003318B2" w:rsidRPr="003318B2" w:rsidRDefault="003318B2" w:rsidP="003318B2">
      <w:pPr>
        <w:pStyle w:val="af8"/>
        <w:ind w:left="220" w:hanging="220"/>
      </w:pPr>
      <w:r w:rsidRPr="003318B2">
        <w:t>print("</w:t>
      </w:r>
      <w:r w:rsidRPr="003318B2">
        <w:t>全名</w:t>
      </w:r>
      <w:r w:rsidRPr="003318B2">
        <w:t xml:space="preserve">:", </w:t>
      </w:r>
      <w:r w:rsidRPr="003318B2">
        <w:t>全名</w:t>
      </w:r>
      <w:r w:rsidRPr="003318B2">
        <w:t xml:space="preserve">)  </w:t>
      </w:r>
      <w:r w:rsidRPr="003318B2">
        <w:rPr>
          <w:i/>
          <w:iCs/>
        </w:rPr>
        <w:t xml:space="preserve"># </w:t>
      </w:r>
      <w:r w:rsidRPr="003318B2">
        <w:rPr>
          <w:i/>
          <w:iCs/>
        </w:rPr>
        <w:t>输出：全名</w:t>
      </w:r>
      <w:r w:rsidRPr="003318B2">
        <w:rPr>
          <w:i/>
          <w:iCs/>
        </w:rPr>
        <w:t xml:space="preserve">: </w:t>
      </w:r>
      <w:r w:rsidRPr="003318B2">
        <w:rPr>
          <w:i/>
          <w:iCs/>
        </w:rPr>
        <w:t>张伟</w:t>
      </w:r>
    </w:p>
    <w:p w14:paraId="60371DA4" w14:textId="77777777" w:rsidR="003318B2" w:rsidRPr="003318B2" w:rsidRDefault="003318B2" w:rsidP="003318B2">
      <w:pPr>
        <w:pStyle w:val="af8"/>
        <w:ind w:left="220" w:hanging="220"/>
      </w:pPr>
    </w:p>
    <w:p w14:paraId="3D78F4FE" w14:textId="77777777" w:rsidR="003318B2" w:rsidRPr="003318B2" w:rsidRDefault="003318B2" w:rsidP="003318B2">
      <w:pPr>
        <w:pStyle w:val="af8"/>
        <w:ind w:left="220" w:hanging="220"/>
      </w:pPr>
      <w:r w:rsidRPr="003318B2">
        <w:rPr>
          <w:i/>
          <w:iCs/>
        </w:rPr>
        <w:t xml:space="preserve"># </w:t>
      </w:r>
      <w:r w:rsidRPr="003318B2">
        <w:rPr>
          <w:i/>
          <w:iCs/>
        </w:rPr>
        <w:t>数字和字符串不能直接相加</w:t>
      </w:r>
    </w:p>
    <w:p w14:paraId="645B9B00" w14:textId="77777777" w:rsidR="003318B2" w:rsidRPr="003318B2" w:rsidRDefault="003318B2" w:rsidP="003318B2">
      <w:pPr>
        <w:pStyle w:val="af8"/>
        <w:ind w:left="220" w:hanging="220"/>
      </w:pPr>
      <w:r w:rsidRPr="003318B2">
        <w:t>年龄</w:t>
      </w:r>
      <w:r w:rsidRPr="003318B2">
        <w:t xml:space="preserve"> = 18</w:t>
      </w:r>
    </w:p>
    <w:p w14:paraId="295629F7" w14:textId="77777777" w:rsidR="003318B2" w:rsidRPr="003318B2" w:rsidRDefault="003318B2" w:rsidP="003318B2">
      <w:pPr>
        <w:pStyle w:val="af8"/>
        <w:ind w:left="220" w:hanging="220"/>
      </w:pPr>
      <w:r w:rsidRPr="003318B2">
        <w:rPr>
          <w:i/>
          <w:iCs/>
        </w:rPr>
        <w:t># print("</w:t>
      </w:r>
      <w:r w:rsidRPr="003318B2">
        <w:rPr>
          <w:i/>
          <w:iCs/>
        </w:rPr>
        <w:t>年龄是</w:t>
      </w:r>
      <w:r w:rsidRPr="003318B2">
        <w:rPr>
          <w:i/>
          <w:iCs/>
        </w:rPr>
        <w:t xml:space="preserve">" + </w:t>
      </w:r>
      <w:r w:rsidRPr="003318B2">
        <w:rPr>
          <w:i/>
          <w:iCs/>
        </w:rPr>
        <w:t>年龄</w:t>
      </w:r>
      <w:r w:rsidRPr="003318B2">
        <w:rPr>
          <w:i/>
          <w:iCs/>
        </w:rPr>
        <w:t xml:space="preserve">)  # </w:t>
      </w:r>
      <w:r w:rsidRPr="003318B2">
        <w:rPr>
          <w:i/>
          <w:iCs/>
        </w:rPr>
        <w:t>这样会报错！</w:t>
      </w:r>
    </w:p>
    <w:p w14:paraId="6994AFD6" w14:textId="77777777" w:rsidR="003318B2" w:rsidRPr="003318B2" w:rsidRDefault="003318B2" w:rsidP="003318B2">
      <w:pPr>
        <w:pStyle w:val="af8"/>
        <w:ind w:left="220" w:hanging="220"/>
      </w:pPr>
    </w:p>
    <w:p w14:paraId="082A8D0C" w14:textId="77777777" w:rsidR="003318B2" w:rsidRPr="003318B2" w:rsidRDefault="003318B2" w:rsidP="003318B2">
      <w:pPr>
        <w:pStyle w:val="af8"/>
        <w:ind w:left="220" w:hanging="220"/>
      </w:pPr>
      <w:r w:rsidRPr="003318B2">
        <w:rPr>
          <w:i/>
          <w:iCs/>
        </w:rPr>
        <w:t xml:space="preserve"># </w:t>
      </w:r>
      <w:r w:rsidRPr="003318B2">
        <w:rPr>
          <w:i/>
          <w:iCs/>
        </w:rPr>
        <w:t>需要把数字转换成字符串</w:t>
      </w:r>
    </w:p>
    <w:p w14:paraId="6371B2D7" w14:textId="77777777" w:rsidR="003318B2" w:rsidRPr="003318B2" w:rsidRDefault="003318B2" w:rsidP="003318B2">
      <w:pPr>
        <w:pStyle w:val="af8"/>
        <w:ind w:left="220" w:hanging="220"/>
      </w:pPr>
      <w:r w:rsidRPr="003318B2">
        <w:t>print("</w:t>
      </w:r>
      <w:r w:rsidRPr="003318B2">
        <w:t>年龄是</w:t>
      </w:r>
      <w:r w:rsidRPr="003318B2">
        <w:t>" + str(</w:t>
      </w:r>
      <w:r w:rsidRPr="003318B2">
        <w:t>年龄</w:t>
      </w:r>
      <w:r w:rsidRPr="003318B2">
        <w:t xml:space="preserve">))  </w:t>
      </w:r>
      <w:r w:rsidRPr="003318B2">
        <w:rPr>
          <w:i/>
          <w:iCs/>
        </w:rPr>
        <w:t xml:space="preserve"># </w:t>
      </w:r>
      <w:r w:rsidRPr="003318B2">
        <w:rPr>
          <w:i/>
          <w:iCs/>
        </w:rPr>
        <w:t>输出：年龄是</w:t>
      </w:r>
      <w:r w:rsidRPr="003318B2">
        <w:rPr>
          <w:i/>
          <w:iCs/>
        </w:rPr>
        <w:t>18</w:t>
      </w:r>
    </w:p>
    <w:p w14:paraId="1BE6C5C3" w14:textId="77777777" w:rsidR="003318B2" w:rsidRPr="003318B2" w:rsidRDefault="003318B2" w:rsidP="003318B2">
      <w:pPr>
        <w:ind w:firstLine="442"/>
      </w:pPr>
      <w:r w:rsidRPr="003318B2">
        <w:rPr>
          <w:b/>
          <w:bCs/>
        </w:rPr>
        <w:t>生活中的例子：</w:t>
      </w:r>
    </w:p>
    <w:p w14:paraId="7F3D93A4" w14:textId="77777777" w:rsidR="003318B2" w:rsidRPr="003318B2" w:rsidRDefault="003318B2" w:rsidP="003318B2">
      <w:pPr>
        <w:ind w:firstLine="440"/>
      </w:pPr>
      <w:r w:rsidRPr="003318B2">
        <w:t>A</w:t>
      </w:r>
      <w:r w:rsidRPr="003318B2">
        <w:t>：</w:t>
      </w:r>
      <w:r w:rsidRPr="003318B2">
        <w:rPr>
          <w:b/>
          <w:bCs/>
        </w:rPr>
        <w:t>快递单号</w:t>
      </w:r>
    </w:p>
    <w:p w14:paraId="7855F78E" w14:textId="77777777" w:rsidR="003318B2" w:rsidRPr="003318B2" w:rsidRDefault="003318B2" w:rsidP="00386879">
      <w:pPr>
        <w:numPr>
          <w:ilvl w:val="0"/>
          <w:numId w:val="6"/>
        </w:numPr>
        <w:ind w:firstLine="440"/>
      </w:pPr>
      <w:r w:rsidRPr="003318B2">
        <w:t>快递单号</w:t>
      </w:r>
      <w:r w:rsidRPr="003318B2">
        <w:t xml:space="preserve"> = "SF1234567890"</w:t>
      </w:r>
    </w:p>
    <w:p w14:paraId="150701E4" w14:textId="77777777" w:rsidR="003318B2" w:rsidRPr="003318B2" w:rsidRDefault="003318B2" w:rsidP="00386879">
      <w:pPr>
        <w:numPr>
          <w:ilvl w:val="0"/>
          <w:numId w:val="6"/>
        </w:numPr>
        <w:ind w:firstLine="440"/>
      </w:pPr>
      <w:r w:rsidRPr="003318B2">
        <w:t>虽然都是数字，但它是文本，不能用来计算</w:t>
      </w:r>
    </w:p>
    <w:p w14:paraId="48E052AE" w14:textId="77777777" w:rsidR="003318B2" w:rsidRPr="003318B2" w:rsidRDefault="003318B2" w:rsidP="003318B2">
      <w:pPr>
        <w:ind w:firstLine="440"/>
      </w:pPr>
      <w:r w:rsidRPr="003318B2">
        <w:t>B</w:t>
      </w:r>
      <w:r w:rsidRPr="003318B2">
        <w:t>：</w:t>
      </w:r>
      <w:r w:rsidRPr="003318B2">
        <w:rPr>
          <w:b/>
          <w:bCs/>
        </w:rPr>
        <w:t>身份证号</w:t>
      </w:r>
    </w:p>
    <w:p w14:paraId="60D0C8A8" w14:textId="77777777" w:rsidR="003318B2" w:rsidRPr="003318B2" w:rsidRDefault="003318B2" w:rsidP="00386879">
      <w:pPr>
        <w:numPr>
          <w:ilvl w:val="0"/>
          <w:numId w:val="7"/>
        </w:numPr>
        <w:ind w:firstLine="440"/>
      </w:pPr>
      <w:r w:rsidRPr="003318B2">
        <w:t>身份证</w:t>
      </w:r>
      <w:r w:rsidRPr="003318B2">
        <w:t xml:space="preserve"> = "110101200801011234"</w:t>
      </w:r>
    </w:p>
    <w:p w14:paraId="44AEC101" w14:textId="77777777" w:rsidR="003318B2" w:rsidRPr="003318B2" w:rsidRDefault="003318B2" w:rsidP="00386879">
      <w:pPr>
        <w:numPr>
          <w:ilvl w:val="0"/>
          <w:numId w:val="7"/>
        </w:numPr>
        <w:ind w:firstLine="440"/>
      </w:pPr>
      <w:r w:rsidRPr="003318B2">
        <w:t>这么长的数字，如果当整数存会出问题，所以存成字符串最合适</w:t>
      </w:r>
    </w:p>
    <w:p w14:paraId="24B0B6D7" w14:textId="7B4243DB" w:rsidR="003318B2" w:rsidRPr="00380DB6" w:rsidRDefault="003318B2" w:rsidP="00380DB6">
      <w:pPr>
        <w:ind w:firstLine="440"/>
      </w:pPr>
      <w:r w:rsidRPr="003318B2">
        <w:t>C</w:t>
      </w:r>
      <w:r w:rsidRPr="003318B2">
        <w:t>：</w:t>
      </w:r>
      <w:r w:rsidRPr="003318B2">
        <w:rPr>
          <w:b/>
          <w:bCs/>
        </w:rPr>
        <w:t>游戏聊天</w:t>
      </w:r>
    </w:p>
    <w:p w14:paraId="72BB42EC" w14:textId="1F51EAFD" w:rsidR="003318B2" w:rsidRPr="003318B2" w:rsidRDefault="003318B2" w:rsidP="003318B2">
      <w:pPr>
        <w:pStyle w:val="af8"/>
        <w:ind w:left="220" w:hanging="220"/>
      </w:pPr>
      <w:r w:rsidRPr="003318B2">
        <w:t>玩家</w:t>
      </w:r>
      <w:r w:rsidRPr="003318B2">
        <w:t>A = "</w:t>
      </w:r>
      <w:r w:rsidRPr="003318B2">
        <w:t>小火龙</w:t>
      </w:r>
      <w:r w:rsidRPr="003318B2">
        <w:t>"</w:t>
      </w:r>
    </w:p>
    <w:p w14:paraId="150346B5" w14:textId="77777777" w:rsidR="003318B2" w:rsidRPr="003318B2" w:rsidRDefault="003318B2" w:rsidP="003318B2">
      <w:pPr>
        <w:pStyle w:val="af8"/>
        <w:ind w:left="220" w:hanging="220"/>
      </w:pPr>
      <w:r w:rsidRPr="003318B2">
        <w:t>玩家</w:t>
      </w:r>
      <w:r w:rsidRPr="003318B2">
        <w:t>B = "</w:t>
      </w:r>
      <w:r w:rsidRPr="003318B2">
        <w:t>杰尼龟</w:t>
      </w:r>
      <w:r w:rsidRPr="003318B2">
        <w:t>"</w:t>
      </w:r>
    </w:p>
    <w:p w14:paraId="39BC41AE" w14:textId="77777777" w:rsidR="003318B2" w:rsidRPr="003318B2" w:rsidRDefault="003318B2" w:rsidP="003318B2">
      <w:pPr>
        <w:pStyle w:val="af8"/>
        <w:ind w:left="220" w:hanging="220"/>
      </w:pPr>
      <w:r w:rsidRPr="003318B2">
        <w:t>聊天记录</w:t>
      </w:r>
      <w:r w:rsidRPr="003318B2">
        <w:t xml:space="preserve"> = </w:t>
      </w:r>
      <w:r w:rsidRPr="003318B2">
        <w:t>玩家</w:t>
      </w:r>
      <w:r w:rsidRPr="003318B2">
        <w:t>A + "</w:t>
      </w:r>
      <w:r w:rsidRPr="003318B2">
        <w:t>对</w:t>
      </w:r>
      <w:r w:rsidRPr="003318B2">
        <w:t xml:space="preserve">" + </w:t>
      </w:r>
      <w:r w:rsidRPr="003318B2">
        <w:t>玩家</w:t>
      </w:r>
      <w:r w:rsidRPr="003318B2">
        <w:t>B + "</w:t>
      </w:r>
      <w:r w:rsidRPr="003318B2">
        <w:t>说：加油！</w:t>
      </w:r>
      <w:r w:rsidRPr="003318B2">
        <w:t>"</w:t>
      </w:r>
    </w:p>
    <w:p w14:paraId="06308555" w14:textId="77777777" w:rsidR="003318B2" w:rsidRPr="003318B2" w:rsidRDefault="003318B2" w:rsidP="003318B2">
      <w:pPr>
        <w:pStyle w:val="af8"/>
        <w:ind w:left="220" w:hanging="220"/>
      </w:pPr>
      <w:r w:rsidRPr="003318B2">
        <w:t>print(</w:t>
      </w:r>
      <w:r w:rsidRPr="003318B2">
        <w:t>聊天记录</w:t>
      </w:r>
      <w:r w:rsidRPr="003318B2">
        <w:t xml:space="preserve">)  </w:t>
      </w:r>
      <w:r w:rsidRPr="003318B2">
        <w:rPr>
          <w:i/>
          <w:iCs/>
        </w:rPr>
        <w:t xml:space="preserve"># </w:t>
      </w:r>
      <w:r w:rsidRPr="003318B2">
        <w:rPr>
          <w:i/>
          <w:iCs/>
        </w:rPr>
        <w:t>输出：小火龙对杰尼龟说：加油！</w:t>
      </w:r>
    </w:p>
    <w:p w14:paraId="5C8249E2" w14:textId="77777777" w:rsidR="003318B2" w:rsidRDefault="003318B2" w:rsidP="00D554E9">
      <w:pPr>
        <w:pBdr>
          <w:bottom w:val="single" w:sz="6" w:space="1" w:color="auto"/>
        </w:pBdr>
        <w:ind w:firstLineChars="90" w:firstLine="199"/>
        <w:rPr>
          <w:b/>
          <w:bCs/>
        </w:rPr>
      </w:pPr>
    </w:p>
    <w:p w14:paraId="74CEAF8D" w14:textId="77777777" w:rsidR="00380DB6" w:rsidRDefault="00380DB6" w:rsidP="009F32B3">
      <w:pPr>
        <w:ind w:firstLineChars="0" w:firstLine="0"/>
        <w:rPr>
          <w:b/>
          <w:bCs/>
        </w:rPr>
      </w:pPr>
    </w:p>
    <w:p w14:paraId="0E77CE8C" w14:textId="1F9CC6C6" w:rsidR="003318B2" w:rsidRDefault="003318B2" w:rsidP="003318B2">
      <w:pPr>
        <w:ind w:firstLine="442"/>
        <w:rPr>
          <w:b/>
          <w:bCs/>
        </w:rPr>
      </w:pPr>
      <w:r w:rsidRPr="003318B2">
        <w:rPr>
          <w:b/>
          <w:bCs/>
        </w:rPr>
        <w:t>重要特性：</w:t>
      </w:r>
    </w:p>
    <w:p w14:paraId="483341F1" w14:textId="77777777" w:rsidR="00D554E9" w:rsidRPr="003318B2" w:rsidRDefault="00D554E9" w:rsidP="00D554E9">
      <w:pPr>
        <w:ind w:firstLine="440"/>
      </w:pPr>
    </w:p>
    <w:p w14:paraId="253B7AF9" w14:textId="77777777" w:rsidR="003318B2" w:rsidRPr="003318B2" w:rsidRDefault="003318B2" w:rsidP="00386879">
      <w:pPr>
        <w:numPr>
          <w:ilvl w:val="0"/>
          <w:numId w:val="8"/>
        </w:numPr>
        <w:ind w:firstLine="442"/>
      </w:pPr>
      <w:r w:rsidRPr="003318B2">
        <w:rPr>
          <w:b/>
          <w:bCs/>
        </w:rPr>
        <w:t>字符串是不可变类型</w:t>
      </w:r>
      <w:r w:rsidRPr="003318B2">
        <w:t>：一旦创建，不能修改其中的某个字符</w:t>
      </w:r>
    </w:p>
    <w:p w14:paraId="0E58D7F0" w14:textId="77777777" w:rsidR="003318B2" w:rsidRPr="003318B2" w:rsidRDefault="003318B2" w:rsidP="00D554E9">
      <w:pPr>
        <w:pStyle w:val="af8"/>
      </w:pPr>
      <w:r w:rsidRPr="003318B2">
        <w:t>文字</w:t>
      </w:r>
      <w:r w:rsidRPr="003318B2">
        <w:t xml:space="preserve"> = "hello"</w:t>
      </w:r>
    </w:p>
    <w:p w14:paraId="0160C9CA" w14:textId="77777777" w:rsidR="003318B2" w:rsidRDefault="003318B2" w:rsidP="00D554E9">
      <w:pPr>
        <w:pStyle w:val="af8"/>
        <w:rPr>
          <w:i/>
          <w:iCs/>
        </w:rPr>
      </w:pPr>
      <w:r w:rsidRPr="003318B2">
        <w:rPr>
          <w:i/>
          <w:iCs/>
        </w:rPr>
        <w:t xml:space="preserve"># </w:t>
      </w:r>
      <w:r w:rsidRPr="003318B2">
        <w:rPr>
          <w:i/>
          <w:iCs/>
        </w:rPr>
        <w:t>文字</w:t>
      </w:r>
      <w:r w:rsidRPr="003318B2">
        <w:rPr>
          <w:i/>
          <w:iCs/>
        </w:rPr>
        <w:t xml:space="preserve">[0] = "H"  # </w:t>
      </w:r>
      <w:r w:rsidRPr="003318B2">
        <w:rPr>
          <w:i/>
          <w:iCs/>
        </w:rPr>
        <w:t>这样会报错！</w:t>
      </w:r>
    </w:p>
    <w:p w14:paraId="4DEA5656" w14:textId="77777777" w:rsidR="00D554E9" w:rsidRPr="003318B2" w:rsidRDefault="00D554E9" w:rsidP="00D554E9">
      <w:pPr>
        <w:ind w:firstLine="440"/>
      </w:pPr>
    </w:p>
    <w:p w14:paraId="7929F550" w14:textId="77777777" w:rsidR="003318B2" w:rsidRPr="003318B2" w:rsidRDefault="003318B2" w:rsidP="00386879">
      <w:pPr>
        <w:numPr>
          <w:ilvl w:val="0"/>
          <w:numId w:val="9"/>
        </w:numPr>
        <w:ind w:firstLine="442"/>
      </w:pPr>
      <w:r w:rsidRPr="003318B2">
        <w:rPr>
          <w:b/>
          <w:bCs/>
        </w:rPr>
        <w:t>字符串可以用加法拼接，乘法重复</w:t>
      </w:r>
    </w:p>
    <w:p w14:paraId="186605DE" w14:textId="77777777" w:rsidR="003318B2" w:rsidRPr="003318B2" w:rsidRDefault="003318B2" w:rsidP="00D554E9">
      <w:pPr>
        <w:pStyle w:val="af8"/>
      </w:pPr>
      <w:r w:rsidRPr="003318B2">
        <w:t>星星</w:t>
      </w:r>
      <w:r w:rsidRPr="003318B2">
        <w:t xml:space="preserve"> = "*"</w:t>
      </w:r>
    </w:p>
    <w:p w14:paraId="1CFBDE68" w14:textId="77777777" w:rsidR="003318B2" w:rsidRDefault="003318B2" w:rsidP="00D554E9">
      <w:pPr>
        <w:pStyle w:val="af8"/>
        <w:rPr>
          <w:i/>
          <w:iCs/>
        </w:rPr>
      </w:pPr>
      <w:r w:rsidRPr="003318B2">
        <w:t>print(</w:t>
      </w:r>
      <w:r w:rsidRPr="003318B2">
        <w:t>星星</w:t>
      </w:r>
      <w:r w:rsidRPr="003318B2">
        <w:t xml:space="preserve"> * 5)  </w:t>
      </w:r>
      <w:r w:rsidRPr="003318B2">
        <w:rPr>
          <w:i/>
          <w:iCs/>
        </w:rPr>
        <w:t xml:space="preserve"># </w:t>
      </w:r>
      <w:r w:rsidRPr="003318B2">
        <w:rPr>
          <w:i/>
          <w:iCs/>
        </w:rPr>
        <w:t>输出：</w:t>
      </w:r>
      <w:r w:rsidRPr="003318B2">
        <w:rPr>
          <w:i/>
          <w:iCs/>
        </w:rPr>
        <w:t>*****</w:t>
      </w:r>
    </w:p>
    <w:p w14:paraId="12F6BF76" w14:textId="77777777" w:rsidR="00D554E9" w:rsidRPr="003318B2" w:rsidRDefault="00D554E9" w:rsidP="00D554E9">
      <w:pPr>
        <w:ind w:firstLineChars="0" w:firstLine="0"/>
      </w:pPr>
    </w:p>
    <w:p w14:paraId="058FFD92" w14:textId="77777777" w:rsidR="003318B2" w:rsidRPr="003318B2" w:rsidRDefault="003318B2" w:rsidP="00386879">
      <w:pPr>
        <w:numPr>
          <w:ilvl w:val="0"/>
          <w:numId w:val="10"/>
        </w:numPr>
        <w:ind w:firstLine="442"/>
      </w:pPr>
      <w:r w:rsidRPr="003318B2">
        <w:rPr>
          <w:b/>
          <w:bCs/>
        </w:rPr>
        <w:t>使用</w:t>
      </w:r>
      <w:r w:rsidRPr="003318B2">
        <w:rPr>
          <w:b/>
          <w:bCs/>
        </w:rPr>
        <w:t>str()</w:t>
      </w:r>
      <w:r w:rsidRPr="003318B2">
        <w:rPr>
          <w:b/>
          <w:bCs/>
        </w:rPr>
        <w:t>转换其他类型</w:t>
      </w:r>
    </w:p>
    <w:p w14:paraId="263E4E9F" w14:textId="77777777" w:rsidR="003318B2" w:rsidRPr="003318B2" w:rsidRDefault="003318B2" w:rsidP="00D554E9">
      <w:pPr>
        <w:pStyle w:val="af8"/>
      </w:pPr>
      <w:r w:rsidRPr="003318B2">
        <w:lastRenderedPageBreak/>
        <w:t>数字</w:t>
      </w:r>
      <w:r w:rsidRPr="003318B2">
        <w:t xml:space="preserve"> = 123</w:t>
      </w:r>
    </w:p>
    <w:p w14:paraId="3F5AE10F" w14:textId="77777777" w:rsidR="003318B2" w:rsidRPr="003318B2" w:rsidRDefault="003318B2" w:rsidP="00D554E9">
      <w:pPr>
        <w:pStyle w:val="af8"/>
      </w:pPr>
      <w:r w:rsidRPr="003318B2">
        <w:t>字符串数字</w:t>
      </w:r>
      <w:r w:rsidRPr="003318B2">
        <w:t xml:space="preserve"> = str(</w:t>
      </w:r>
      <w:r w:rsidRPr="003318B2">
        <w:t>数字</w:t>
      </w:r>
      <w:r w:rsidRPr="003318B2">
        <w:t>)</w:t>
      </w:r>
    </w:p>
    <w:p w14:paraId="1C78D83D" w14:textId="77777777" w:rsidR="003318B2" w:rsidRPr="003318B2" w:rsidRDefault="003318B2" w:rsidP="00D554E9">
      <w:pPr>
        <w:pStyle w:val="af8"/>
      </w:pPr>
      <w:r w:rsidRPr="003318B2">
        <w:t>print(type(</w:t>
      </w:r>
      <w:r w:rsidRPr="003318B2">
        <w:t>字符串数字</w:t>
      </w:r>
      <w:r w:rsidRPr="003318B2">
        <w:t xml:space="preserve">))  </w:t>
      </w:r>
      <w:r w:rsidRPr="003318B2">
        <w:rPr>
          <w:i/>
          <w:iCs/>
        </w:rPr>
        <w:t xml:space="preserve"># </w:t>
      </w:r>
      <w:r w:rsidRPr="003318B2">
        <w:rPr>
          <w:i/>
          <w:iCs/>
        </w:rPr>
        <w:t>输出：</w:t>
      </w:r>
      <w:r w:rsidRPr="003318B2">
        <w:rPr>
          <w:i/>
          <w:iCs/>
        </w:rPr>
        <w:t>&lt;class 'str'&gt;</w:t>
      </w:r>
    </w:p>
    <w:p w14:paraId="630C6331" w14:textId="77777777" w:rsidR="003318B2" w:rsidRPr="003318B2" w:rsidRDefault="003318B2" w:rsidP="00D554E9">
      <w:pPr>
        <w:pStyle w:val="af8"/>
      </w:pPr>
      <w:r w:rsidRPr="003318B2">
        <w:t>print(</w:t>
      </w:r>
      <w:r w:rsidRPr="003318B2">
        <w:t>字符串数字</w:t>
      </w:r>
      <w:r w:rsidRPr="003318B2">
        <w:t xml:space="preserve">)         </w:t>
      </w:r>
      <w:r w:rsidRPr="003318B2">
        <w:rPr>
          <w:i/>
          <w:iCs/>
        </w:rPr>
        <w:t xml:space="preserve"># </w:t>
      </w:r>
      <w:r w:rsidRPr="003318B2">
        <w:rPr>
          <w:i/>
          <w:iCs/>
        </w:rPr>
        <w:t>输出：</w:t>
      </w:r>
      <w:r w:rsidRPr="003318B2">
        <w:rPr>
          <w:i/>
          <w:iCs/>
        </w:rPr>
        <w:t>123</w:t>
      </w:r>
      <w:r w:rsidRPr="003318B2">
        <w:rPr>
          <w:i/>
          <w:iCs/>
        </w:rPr>
        <w:t>（但这是文本，不是数字）</w:t>
      </w:r>
    </w:p>
    <w:p w14:paraId="141AFF46" w14:textId="77777777" w:rsidR="002F4E01" w:rsidRDefault="002F4E01" w:rsidP="003318B2">
      <w:pPr>
        <w:pBdr>
          <w:bottom w:val="single" w:sz="6" w:space="1" w:color="auto"/>
        </w:pBdr>
        <w:ind w:firstLine="442"/>
        <w:rPr>
          <w:b/>
          <w:bCs/>
        </w:rPr>
      </w:pPr>
    </w:p>
    <w:p w14:paraId="7BE119A3" w14:textId="77777777" w:rsidR="002F4E01" w:rsidRDefault="002F4E01" w:rsidP="003318B2">
      <w:pPr>
        <w:ind w:firstLine="442"/>
        <w:rPr>
          <w:b/>
          <w:bCs/>
        </w:rPr>
      </w:pPr>
    </w:p>
    <w:p w14:paraId="6D463021" w14:textId="6ABFE343" w:rsidR="003318B2" w:rsidRPr="003318B2" w:rsidRDefault="003318B2" w:rsidP="003318B2">
      <w:pPr>
        <w:ind w:firstLine="442"/>
      </w:pPr>
      <w:r w:rsidRPr="003318B2">
        <w:rPr>
          <w:b/>
          <w:bCs/>
        </w:rPr>
        <w:t>思考题：</w:t>
      </w:r>
      <w:r w:rsidRPr="003318B2">
        <w:t xml:space="preserve"> </w:t>
      </w:r>
      <w:r w:rsidRPr="003318B2">
        <w:t>为什么下面的代码会出错？怎么改正？</w:t>
      </w:r>
    </w:p>
    <w:p w14:paraId="414D3AD2" w14:textId="77777777" w:rsidR="003318B2" w:rsidRPr="003318B2" w:rsidRDefault="003318B2" w:rsidP="00D554E9">
      <w:pPr>
        <w:pStyle w:val="af8"/>
      </w:pPr>
      <w:r w:rsidRPr="003318B2">
        <w:t>价格</w:t>
      </w:r>
      <w:r w:rsidRPr="003318B2">
        <w:t xml:space="preserve"> = 19.9</w:t>
      </w:r>
    </w:p>
    <w:p w14:paraId="4AD66D45" w14:textId="77777777" w:rsidR="003318B2" w:rsidRPr="003318B2" w:rsidRDefault="003318B2" w:rsidP="00D554E9">
      <w:pPr>
        <w:pStyle w:val="af8"/>
      </w:pPr>
      <w:r w:rsidRPr="003318B2">
        <w:t>物品</w:t>
      </w:r>
      <w:r w:rsidRPr="003318B2">
        <w:t xml:space="preserve"> = "</w:t>
      </w:r>
      <w:r w:rsidRPr="003318B2">
        <w:t>奶茶</w:t>
      </w:r>
      <w:r w:rsidRPr="003318B2">
        <w:t>"</w:t>
      </w:r>
    </w:p>
    <w:p w14:paraId="1F2AC7E2" w14:textId="77777777" w:rsidR="003318B2" w:rsidRPr="003318B2" w:rsidRDefault="003318B2" w:rsidP="00D554E9">
      <w:pPr>
        <w:pStyle w:val="af8"/>
      </w:pPr>
      <w:r w:rsidRPr="003318B2">
        <w:t>消息</w:t>
      </w:r>
      <w:r w:rsidRPr="003318B2">
        <w:t xml:space="preserve"> = "</w:t>
      </w:r>
      <w:r w:rsidRPr="003318B2">
        <w:t>这杯</w:t>
      </w:r>
      <w:r w:rsidRPr="003318B2">
        <w:t xml:space="preserve">" + </w:t>
      </w:r>
      <w:r w:rsidRPr="003318B2">
        <w:t>物品</w:t>
      </w:r>
      <w:r w:rsidRPr="003318B2">
        <w:t xml:space="preserve"> + "</w:t>
      </w:r>
      <w:r w:rsidRPr="003318B2">
        <w:t>价格是</w:t>
      </w:r>
      <w:r w:rsidRPr="003318B2">
        <w:t xml:space="preserve">" + </w:t>
      </w:r>
      <w:r w:rsidRPr="003318B2">
        <w:t>价格</w:t>
      </w:r>
      <w:r w:rsidRPr="003318B2">
        <w:t xml:space="preserve"> + "</w:t>
      </w:r>
      <w:r w:rsidRPr="003318B2">
        <w:t>元</w:t>
      </w:r>
      <w:r w:rsidRPr="003318B2">
        <w:t>"</w:t>
      </w:r>
    </w:p>
    <w:p w14:paraId="4742FE72" w14:textId="77777777" w:rsidR="003318B2" w:rsidRPr="003318B2" w:rsidRDefault="003318B2" w:rsidP="00D554E9">
      <w:pPr>
        <w:pStyle w:val="af8"/>
      </w:pPr>
      <w:r w:rsidRPr="003318B2">
        <w:t>print(</w:t>
      </w:r>
      <w:r w:rsidRPr="003318B2">
        <w:t>消息</w:t>
      </w:r>
      <w:r w:rsidRPr="003318B2">
        <w:t>)</w:t>
      </w:r>
    </w:p>
    <w:p w14:paraId="6900A9E0" w14:textId="1E31D9B5" w:rsidR="00074DB0" w:rsidRDefault="00D554E9">
      <w:pPr>
        <w:widowControl/>
        <w:spacing w:after="160" w:line="278" w:lineRule="auto"/>
        <w:ind w:firstLineChars="0" w:firstLine="0"/>
      </w:pPr>
      <w:r>
        <w:br w:type="page"/>
      </w:r>
    </w:p>
    <w:p w14:paraId="6948C11C" w14:textId="7BC046C4" w:rsidR="00D554E9" w:rsidRDefault="00074DB0" w:rsidP="00074DB0">
      <w:pPr>
        <w:pStyle w:val="3"/>
      </w:pPr>
      <w:bookmarkStart w:id="9" w:name="_Toc218877918"/>
      <w:r>
        <w:rPr>
          <w:rFonts w:hint="eastAsia"/>
        </w:rPr>
        <w:lastRenderedPageBreak/>
        <w:t>1.3.3</w:t>
      </w:r>
      <w:r w:rsidR="00F1004F">
        <w:rPr>
          <w:rFonts w:hint="eastAsia"/>
        </w:rPr>
        <w:t xml:space="preserve"> </w:t>
      </w:r>
      <w:r>
        <w:rPr>
          <w:rFonts w:hint="eastAsia"/>
        </w:rPr>
        <w:t>输入</w:t>
      </w:r>
      <w:bookmarkEnd w:id="9"/>
    </w:p>
    <w:p w14:paraId="38E08610" w14:textId="2EE33B0D" w:rsidR="00074DB0" w:rsidRDefault="001B6E5C" w:rsidP="00074DB0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中，让用户在控制台输入文本使用</w:t>
      </w:r>
      <w:r>
        <w:rPr>
          <w:rFonts w:hint="eastAsia"/>
        </w:rPr>
        <w:t>input()</w:t>
      </w:r>
    </w:p>
    <w:p w14:paraId="3722333F" w14:textId="410F0236" w:rsidR="001B6E5C" w:rsidRDefault="001B6E5C" w:rsidP="00074DB0">
      <w:pPr>
        <w:ind w:firstLine="440"/>
      </w:pPr>
      <w:r>
        <w:rPr>
          <w:rFonts w:hint="eastAsia"/>
        </w:rPr>
        <w:t>运行以下代码：</w:t>
      </w:r>
    </w:p>
    <w:p w14:paraId="32611498" w14:textId="3C2F1620" w:rsidR="001B6E5C" w:rsidRDefault="00E43E6C" w:rsidP="001B6E5C">
      <w:pPr>
        <w:pStyle w:val="af8"/>
      </w:pPr>
      <w:r>
        <w:rPr>
          <w:rFonts w:hint="eastAsia"/>
        </w:rPr>
        <w:t>a = input()</w:t>
      </w:r>
    </w:p>
    <w:p w14:paraId="7D6CBBB3" w14:textId="77777777" w:rsidR="00E43E6C" w:rsidRDefault="00E43E6C" w:rsidP="001B6E5C">
      <w:pPr>
        <w:pStyle w:val="af8"/>
      </w:pPr>
    </w:p>
    <w:p w14:paraId="283E9852" w14:textId="286DBF08" w:rsidR="00E43E6C" w:rsidRDefault="00E43E6C" w:rsidP="001B6E5C">
      <w:pPr>
        <w:pStyle w:val="af8"/>
      </w:pPr>
      <w:r>
        <w:rPr>
          <w:rFonts w:hint="eastAsia"/>
        </w:rPr>
        <w:t>print(</w:t>
      </w:r>
      <w:r w:rsidR="002D48B3">
        <w:t>“</w:t>
      </w:r>
      <w:r>
        <w:rPr>
          <w:rFonts w:hint="eastAsia"/>
        </w:rPr>
        <w:t>你输入的是</w:t>
      </w:r>
      <w:r w:rsidR="002D48B3">
        <w:t>”</w:t>
      </w:r>
      <w:r>
        <w:rPr>
          <w:rFonts w:hint="eastAsia"/>
        </w:rPr>
        <w:t>, a)</w:t>
      </w:r>
    </w:p>
    <w:p w14:paraId="66FF7696" w14:textId="77777777" w:rsidR="00E43E6C" w:rsidRDefault="00E43E6C" w:rsidP="001B6E5C">
      <w:pPr>
        <w:pStyle w:val="af8"/>
      </w:pPr>
    </w:p>
    <w:p w14:paraId="3DE3F5D2" w14:textId="5C3950B9" w:rsidR="00E43E6C" w:rsidRDefault="00E43E6C" w:rsidP="001B6E5C">
      <w:pPr>
        <w:pStyle w:val="af8"/>
      </w:pPr>
      <w:r>
        <w:rPr>
          <w:rFonts w:hint="eastAsia"/>
        </w:rPr>
        <w:t>b</w:t>
      </w:r>
      <w:r w:rsidR="00B10911">
        <w:rPr>
          <w:rFonts w:hint="eastAsia"/>
        </w:rPr>
        <w:t>1</w:t>
      </w:r>
      <w:r>
        <w:rPr>
          <w:rFonts w:hint="eastAsia"/>
        </w:rPr>
        <w:t xml:space="preserve"> = input(</w:t>
      </w:r>
      <w:r w:rsidR="002D48B3">
        <w:t>“</w:t>
      </w:r>
      <w:r>
        <w:rPr>
          <w:rFonts w:hint="eastAsia"/>
        </w:rPr>
        <w:t>输入</w:t>
      </w:r>
      <w:r w:rsidR="00B10911">
        <w:rPr>
          <w:rFonts w:hint="eastAsia"/>
        </w:rPr>
        <w:t>第</w:t>
      </w:r>
      <w:r>
        <w:rPr>
          <w:rFonts w:hint="eastAsia"/>
        </w:rPr>
        <w:t>一个数字</w:t>
      </w:r>
      <w:r w:rsidR="00B10911">
        <w:rPr>
          <w:rFonts w:hint="eastAsia"/>
        </w:rPr>
        <w:t>:</w:t>
      </w:r>
      <w:r w:rsidR="002D48B3">
        <w:t>”</w:t>
      </w:r>
      <w:r>
        <w:rPr>
          <w:rFonts w:hint="eastAsia"/>
        </w:rPr>
        <w:t>)</w:t>
      </w:r>
    </w:p>
    <w:p w14:paraId="248D8167" w14:textId="25B381F4" w:rsidR="00E43E6C" w:rsidRDefault="00B10911" w:rsidP="001B6E5C">
      <w:pPr>
        <w:pStyle w:val="af8"/>
      </w:pPr>
      <w:r>
        <w:rPr>
          <w:rFonts w:hint="eastAsia"/>
        </w:rPr>
        <w:t>b2 = input(</w:t>
      </w:r>
      <w:r w:rsidR="002D48B3">
        <w:t>“</w:t>
      </w:r>
      <w:r>
        <w:rPr>
          <w:rFonts w:hint="eastAsia"/>
        </w:rPr>
        <w:t>输入第二个数字</w:t>
      </w:r>
      <w:r>
        <w:rPr>
          <w:rFonts w:hint="eastAsia"/>
        </w:rPr>
        <w:t>:</w:t>
      </w:r>
      <w:r w:rsidR="002D48B3">
        <w:t>”</w:t>
      </w:r>
      <w:r>
        <w:rPr>
          <w:rFonts w:hint="eastAsia"/>
        </w:rPr>
        <w:t>)</w:t>
      </w:r>
    </w:p>
    <w:p w14:paraId="5BEB7564" w14:textId="77777777" w:rsidR="00B10911" w:rsidRDefault="00B10911" w:rsidP="001B6E5C">
      <w:pPr>
        <w:pStyle w:val="af8"/>
      </w:pPr>
    </w:p>
    <w:p w14:paraId="643C26E2" w14:textId="3C743283" w:rsidR="00B10911" w:rsidRDefault="00B10911" w:rsidP="001B6E5C">
      <w:pPr>
        <w:pStyle w:val="af8"/>
      </w:pPr>
      <w:r>
        <w:rPr>
          <w:rFonts w:hint="eastAsia"/>
        </w:rPr>
        <w:t>print(b1 + b2)</w:t>
      </w:r>
      <w:r>
        <w:br/>
      </w:r>
      <w:r>
        <w:rPr>
          <w:rFonts w:hint="eastAsia"/>
        </w:rPr>
        <w:t>print(int(b1 + b2))</w:t>
      </w:r>
    </w:p>
    <w:p w14:paraId="53A23D8A" w14:textId="742EC4C7" w:rsidR="00B10911" w:rsidRDefault="00B10911" w:rsidP="001B6E5C">
      <w:pPr>
        <w:pStyle w:val="af8"/>
      </w:pPr>
      <w:r>
        <w:rPr>
          <w:rFonts w:hint="eastAsia"/>
        </w:rPr>
        <w:t>print(int(b1) + int(b2))</w:t>
      </w:r>
    </w:p>
    <w:p w14:paraId="50404824" w14:textId="1E55D844" w:rsidR="00B10911" w:rsidRDefault="00F35FB8" w:rsidP="00B10911">
      <w:pPr>
        <w:ind w:firstLine="440"/>
      </w:pPr>
      <w:r>
        <w:rPr>
          <w:rFonts w:hint="eastAsia"/>
        </w:rPr>
        <w:t>你会发现，如果点击运行，控制台会卡住，这是因为第一行的</w:t>
      </w:r>
      <w:r>
        <w:rPr>
          <w:rFonts w:hint="eastAsia"/>
        </w:rPr>
        <w:t>input</w:t>
      </w:r>
      <w:r>
        <w:rPr>
          <w:rFonts w:hint="eastAsia"/>
        </w:rPr>
        <w:t>正在等待用户输入文本并回车，如在这里输入了</w:t>
      </w:r>
      <w:r>
        <w:rPr>
          <w:rFonts w:hint="eastAsia"/>
        </w:rPr>
        <w:t>123</w:t>
      </w:r>
      <w:r>
        <w:rPr>
          <w:rFonts w:hint="eastAsia"/>
        </w:rPr>
        <w:t>然后回车</w:t>
      </w:r>
    </w:p>
    <w:p w14:paraId="337412DD" w14:textId="01820815" w:rsidR="00F35FB8" w:rsidRDefault="00F35FB8" w:rsidP="00F35FB8">
      <w:pPr>
        <w:pStyle w:val="af8"/>
      </w:pPr>
      <w:r>
        <w:rPr>
          <w:rFonts w:hint="eastAsia"/>
        </w:rPr>
        <w:t>123</w:t>
      </w:r>
    </w:p>
    <w:p w14:paraId="7134188A" w14:textId="1399173D" w:rsidR="00F35FB8" w:rsidRDefault="00F35FB8" w:rsidP="00F35FB8">
      <w:pPr>
        <w:pStyle w:val="af8"/>
      </w:pPr>
      <w:r>
        <w:rPr>
          <w:rFonts w:hint="eastAsia"/>
        </w:rPr>
        <w:t>你输入的是</w:t>
      </w:r>
      <w:r>
        <w:rPr>
          <w:rFonts w:hint="eastAsia"/>
        </w:rPr>
        <w:t xml:space="preserve"> 123</w:t>
      </w:r>
    </w:p>
    <w:p w14:paraId="44D5AA3D" w14:textId="7868E70D" w:rsidR="00F35FB8" w:rsidRDefault="00F35FB8" w:rsidP="00F35FB8">
      <w:pPr>
        <w:pStyle w:val="af8"/>
      </w:pPr>
      <w:r>
        <w:rPr>
          <w:rFonts w:hint="eastAsia"/>
        </w:rPr>
        <w:t>输入第一个数字</w:t>
      </w:r>
      <w:r>
        <w:rPr>
          <w:rFonts w:hint="eastAsia"/>
        </w:rPr>
        <w:t>:</w:t>
      </w:r>
    </w:p>
    <w:p w14:paraId="7A2E2466" w14:textId="2D4DF94A" w:rsidR="00F35FB8" w:rsidRDefault="00F35FB8" w:rsidP="00F35FB8">
      <w:pPr>
        <w:ind w:firstLine="440"/>
      </w:pPr>
      <w:r>
        <w:rPr>
          <w:rFonts w:hint="eastAsia"/>
        </w:rPr>
        <w:t>在这里，你输入的</w:t>
      </w:r>
      <w:r>
        <w:rPr>
          <w:rFonts w:hint="eastAsia"/>
        </w:rPr>
        <w:t>123</w:t>
      </w:r>
      <w:r>
        <w:rPr>
          <w:rFonts w:hint="eastAsia"/>
        </w:rPr>
        <w:t>被正确的赋值到了变量</w:t>
      </w:r>
      <w:r>
        <w:rPr>
          <w:rFonts w:hint="eastAsia"/>
        </w:rPr>
        <w:t>a</w:t>
      </w:r>
      <w:r>
        <w:rPr>
          <w:rFonts w:hint="eastAsia"/>
        </w:rPr>
        <w:t>身上，并在</w:t>
      </w:r>
      <w:r>
        <w:rPr>
          <w:rFonts w:hint="eastAsia"/>
        </w:rPr>
        <w:t>print</w:t>
      </w:r>
      <w:r>
        <w:rPr>
          <w:rFonts w:hint="eastAsia"/>
        </w:rPr>
        <w:t>中成功调用并显示你输入的</w:t>
      </w:r>
      <w:r w:rsidR="009C0AA7">
        <w:rPr>
          <w:rFonts w:hint="eastAsia"/>
        </w:rPr>
        <w:t>文本，然后第</w:t>
      </w:r>
      <w:r w:rsidR="009C0AA7">
        <w:rPr>
          <w:rFonts w:hint="eastAsia"/>
        </w:rPr>
        <w:t>5</w:t>
      </w:r>
      <w:r w:rsidR="009C0AA7">
        <w:rPr>
          <w:rFonts w:hint="eastAsia"/>
        </w:rPr>
        <w:t>行的</w:t>
      </w:r>
      <w:r w:rsidR="009C0AA7">
        <w:rPr>
          <w:rFonts w:hint="eastAsia"/>
        </w:rPr>
        <w:t>input</w:t>
      </w:r>
      <w:r w:rsidR="009C0AA7">
        <w:rPr>
          <w:rFonts w:hint="eastAsia"/>
        </w:rPr>
        <w:t>继续等待用户输入完成。</w:t>
      </w:r>
    </w:p>
    <w:p w14:paraId="4BEDD4D0" w14:textId="77777777" w:rsidR="009C0AA7" w:rsidRPr="0031488F" w:rsidRDefault="009C0AA7" w:rsidP="009C0AA7">
      <w:pPr>
        <w:pStyle w:val="af8"/>
        <w:rPr>
          <w:b/>
          <w:bCs/>
        </w:rPr>
      </w:pPr>
      <w:r w:rsidRPr="0031488F">
        <w:rPr>
          <w:b/>
          <w:bCs/>
        </w:rPr>
        <w:t>100</w:t>
      </w:r>
    </w:p>
    <w:p w14:paraId="7E0A0248" w14:textId="77777777" w:rsidR="009C0AA7" w:rsidRDefault="009C0AA7" w:rsidP="009C0AA7">
      <w:pPr>
        <w:pStyle w:val="af8"/>
      </w:pPr>
      <w:r>
        <w:rPr>
          <w:rFonts w:hint="eastAsia"/>
        </w:rPr>
        <w:t>你输入的是</w:t>
      </w:r>
      <w:r>
        <w:rPr>
          <w:rFonts w:hint="eastAsia"/>
        </w:rPr>
        <w:t xml:space="preserve"> 100</w:t>
      </w:r>
    </w:p>
    <w:p w14:paraId="61067260" w14:textId="77777777" w:rsidR="009C0AA7" w:rsidRDefault="009C0AA7" w:rsidP="009C0AA7">
      <w:pPr>
        <w:pStyle w:val="af8"/>
      </w:pPr>
      <w:r>
        <w:rPr>
          <w:rFonts w:hint="eastAsia"/>
        </w:rPr>
        <w:t>输入第一个数字</w:t>
      </w:r>
      <w:r>
        <w:rPr>
          <w:rFonts w:hint="eastAsia"/>
        </w:rPr>
        <w:t>:</w:t>
      </w:r>
      <w:r w:rsidRPr="0031488F">
        <w:rPr>
          <w:rFonts w:hint="eastAsia"/>
          <w:b/>
          <w:bCs/>
        </w:rPr>
        <w:t>210</w:t>
      </w:r>
    </w:p>
    <w:p w14:paraId="4F5EAE35" w14:textId="77777777" w:rsidR="009C0AA7" w:rsidRDefault="009C0AA7" w:rsidP="009C0AA7">
      <w:pPr>
        <w:pStyle w:val="af8"/>
      </w:pPr>
      <w:r>
        <w:rPr>
          <w:rFonts w:hint="eastAsia"/>
        </w:rPr>
        <w:t>输入第二个数字</w:t>
      </w:r>
      <w:r>
        <w:rPr>
          <w:rFonts w:hint="eastAsia"/>
        </w:rPr>
        <w:t>:</w:t>
      </w:r>
      <w:r w:rsidRPr="0031488F">
        <w:rPr>
          <w:rFonts w:hint="eastAsia"/>
          <w:b/>
          <w:bCs/>
        </w:rPr>
        <w:t>222</w:t>
      </w:r>
    </w:p>
    <w:p w14:paraId="7E4DFF37" w14:textId="77777777" w:rsidR="009C0AA7" w:rsidRDefault="009C0AA7" w:rsidP="009C0AA7">
      <w:pPr>
        <w:pStyle w:val="af8"/>
      </w:pPr>
      <w:r>
        <w:t>210222</w:t>
      </w:r>
    </w:p>
    <w:p w14:paraId="1144EAA0" w14:textId="76C5745F" w:rsidR="009C0AA7" w:rsidRDefault="009C0AA7" w:rsidP="009C0AA7">
      <w:pPr>
        <w:pStyle w:val="af8"/>
      </w:pPr>
      <w:r>
        <w:t>210222</w:t>
      </w:r>
    </w:p>
    <w:p w14:paraId="33FBA6D0" w14:textId="2BC4F7BA" w:rsidR="009C0AA7" w:rsidRDefault="009C0AA7" w:rsidP="009C0AA7">
      <w:pPr>
        <w:pStyle w:val="af8"/>
      </w:pPr>
      <w:r>
        <w:t>432</w:t>
      </w:r>
    </w:p>
    <w:p w14:paraId="6D6D7B42" w14:textId="09623947" w:rsidR="009C0AA7" w:rsidRDefault="007465B8" w:rsidP="009C0AA7">
      <w:pPr>
        <w:ind w:firstLine="440"/>
      </w:pPr>
      <w:r>
        <w:rPr>
          <w:rFonts w:hint="eastAsia"/>
        </w:rPr>
        <w:t>其中，加粗的字体为用户自己输入的文本。</w:t>
      </w:r>
    </w:p>
    <w:p w14:paraId="75B41517" w14:textId="43F528B1" w:rsidR="00023B46" w:rsidRDefault="00023B46" w:rsidP="009C0AA7">
      <w:pPr>
        <w:ind w:firstLine="442"/>
        <w:rPr>
          <w:b/>
          <w:bCs/>
        </w:rPr>
      </w:pPr>
      <w:r w:rsidRPr="00023B46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8C11197" wp14:editId="4979D5E2">
            <wp:simplePos x="0" y="0"/>
            <wp:positionH relativeFrom="margin">
              <wp:posOffset>3327621</wp:posOffset>
            </wp:positionH>
            <wp:positionV relativeFrom="paragraph">
              <wp:posOffset>-130230</wp:posOffset>
            </wp:positionV>
            <wp:extent cx="1176765" cy="950248"/>
            <wp:effectExtent l="0" t="0" r="4445" b="2540"/>
            <wp:wrapSquare wrapText="bothSides"/>
            <wp:docPr id="1517925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505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858" cy="96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3B46">
        <w:rPr>
          <w:rFonts w:hint="eastAsia"/>
          <w:b/>
          <w:bCs/>
        </w:rPr>
        <w:t>提示</w:t>
      </w:r>
      <w:r>
        <w:rPr>
          <w:rFonts w:hint="eastAsia"/>
          <w:b/>
          <w:bCs/>
        </w:rPr>
        <w:t>：在最新版本中的</w:t>
      </w:r>
      <w:r>
        <w:rPr>
          <w:rFonts w:hint="eastAsia"/>
          <w:b/>
          <w:bCs/>
        </w:rPr>
        <w:t>REPL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会自动将这些用不同颜色分出来</w:t>
      </w:r>
    </w:p>
    <w:p w14:paraId="2F26E4D8" w14:textId="77777777" w:rsidR="00023B46" w:rsidRDefault="00023B46">
      <w:pPr>
        <w:widowControl/>
        <w:spacing w:after="160" w:line="278" w:lineRule="auto"/>
        <w:ind w:firstLineChars="0" w:firstLine="0"/>
        <w:rPr>
          <w:b/>
          <w:bCs/>
        </w:rPr>
      </w:pPr>
      <w:r>
        <w:rPr>
          <w:b/>
          <w:bCs/>
        </w:rPr>
        <w:br w:type="page"/>
      </w:r>
    </w:p>
    <w:p w14:paraId="787BE460" w14:textId="60009E34" w:rsidR="007465B8" w:rsidRDefault="00023B46" w:rsidP="009C0AA7">
      <w:pPr>
        <w:ind w:firstLine="440"/>
      </w:pPr>
      <w:r w:rsidRPr="00023B46">
        <w:rPr>
          <w:rFonts w:hint="eastAsia"/>
        </w:rPr>
        <w:lastRenderedPageBreak/>
        <w:t>再次</w:t>
      </w:r>
      <w:r>
        <w:rPr>
          <w:rFonts w:hint="eastAsia"/>
        </w:rPr>
        <w:t>观察输出，发现到</w:t>
      </w:r>
    </w:p>
    <w:p w14:paraId="38E61C52" w14:textId="0C6BE0B8" w:rsidR="00023B46" w:rsidRDefault="00023B46" w:rsidP="009C0AA7">
      <w:pPr>
        <w:ind w:firstLine="440"/>
      </w:pPr>
      <w:r>
        <w:rPr>
          <w:rFonts w:hint="eastAsia"/>
        </w:rPr>
        <w:t xml:space="preserve">print(b1 + b2) </w:t>
      </w:r>
      <w:r>
        <w:rPr>
          <w:rFonts w:hint="eastAsia"/>
        </w:rPr>
        <w:t>的输出是</w:t>
      </w:r>
      <w:r w:rsidR="007A7CB8">
        <w:rPr>
          <w:rFonts w:hint="eastAsia"/>
        </w:rPr>
        <w:t>210222</w:t>
      </w:r>
      <w:r w:rsidR="007A7CB8">
        <w:rPr>
          <w:rFonts w:hint="eastAsia"/>
        </w:rPr>
        <w:t>，也就是用户的两个输入直接拼起来的结果，这是字符串的特征。</w:t>
      </w:r>
    </w:p>
    <w:p w14:paraId="7B9E2203" w14:textId="0EB951A1" w:rsidR="007A7CB8" w:rsidRDefault="007A7CB8" w:rsidP="007A7CB8">
      <w:pPr>
        <w:pStyle w:val="af6"/>
        <w:ind w:firstLine="440"/>
      </w:pPr>
      <w:r>
        <w:rPr>
          <w:rFonts w:hint="eastAsia"/>
        </w:rPr>
        <w:t>input</w:t>
      </w:r>
      <w:r>
        <w:rPr>
          <w:rFonts w:hint="eastAsia"/>
        </w:rPr>
        <w:t>方法返回的是一个字符串</w:t>
      </w:r>
    </w:p>
    <w:p w14:paraId="3D23E18F" w14:textId="3CC66711" w:rsidR="007A7CB8" w:rsidRDefault="004C0826" w:rsidP="007A7CB8">
      <w:pPr>
        <w:ind w:firstLine="440"/>
      </w:pPr>
      <w:r>
        <w:rPr>
          <w:rFonts w:hint="eastAsia"/>
        </w:rPr>
        <w:t>因此，我们必须使用</w:t>
      </w:r>
      <w:r>
        <w:rPr>
          <w:rFonts w:hint="eastAsia"/>
        </w:rPr>
        <w:t>int</w:t>
      </w:r>
      <w:r>
        <w:rPr>
          <w:rFonts w:hint="eastAsia"/>
        </w:rPr>
        <w:t>将字符串转换成整数才能进行整数运算，其他类型同理。</w:t>
      </w:r>
    </w:p>
    <w:p w14:paraId="1C99640D" w14:textId="77777777" w:rsidR="00C34915" w:rsidRDefault="00C34915" w:rsidP="007A7CB8">
      <w:pPr>
        <w:ind w:firstLine="440"/>
      </w:pPr>
    </w:p>
    <w:p w14:paraId="2A34C4F0" w14:textId="77777777" w:rsidR="00C34915" w:rsidRPr="00C34915" w:rsidRDefault="00C34915" w:rsidP="00C34915">
      <w:pPr>
        <w:ind w:firstLine="442"/>
      </w:pPr>
      <w:r w:rsidRPr="00C34915">
        <w:rPr>
          <w:b/>
          <w:bCs/>
        </w:rPr>
        <w:t>类型转换的更多例子</w:t>
      </w:r>
    </w:p>
    <w:p w14:paraId="45740540" w14:textId="77777777" w:rsidR="00C34915" w:rsidRPr="00C34915" w:rsidRDefault="00C34915" w:rsidP="00C34915">
      <w:pPr>
        <w:ind w:firstLine="440"/>
      </w:pPr>
      <w:r w:rsidRPr="00C34915">
        <w:t>除了</w:t>
      </w:r>
      <w:r w:rsidRPr="00C34915">
        <w:t xml:space="preserve"> int()</w:t>
      </w:r>
      <w:r w:rsidRPr="00C34915">
        <w:t>，其他类型也可以用类似方式转换：</w:t>
      </w:r>
    </w:p>
    <w:p w14:paraId="5808BD58" w14:textId="77777777" w:rsidR="00C34915" w:rsidRPr="00C34915" w:rsidRDefault="00C34915" w:rsidP="00C34915">
      <w:pPr>
        <w:pStyle w:val="af8"/>
      </w:pPr>
      <w:r w:rsidRPr="00C34915">
        <w:t xml:space="preserve"># </w:t>
      </w:r>
      <w:r w:rsidRPr="00C34915">
        <w:t>转换为小数</w:t>
      </w:r>
    </w:p>
    <w:p w14:paraId="6254C085" w14:textId="77777777" w:rsidR="00C34915" w:rsidRPr="00C34915" w:rsidRDefault="00C34915" w:rsidP="00C34915">
      <w:pPr>
        <w:pStyle w:val="af8"/>
      </w:pPr>
      <w:r w:rsidRPr="00C34915">
        <w:t>身高</w:t>
      </w:r>
      <w:r w:rsidRPr="00C34915">
        <w:t xml:space="preserve"> = input("</w:t>
      </w:r>
      <w:r w:rsidRPr="00C34915">
        <w:t>请输入身高</w:t>
      </w:r>
      <w:r w:rsidRPr="00C34915">
        <w:t>(</w:t>
      </w:r>
      <w:r w:rsidRPr="00C34915">
        <w:t>米</w:t>
      </w:r>
      <w:r w:rsidRPr="00C34915">
        <w:t>)</w:t>
      </w:r>
      <w:r w:rsidRPr="00C34915">
        <w:t>：</w:t>
      </w:r>
      <w:r w:rsidRPr="00C34915">
        <w:t xml:space="preserve">")  # </w:t>
      </w:r>
      <w:r w:rsidRPr="00C34915">
        <w:t>比如输入</w:t>
      </w:r>
      <w:r w:rsidRPr="00C34915">
        <w:t xml:space="preserve"> 1.75</w:t>
      </w:r>
    </w:p>
    <w:p w14:paraId="686A8934" w14:textId="77777777" w:rsidR="00C34915" w:rsidRPr="00C34915" w:rsidRDefault="00C34915" w:rsidP="00C34915">
      <w:pPr>
        <w:pStyle w:val="af8"/>
      </w:pPr>
      <w:r w:rsidRPr="00C34915">
        <w:t># print(</w:t>
      </w:r>
      <w:r w:rsidRPr="00C34915">
        <w:t>身高</w:t>
      </w:r>
      <w:r w:rsidRPr="00C34915">
        <w:t xml:space="preserve"> * 2)          # </w:t>
      </w:r>
      <w:r w:rsidRPr="00C34915">
        <w:t>错误！字符串不能乘</w:t>
      </w:r>
    </w:p>
    <w:p w14:paraId="5A1E7664" w14:textId="77777777" w:rsidR="00C34915" w:rsidRPr="00C34915" w:rsidRDefault="00C34915" w:rsidP="00C34915">
      <w:pPr>
        <w:pStyle w:val="af8"/>
      </w:pPr>
      <w:r w:rsidRPr="00C34915">
        <w:t>print(float(</w:t>
      </w:r>
      <w:r w:rsidRPr="00C34915">
        <w:t>身高</w:t>
      </w:r>
      <w:r w:rsidRPr="00C34915">
        <w:t xml:space="preserve">) * 2)      # </w:t>
      </w:r>
      <w:r w:rsidRPr="00C34915">
        <w:t>正确！输出</w:t>
      </w:r>
      <w:r w:rsidRPr="00C34915">
        <w:t xml:space="preserve"> 3.5</w:t>
      </w:r>
    </w:p>
    <w:p w14:paraId="5DB0C6BF" w14:textId="77777777" w:rsidR="00C34915" w:rsidRPr="00C34915" w:rsidRDefault="00C34915" w:rsidP="00C34915">
      <w:pPr>
        <w:pStyle w:val="af8"/>
      </w:pPr>
    </w:p>
    <w:p w14:paraId="61C58738" w14:textId="77777777" w:rsidR="00C34915" w:rsidRPr="00C34915" w:rsidRDefault="00C34915" w:rsidP="00C34915">
      <w:pPr>
        <w:pStyle w:val="af8"/>
      </w:pPr>
      <w:r w:rsidRPr="00C34915">
        <w:t xml:space="preserve"># </w:t>
      </w:r>
      <w:r w:rsidRPr="00C34915">
        <w:t>转换为布尔值</w:t>
      </w:r>
    </w:p>
    <w:p w14:paraId="71E15684" w14:textId="77777777" w:rsidR="00C34915" w:rsidRPr="00C34915" w:rsidRDefault="00C34915" w:rsidP="00C34915">
      <w:pPr>
        <w:pStyle w:val="af8"/>
      </w:pPr>
      <w:proofErr w:type="spellStart"/>
      <w:r w:rsidRPr="00C34915">
        <w:t>is_student</w:t>
      </w:r>
      <w:proofErr w:type="spellEnd"/>
      <w:r w:rsidRPr="00C34915">
        <w:t xml:space="preserve"> = input("</w:t>
      </w:r>
      <w:r w:rsidRPr="00C34915">
        <w:t>你是学生吗？</w:t>
      </w:r>
      <w:r w:rsidRPr="00C34915">
        <w:t>(</w:t>
      </w:r>
      <w:r w:rsidRPr="00C34915">
        <w:t>输入</w:t>
      </w:r>
      <w:r w:rsidRPr="00C34915">
        <w:t>True</w:t>
      </w:r>
      <w:r w:rsidRPr="00C34915">
        <w:t>或</w:t>
      </w:r>
      <w:r w:rsidRPr="00C34915">
        <w:t>False):")</w:t>
      </w:r>
    </w:p>
    <w:p w14:paraId="6CC10AB9" w14:textId="77777777" w:rsidR="00C34915" w:rsidRPr="00C34915" w:rsidRDefault="00C34915" w:rsidP="00C34915">
      <w:pPr>
        <w:pStyle w:val="af8"/>
      </w:pPr>
      <w:r w:rsidRPr="00C34915">
        <w:t>print(bool(</w:t>
      </w:r>
      <w:proofErr w:type="spellStart"/>
      <w:r w:rsidRPr="00C34915">
        <w:t>is_student</w:t>
      </w:r>
      <w:proofErr w:type="spellEnd"/>
      <w:r w:rsidRPr="00C34915">
        <w:t xml:space="preserve">))  # </w:t>
      </w:r>
      <w:r w:rsidRPr="00C34915">
        <w:t>注意：非空字符串都会变成</w:t>
      </w:r>
      <w:r w:rsidRPr="00C34915">
        <w:t>True</w:t>
      </w:r>
      <w:r w:rsidRPr="00C34915">
        <w:t>！</w:t>
      </w:r>
    </w:p>
    <w:p w14:paraId="44C55650" w14:textId="77777777" w:rsidR="00C34915" w:rsidRPr="00C34915" w:rsidRDefault="00C34915" w:rsidP="00C34915">
      <w:pPr>
        <w:pStyle w:val="af8"/>
      </w:pPr>
      <w:r w:rsidRPr="00C34915">
        <w:t xml:space="preserve"># </w:t>
      </w:r>
      <w:r w:rsidRPr="00C34915">
        <w:t>输入</w:t>
      </w:r>
      <w:r w:rsidRPr="00C34915">
        <w:t>"False"</w:t>
      </w:r>
      <w:r w:rsidRPr="00C34915">
        <w:t>也会变成</w:t>
      </w:r>
      <w:r w:rsidRPr="00C34915">
        <w:t>True</w:t>
      </w:r>
      <w:r w:rsidRPr="00C34915">
        <w:t>，因为只有空字符串</w:t>
      </w:r>
      <w:r w:rsidRPr="00C34915">
        <w:t>""</w:t>
      </w:r>
      <w:r w:rsidRPr="00C34915">
        <w:t>才是</w:t>
      </w:r>
      <w:r w:rsidRPr="00C34915">
        <w:t>False</w:t>
      </w:r>
    </w:p>
    <w:p w14:paraId="38162CD3" w14:textId="77777777" w:rsidR="00C34915" w:rsidRDefault="00C34915" w:rsidP="00C34915">
      <w:pPr>
        <w:ind w:firstLine="442"/>
        <w:rPr>
          <w:b/>
          <w:bCs/>
        </w:rPr>
      </w:pPr>
    </w:p>
    <w:p w14:paraId="618D25AF" w14:textId="135B7EA5" w:rsidR="00C34915" w:rsidRPr="00C34915" w:rsidRDefault="00C34915" w:rsidP="00C34915">
      <w:pPr>
        <w:ind w:firstLine="442"/>
        <w:rPr>
          <w:b/>
          <w:bCs/>
        </w:rPr>
      </w:pPr>
      <w:r w:rsidRPr="00C34915">
        <w:rPr>
          <w:b/>
          <w:bCs/>
        </w:rPr>
        <w:t>转换失败的情况</w:t>
      </w:r>
      <w:r w:rsidRPr="00C34915">
        <w:rPr>
          <w:b/>
          <w:bCs/>
        </w:rPr>
        <w:t xml:space="preserve"> </w:t>
      </w:r>
    </w:p>
    <w:p w14:paraId="7EEB969E" w14:textId="5B39F01A" w:rsidR="00C34915" w:rsidRPr="00C34915" w:rsidRDefault="00C34915" w:rsidP="00C34915">
      <w:pPr>
        <w:ind w:firstLine="440"/>
      </w:pPr>
      <w:r w:rsidRPr="00C34915">
        <w:t>如果输入的内容无法转换，程序会</w:t>
      </w:r>
      <w:r w:rsidRPr="00C34915">
        <w:rPr>
          <w:rStyle w:val="af7"/>
        </w:rPr>
        <w:t>崩溃</w:t>
      </w:r>
      <w:r w:rsidRPr="00C34915">
        <w:t>：</w:t>
      </w:r>
    </w:p>
    <w:p w14:paraId="0D0AA2D1" w14:textId="77777777" w:rsidR="00C34915" w:rsidRPr="00C34915" w:rsidRDefault="00C34915" w:rsidP="00C34915">
      <w:pPr>
        <w:pStyle w:val="af8"/>
      </w:pPr>
      <w:r w:rsidRPr="00C34915">
        <w:t>年龄</w:t>
      </w:r>
      <w:r w:rsidRPr="00C34915">
        <w:t xml:space="preserve"> = input("</w:t>
      </w:r>
      <w:r w:rsidRPr="00C34915">
        <w:t>请输入年龄</w:t>
      </w:r>
      <w:r w:rsidRPr="00C34915">
        <w:t>:")</w:t>
      </w:r>
    </w:p>
    <w:p w14:paraId="6C14E7CB" w14:textId="77777777" w:rsidR="00C34915" w:rsidRDefault="00C34915" w:rsidP="00C34915">
      <w:pPr>
        <w:pStyle w:val="af8"/>
        <w:rPr>
          <w:i/>
          <w:iCs/>
        </w:rPr>
      </w:pPr>
      <w:proofErr w:type="spellStart"/>
      <w:r w:rsidRPr="00C34915">
        <w:t>age_num</w:t>
      </w:r>
      <w:proofErr w:type="spellEnd"/>
      <w:r w:rsidRPr="00C34915">
        <w:t xml:space="preserve"> = int(</w:t>
      </w:r>
      <w:r w:rsidRPr="00C34915">
        <w:t>年龄</w:t>
      </w:r>
      <w:r w:rsidRPr="00C34915">
        <w:t xml:space="preserve">)  </w:t>
      </w:r>
      <w:r w:rsidRPr="00C34915">
        <w:rPr>
          <w:i/>
          <w:iCs/>
        </w:rPr>
        <w:t xml:space="preserve"># </w:t>
      </w:r>
      <w:r w:rsidRPr="00C34915">
        <w:rPr>
          <w:i/>
          <w:iCs/>
        </w:rPr>
        <w:t>如果输入</w:t>
      </w:r>
      <w:r w:rsidRPr="00C34915">
        <w:rPr>
          <w:i/>
          <w:iCs/>
        </w:rPr>
        <w:t>"</w:t>
      </w:r>
      <w:proofErr w:type="spellStart"/>
      <w:r w:rsidRPr="00C34915">
        <w:rPr>
          <w:i/>
          <w:iCs/>
        </w:rPr>
        <w:t>abc</w:t>
      </w:r>
      <w:proofErr w:type="spellEnd"/>
      <w:r w:rsidRPr="00C34915">
        <w:rPr>
          <w:i/>
          <w:iCs/>
        </w:rPr>
        <w:t>"</w:t>
      </w:r>
      <w:r w:rsidRPr="00C34915">
        <w:rPr>
          <w:i/>
          <w:iCs/>
        </w:rPr>
        <w:t>或</w:t>
      </w:r>
      <w:r w:rsidRPr="00C34915">
        <w:rPr>
          <w:i/>
          <w:iCs/>
        </w:rPr>
        <w:t>"</w:t>
      </w:r>
      <w:r w:rsidRPr="00C34915">
        <w:rPr>
          <w:i/>
          <w:iCs/>
        </w:rPr>
        <w:t>十八</w:t>
      </w:r>
      <w:r w:rsidRPr="00C34915">
        <w:rPr>
          <w:i/>
          <w:iCs/>
        </w:rPr>
        <w:t>"</w:t>
      </w:r>
      <w:r w:rsidRPr="00C34915">
        <w:rPr>
          <w:i/>
          <w:iCs/>
        </w:rPr>
        <w:t>都会报错！</w:t>
      </w:r>
    </w:p>
    <w:p w14:paraId="514BFE2E" w14:textId="77777777" w:rsidR="00C34915" w:rsidRPr="00C34915" w:rsidRDefault="00C34915" w:rsidP="00C34915">
      <w:pPr>
        <w:pStyle w:val="af8"/>
      </w:pPr>
    </w:p>
    <w:p w14:paraId="52F70CC5" w14:textId="77777777" w:rsidR="00C34915" w:rsidRDefault="00C34915" w:rsidP="00C34915">
      <w:pPr>
        <w:pStyle w:val="af8"/>
      </w:pPr>
      <w:r w:rsidRPr="00C34915">
        <w:t>运行时会看到红色错误：</w:t>
      </w:r>
    </w:p>
    <w:p w14:paraId="790D359A" w14:textId="6B6313AF" w:rsidR="00C34915" w:rsidRPr="00C34915" w:rsidRDefault="00C34915" w:rsidP="00C34915">
      <w:pPr>
        <w:pStyle w:val="af8"/>
      </w:pPr>
      <w:proofErr w:type="spellStart"/>
      <w:r w:rsidRPr="00C34915">
        <w:t>ValueError</w:t>
      </w:r>
      <w:proofErr w:type="spellEnd"/>
      <w:r w:rsidRPr="00C34915">
        <w:t>: invalid literal for int() with base 10: '</w:t>
      </w:r>
      <w:proofErr w:type="spellStart"/>
      <w:r w:rsidRPr="00C34915">
        <w:t>abc</w:t>
      </w:r>
      <w:proofErr w:type="spellEnd"/>
      <w:r w:rsidRPr="00C34915">
        <w:t>'</w:t>
      </w:r>
    </w:p>
    <w:p w14:paraId="04E582A5" w14:textId="77777777" w:rsidR="00C34915" w:rsidRDefault="00C34915" w:rsidP="00C34915">
      <w:pPr>
        <w:ind w:firstLine="442"/>
        <w:rPr>
          <w:b/>
          <w:bCs/>
        </w:rPr>
      </w:pPr>
    </w:p>
    <w:p w14:paraId="0ACE53A7" w14:textId="6E09B159" w:rsidR="00C34915" w:rsidRPr="00C34915" w:rsidRDefault="00C34915" w:rsidP="00C34915">
      <w:pPr>
        <w:ind w:firstLine="442"/>
        <w:rPr>
          <w:b/>
          <w:bCs/>
        </w:rPr>
      </w:pPr>
      <w:r w:rsidRPr="00C34915">
        <w:rPr>
          <w:b/>
          <w:bCs/>
        </w:rPr>
        <w:t>实用技巧：去除多余空格</w:t>
      </w:r>
    </w:p>
    <w:p w14:paraId="286BE724" w14:textId="77777777" w:rsidR="00C34915" w:rsidRPr="00C34915" w:rsidRDefault="00C34915" w:rsidP="00C34915">
      <w:pPr>
        <w:ind w:firstLine="440"/>
      </w:pPr>
      <w:r w:rsidRPr="00C34915">
        <w:t>用户输入时经常不小心按到空格，可以用</w:t>
      </w:r>
      <w:r w:rsidRPr="00C34915">
        <w:t xml:space="preserve"> .strip() </w:t>
      </w:r>
      <w:r w:rsidRPr="00C34915">
        <w:t>清理：</w:t>
      </w:r>
    </w:p>
    <w:p w14:paraId="3D85998B" w14:textId="77777777" w:rsidR="00C34915" w:rsidRPr="00C34915" w:rsidRDefault="00C34915" w:rsidP="00C34915">
      <w:pPr>
        <w:pStyle w:val="af8"/>
      </w:pPr>
      <w:r w:rsidRPr="00C34915">
        <w:t>用户名</w:t>
      </w:r>
      <w:r w:rsidRPr="00C34915">
        <w:t xml:space="preserve"> = input("</w:t>
      </w:r>
      <w:r w:rsidRPr="00C34915">
        <w:t>请输入用户名</w:t>
      </w:r>
      <w:r w:rsidRPr="00C34915">
        <w:t xml:space="preserve">:").strip()  </w:t>
      </w:r>
      <w:r w:rsidRPr="00C34915">
        <w:rPr>
          <w:i/>
          <w:iCs/>
        </w:rPr>
        <w:t xml:space="preserve"># </w:t>
      </w:r>
      <w:r w:rsidRPr="00C34915">
        <w:rPr>
          <w:i/>
          <w:iCs/>
        </w:rPr>
        <w:t>自动去掉首尾空格</w:t>
      </w:r>
    </w:p>
    <w:p w14:paraId="49604E6D" w14:textId="77777777" w:rsidR="00C34915" w:rsidRPr="00C34915" w:rsidRDefault="00C34915" w:rsidP="00C34915">
      <w:pPr>
        <w:pStyle w:val="af8"/>
      </w:pPr>
      <w:r w:rsidRPr="00C34915">
        <w:t>print("</w:t>
      </w:r>
      <w:r w:rsidRPr="00C34915">
        <w:t>你好</w:t>
      </w:r>
      <w:r w:rsidRPr="00C34915">
        <w:t xml:space="preserve">," + </w:t>
      </w:r>
      <w:r w:rsidRPr="00C34915">
        <w:t>用户名</w:t>
      </w:r>
      <w:r w:rsidRPr="00C34915">
        <w:t>)</w:t>
      </w:r>
    </w:p>
    <w:p w14:paraId="2435757A" w14:textId="77777777" w:rsidR="00C34915" w:rsidRDefault="00C34915" w:rsidP="00C34915">
      <w:pPr>
        <w:ind w:firstLine="442"/>
        <w:rPr>
          <w:b/>
          <w:bCs/>
        </w:rPr>
      </w:pPr>
    </w:p>
    <w:p w14:paraId="43555E40" w14:textId="77777777" w:rsidR="00C34915" w:rsidRDefault="00C34915" w:rsidP="00C34915">
      <w:pPr>
        <w:ind w:firstLine="442"/>
        <w:rPr>
          <w:b/>
          <w:bCs/>
        </w:rPr>
      </w:pPr>
    </w:p>
    <w:p w14:paraId="0EAD78C7" w14:textId="31E8997F" w:rsidR="00C34915" w:rsidRPr="00C34915" w:rsidRDefault="00C34915" w:rsidP="00C34915">
      <w:pPr>
        <w:ind w:firstLine="442"/>
      </w:pPr>
      <w:r w:rsidRPr="00C34915">
        <w:rPr>
          <w:b/>
          <w:bCs/>
        </w:rPr>
        <w:t>综合练习：简易计算器</w:t>
      </w:r>
    </w:p>
    <w:p w14:paraId="2FFF2137" w14:textId="77777777" w:rsidR="00C34915" w:rsidRPr="00C34915" w:rsidRDefault="00C34915" w:rsidP="00C34915">
      <w:pPr>
        <w:ind w:firstLine="440"/>
      </w:pPr>
      <w:r w:rsidRPr="00C34915">
        <w:t>在文件夹中新建</w:t>
      </w:r>
      <w:r w:rsidRPr="00C34915">
        <w:t xml:space="preserve"> 1-3-3-calculator.py</w:t>
      </w:r>
      <w:r w:rsidRPr="00C34915">
        <w:t>，输入以下代码：</w:t>
      </w:r>
    </w:p>
    <w:p w14:paraId="728021C6" w14:textId="77777777" w:rsidR="00C34915" w:rsidRPr="00C34915" w:rsidRDefault="00C34915" w:rsidP="00C34915">
      <w:pPr>
        <w:pStyle w:val="af8"/>
      </w:pPr>
      <w:r w:rsidRPr="00C34915">
        <w:lastRenderedPageBreak/>
        <w:t xml:space="preserve">print("=== </w:t>
      </w:r>
      <w:r w:rsidRPr="00C34915">
        <w:t>简易计算器</w:t>
      </w:r>
      <w:r w:rsidRPr="00C34915">
        <w:t xml:space="preserve"> ===")</w:t>
      </w:r>
    </w:p>
    <w:p w14:paraId="389C9281" w14:textId="77777777" w:rsidR="00C34915" w:rsidRPr="00C34915" w:rsidRDefault="00C34915" w:rsidP="00C34915">
      <w:pPr>
        <w:pStyle w:val="af8"/>
      </w:pPr>
      <w:r w:rsidRPr="00C34915">
        <w:t>num1 = input("</w:t>
      </w:r>
      <w:r w:rsidRPr="00C34915">
        <w:t>请输入第一个数字</w:t>
      </w:r>
      <w:r w:rsidRPr="00C34915">
        <w:t>: ")</w:t>
      </w:r>
    </w:p>
    <w:p w14:paraId="69AD3627" w14:textId="77777777" w:rsidR="00C34915" w:rsidRPr="00C34915" w:rsidRDefault="00C34915" w:rsidP="00C34915">
      <w:pPr>
        <w:pStyle w:val="af8"/>
      </w:pPr>
      <w:r w:rsidRPr="00C34915">
        <w:t>num2 = input("</w:t>
      </w:r>
      <w:r w:rsidRPr="00C34915">
        <w:t>请输入第二个数字</w:t>
      </w:r>
      <w:r w:rsidRPr="00C34915">
        <w:t>: ")</w:t>
      </w:r>
    </w:p>
    <w:p w14:paraId="35036776" w14:textId="77777777" w:rsidR="00C34915" w:rsidRPr="00C34915" w:rsidRDefault="00C34915" w:rsidP="00C34915">
      <w:pPr>
        <w:pStyle w:val="af8"/>
      </w:pPr>
    </w:p>
    <w:p w14:paraId="5EA4E5EB" w14:textId="77777777" w:rsidR="00C34915" w:rsidRPr="00C34915" w:rsidRDefault="00C34915" w:rsidP="00C34915">
      <w:pPr>
        <w:pStyle w:val="af8"/>
      </w:pPr>
      <w:r w:rsidRPr="00C34915">
        <w:rPr>
          <w:i/>
          <w:iCs/>
        </w:rPr>
        <w:t xml:space="preserve"># </w:t>
      </w:r>
      <w:r w:rsidRPr="00C34915">
        <w:rPr>
          <w:i/>
          <w:iCs/>
        </w:rPr>
        <w:t>字符串拼接</w:t>
      </w:r>
    </w:p>
    <w:p w14:paraId="77155038" w14:textId="77777777" w:rsidR="00C34915" w:rsidRPr="00C34915" w:rsidRDefault="00C34915" w:rsidP="00C34915">
      <w:pPr>
        <w:pStyle w:val="af8"/>
      </w:pPr>
      <w:r w:rsidRPr="00C34915">
        <w:t>print("</w:t>
      </w:r>
      <w:r w:rsidRPr="00C34915">
        <w:t>拼接结果</w:t>
      </w:r>
      <w:r w:rsidRPr="00C34915">
        <w:t>: " + num1 + num2)</w:t>
      </w:r>
    </w:p>
    <w:p w14:paraId="07B36B1C" w14:textId="77777777" w:rsidR="00C34915" w:rsidRPr="00C34915" w:rsidRDefault="00C34915" w:rsidP="00C34915">
      <w:pPr>
        <w:pStyle w:val="af8"/>
      </w:pPr>
    </w:p>
    <w:p w14:paraId="0920C0E8" w14:textId="77777777" w:rsidR="00C34915" w:rsidRPr="00C34915" w:rsidRDefault="00C34915" w:rsidP="00C34915">
      <w:pPr>
        <w:pStyle w:val="af8"/>
      </w:pPr>
      <w:r w:rsidRPr="00C34915">
        <w:rPr>
          <w:i/>
          <w:iCs/>
        </w:rPr>
        <w:t xml:space="preserve"># </w:t>
      </w:r>
      <w:r w:rsidRPr="00C34915">
        <w:rPr>
          <w:i/>
          <w:iCs/>
        </w:rPr>
        <w:t>数值加法</w:t>
      </w:r>
    </w:p>
    <w:p w14:paraId="48952C71" w14:textId="77777777" w:rsidR="00C34915" w:rsidRPr="00C34915" w:rsidRDefault="00C34915" w:rsidP="00C34915">
      <w:pPr>
        <w:pStyle w:val="af8"/>
      </w:pPr>
      <w:proofErr w:type="spellStart"/>
      <w:r w:rsidRPr="00C34915">
        <w:t>sum_result</w:t>
      </w:r>
      <w:proofErr w:type="spellEnd"/>
      <w:r w:rsidRPr="00C34915">
        <w:t xml:space="preserve"> = int(num1) + int(num2)</w:t>
      </w:r>
    </w:p>
    <w:p w14:paraId="1DD6D2AE" w14:textId="77777777" w:rsidR="00C34915" w:rsidRPr="00C34915" w:rsidRDefault="00C34915" w:rsidP="00C34915">
      <w:pPr>
        <w:pStyle w:val="af8"/>
      </w:pPr>
      <w:r w:rsidRPr="00C34915">
        <w:t>print("</w:t>
      </w:r>
      <w:r w:rsidRPr="00C34915">
        <w:t>相加结果</w:t>
      </w:r>
      <w:r w:rsidRPr="00C34915">
        <w:t xml:space="preserve">:", </w:t>
      </w:r>
      <w:proofErr w:type="spellStart"/>
      <w:r w:rsidRPr="00C34915">
        <w:t>sum_result</w:t>
      </w:r>
      <w:proofErr w:type="spellEnd"/>
      <w:r w:rsidRPr="00C34915">
        <w:t>)</w:t>
      </w:r>
    </w:p>
    <w:p w14:paraId="555D18B4" w14:textId="77777777" w:rsidR="00C34915" w:rsidRPr="00C34915" w:rsidRDefault="00C34915" w:rsidP="00C34915">
      <w:pPr>
        <w:pStyle w:val="af8"/>
      </w:pPr>
    </w:p>
    <w:p w14:paraId="6F8993C5" w14:textId="77777777" w:rsidR="00C34915" w:rsidRPr="00C34915" w:rsidRDefault="00C34915" w:rsidP="00C34915">
      <w:pPr>
        <w:pStyle w:val="af8"/>
      </w:pPr>
      <w:r w:rsidRPr="00C34915">
        <w:rPr>
          <w:i/>
          <w:iCs/>
        </w:rPr>
        <w:t xml:space="preserve"># </w:t>
      </w:r>
      <w:r w:rsidRPr="00C34915">
        <w:rPr>
          <w:i/>
          <w:iCs/>
        </w:rPr>
        <w:t>计算差值</w:t>
      </w:r>
    </w:p>
    <w:p w14:paraId="0BF6D95E" w14:textId="77777777" w:rsidR="00C34915" w:rsidRPr="00C34915" w:rsidRDefault="00C34915" w:rsidP="00C34915">
      <w:pPr>
        <w:pStyle w:val="af8"/>
      </w:pPr>
      <w:proofErr w:type="spellStart"/>
      <w:r w:rsidRPr="00C34915">
        <w:t>diff_result</w:t>
      </w:r>
      <w:proofErr w:type="spellEnd"/>
      <w:r w:rsidRPr="00C34915">
        <w:t xml:space="preserve"> = int(num1) - int(num2)</w:t>
      </w:r>
    </w:p>
    <w:p w14:paraId="17FD94BD" w14:textId="77777777" w:rsidR="00C34915" w:rsidRPr="00C34915" w:rsidRDefault="00C34915" w:rsidP="00C34915">
      <w:pPr>
        <w:pStyle w:val="af8"/>
      </w:pPr>
      <w:r w:rsidRPr="00C34915">
        <w:t>print("</w:t>
      </w:r>
      <w:r w:rsidRPr="00C34915">
        <w:t>相减结果</w:t>
      </w:r>
      <w:r w:rsidRPr="00C34915">
        <w:t xml:space="preserve">:", </w:t>
      </w:r>
      <w:proofErr w:type="spellStart"/>
      <w:r w:rsidRPr="00C34915">
        <w:t>diff_result</w:t>
      </w:r>
      <w:proofErr w:type="spellEnd"/>
      <w:r w:rsidRPr="00C34915">
        <w:t>)</w:t>
      </w:r>
    </w:p>
    <w:p w14:paraId="645D1080" w14:textId="77777777" w:rsidR="00C34915" w:rsidRDefault="00C34915" w:rsidP="00C34915">
      <w:pPr>
        <w:ind w:firstLine="442"/>
        <w:rPr>
          <w:b/>
          <w:bCs/>
        </w:rPr>
      </w:pPr>
    </w:p>
    <w:p w14:paraId="763FC2DD" w14:textId="3B23B82B" w:rsidR="00C34915" w:rsidRPr="00C34915" w:rsidRDefault="00C34915" w:rsidP="00C34915">
      <w:pPr>
        <w:ind w:firstLine="442"/>
      </w:pPr>
      <w:r w:rsidRPr="00C34915">
        <w:rPr>
          <w:b/>
          <w:bCs/>
        </w:rPr>
        <w:t>生活中的输入场景</w:t>
      </w:r>
    </w:p>
    <w:p w14:paraId="07239EEF" w14:textId="77777777" w:rsidR="00C34915" w:rsidRPr="00C34915" w:rsidRDefault="00C34915" w:rsidP="00C34915">
      <w:pPr>
        <w:ind w:firstLine="440"/>
      </w:pPr>
      <w:r w:rsidRPr="00C34915">
        <w:t>A</w:t>
      </w:r>
      <w:r w:rsidRPr="00C34915">
        <w:t>：超市收银系统</w:t>
      </w:r>
    </w:p>
    <w:p w14:paraId="5DF1395E" w14:textId="77777777" w:rsidR="00C34915" w:rsidRPr="00C34915" w:rsidRDefault="00C34915" w:rsidP="00C34915">
      <w:pPr>
        <w:pStyle w:val="af8"/>
      </w:pPr>
      <w:r w:rsidRPr="00C34915">
        <w:t>商品名</w:t>
      </w:r>
      <w:r w:rsidRPr="00C34915">
        <w:t xml:space="preserve"> = input("</w:t>
      </w:r>
      <w:r w:rsidRPr="00C34915">
        <w:t>扫描商品条码</w:t>
      </w:r>
      <w:r w:rsidRPr="00C34915">
        <w:t>:")</w:t>
      </w:r>
    </w:p>
    <w:p w14:paraId="0A32C1C3" w14:textId="77777777" w:rsidR="00C34915" w:rsidRPr="00C34915" w:rsidRDefault="00C34915" w:rsidP="00C34915">
      <w:pPr>
        <w:pStyle w:val="af8"/>
      </w:pPr>
      <w:r w:rsidRPr="00C34915">
        <w:t>单价</w:t>
      </w:r>
      <w:r w:rsidRPr="00C34915">
        <w:t xml:space="preserve"> = float(input("</w:t>
      </w:r>
      <w:r w:rsidRPr="00C34915">
        <w:t>输入单价</w:t>
      </w:r>
      <w:r w:rsidRPr="00C34915">
        <w:t>:"))</w:t>
      </w:r>
    </w:p>
    <w:p w14:paraId="58401DEB" w14:textId="77777777" w:rsidR="00C34915" w:rsidRPr="00C34915" w:rsidRDefault="00C34915" w:rsidP="00C34915">
      <w:pPr>
        <w:pStyle w:val="af8"/>
      </w:pPr>
      <w:r w:rsidRPr="00C34915">
        <w:t>数量</w:t>
      </w:r>
      <w:r w:rsidRPr="00C34915">
        <w:t xml:space="preserve"> = int(input("</w:t>
      </w:r>
      <w:r w:rsidRPr="00C34915">
        <w:t>输入数量</w:t>
      </w:r>
      <w:r w:rsidRPr="00C34915">
        <w:t>:"))</w:t>
      </w:r>
    </w:p>
    <w:p w14:paraId="2EC8B689" w14:textId="77777777" w:rsidR="00C34915" w:rsidRPr="00C34915" w:rsidRDefault="00C34915" w:rsidP="00C34915">
      <w:pPr>
        <w:pStyle w:val="af8"/>
      </w:pPr>
      <w:r w:rsidRPr="00C34915">
        <w:t>总价</w:t>
      </w:r>
      <w:r w:rsidRPr="00C34915">
        <w:t xml:space="preserve"> = </w:t>
      </w:r>
      <w:r w:rsidRPr="00C34915">
        <w:t>单价</w:t>
      </w:r>
      <w:r w:rsidRPr="00C34915">
        <w:t xml:space="preserve"> * </w:t>
      </w:r>
      <w:r w:rsidRPr="00C34915">
        <w:t>数量</w:t>
      </w:r>
    </w:p>
    <w:p w14:paraId="650F6A67" w14:textId="77777777" w:rsidR="00C34915" w:rsidRPr="00C34915" w:rsidRDefault="00C34915" w:rsidP="00C34915">
      <w:pPr>
        <w:pStyle w:val="af8"/>
      </w:pPr>
      <w:r w:rsidRPr="00C34915">
        <w:t>print("</w:t>
      </w:r>
      <w:r w:rsidRPr="00C34915">
        <w:t>应收</w:t>
      </w:r>
      <w:r w:rsidRPr="00C34915">
        <w:t xml:space="preserve">:", </w:t>
      </w:r>
      <w:r w:rsidRPr="00C34915">
        <w:t>总价</w:t>
      </w:r>
      <w:r w:rsidRPr="00C34915">
        <w:t>, "</w:t>
      </w:r>
      <w:r w:rsidRPr="00C34915">
        <w:t>元</w:t>
      </w:r>
      <w:r w:rsidRPr="00C34915">
        <w:t>")</w:t>
      </w:r>
    </w:p>
    <w:p w14:paraId="2D96DC30" w14:textId="77777777" w:rsidR="00C34915" w:rsidRDefault="00C34915" w:rsidP="00C34915">
      <w:pPr>
        <w:ind w:firstLine="440"/>
      </w:pPr>
    </w:p>
    <w:p w14:paraId="1B71D9F2" w14:textId="614EF842" w:rsidR="00C34915" w:rsidRPr="00C34915" w:rsidRDefault="00C34915" w:rsidP="00C34915">
      <w:pPr>
        <w:ind w:firstLine="440"/>
      </w:pPr>
      <w:r w:rsidRPr="00C34915">
        <w:t>B</w:t>
      </w:r>
      <w:r w:rsidRPr="00C34915">
        <w:t>：游戏角色创建</w:t>
      </w:r>
    </w:p>
    <w:p w14:paraId="6C052BB4" w14:textId="77777777" w:rsidR="00C34915" w:rsidRPr="00C34915" w:rsidRDefault="00C34915" w:rsidP="00C34915">
      <w:pPr>
        <w:pStyle w:val="af8"/>
      </w:pPr>
      <w:r w:rsidRPr="00C34915">
        <w:t>角色名</w:t>
      </w:r>
      <w:r w:rsidRPr="00C34915">
        <w:t xml:space="preserve"> = input("</w:t>
      </w:r>
      <w:r w:rsidRPr="00C34915">
        <w:t>请输入角色名称</w:t>
      </w:r>
      <w:r w:rsidRPr="00C34915">
        <w:t>:").strip()</w:t>
      </w:r>
    </w:p>
    <w:p w14:paraId="1D6A91C7" w14:textId="77777777" w:rsidR="00C34915" w:rsidRPr="00C34915" w:rsidRDefault="00C34915" w:rsidP="00C34915">
      <w:pPr>
        <w:pStyle w:val="af8"/>
      </w:pPr>
      <w:r w:rsidRPr="00C34915">
        <w:t>等级</w:t>
      </w:r>
      <w:r w:rsidRPr="00C34915">
        <w:t xml:space="preserve"> = int(input("</w:t>
      </w:r>
      <w:r w:rsidRPr="00C34915">
        <w:t>请输入初始等级</w:t>
      </w:r>
      <w:r w:rsidRPr="00C34915">
        <w:t>(1-10):"))</w:t>
      </w:r>
    </w:p>
    <w:p w14:paraId="1C673CA9" w14:textId="77777777" w:rsidR="00C34915" w:rsidRPr="00C34915" w:rsidRDefault="00C34915" w:rsidP="00C34915">
      <w:pPr>
        <w:pStyle w:val="af8"/>
      </w:pPr>
      <w:r w:rsidRPr="00C34915">
        <w:t>print("</w:t>
      </w:r>
      <w:r w:rsidRPr="00C34915">
        <w:t>欢迎</w:t>
      </w:r>
      <w:r w:rsidRPr="00C34915">
        <w:t xml:space="preserve">", </w:t>
      </w:r>
      <w:r w:rsidRPr="00C34915">
        <w:t>角色名</w:t>
      </w:r>
      <w:r w:rsidRPr="00C34915">
        <w:t>, "</w:t>
      </w:r>
      <w:r w:rsidRPr="00C34915">
        <w:t>！你的初始等级是</w:t>
      </w:r>
      <w:r w:rsidRPr="00C34915">
        <w:t xml:space="preserve">", </w:t>
      </w:r>
      <w:r w:rsidRPr="00C34915">
        <w:t>等级</w:t>
      </w:r>
      <w:r w:rsidRPr="00C34915">
        <w:t>)</w:t>
      </w:r>
    </w:p>
    <w:p w14:paraId="7F623E84" w14:textId="77777777" w:rsidR="00C34915" w:rsidRDefault="00C34915">
      <w:pPr>
        <w:widowControl/>
        <w:spacing w:after="160" w:line="278" w:lineRule="auto"/>
        <w:ind w:firstLineChars="0" w:firstLine="0"/>
        <w:rPr>
          <w:b/>
          <w:bCs/>
        </w:rPr>
      </w:pPr>
      <w:r>
        <w:rPr>
          <w:b/>
          <w:bCs/>
        </w:rPr>
        <w:br w:type="page"/>
      </w:r>
    </w:p>
    <w:p w14:paraId="3F8EF02B" w14:textId="231F35DE" w:rsidR="00C34915" w:rsidRPr="00C34915" w:rsidRDefault="00C34915" w:rsidP="00C34915">
      <w:pPr>
        <w:ind w:firstLine="442"/>
      </w:pPr>
      <w:r w:rsidRPr="00C34915">
        <w:rPr>
          <w:b/>
          <w:bCs/>
        </w:rPr>
        <w:lastRenderedPageBreak/>
        <w:t>课后作业</w:t>
      </w:r>
    </w:p>
    <w:p w14:paraId="69A0741D" w14:textId="77777777" w:rsidR="00C34915" w:rsidRPr="00C34915" w:rsidRDefault="00C34915" w:rsidP="00C34915">
      <w:pPr>
        <w:ind w:left="1160" w:firstLineChars="0" w:firstLine="0"/>
      </w:pPr>
      <w:r w:rsidRPr="00C34915">
        <w:t>在文件夹中新建</w:t>
      </w:r>
      <w:r w:rsidRPr="00C34915">
        <w:t xml:space="preserve"> 1-3-3-homework.py</w:t>
      </w:r>
      <w:r w:rsidRPr="00C34915">
        <w:t>，编写程序：</w:t>
      </w:r>
    </w:p>
    <w:p w14:paraId="4B937C36" w14:textId="77777777" w:rsidR="00C34915" w:rsidRPr="00C34915" w:rsidRDefault="00C34915" w:rsidP="00386879">
      <w:pPr>
        <w:numPr>
          <w:ilvl w:val="1"/>
          <w:numId w:val="11"/>
        </w:numPr>
        <w:ind w:firstLine="440"/>
      </w:pPr>
      <w:r w:rsidRPr="00C34915">
        <w:t>询问用户姓名、年龄、身高（米）</w:t>
      </w:r>
    </w:p>
    <w:p w14:paraId="7411113C" w14:textId="77777777" w:rsidR="00C34915" w:rsidRPr="00C34915" w:rsidRDefault="00C34915" w:rsidP="00386879">
      <w:pPr>
        <w:numPr>
          <w:ilvl w:val="1"/>
          <w:numId w:val="11"/>
        </w:numPr>
        <w:ind w:firstLine="440"/>
      </w:pPr>
      <w:r w:rsidRPr="00C34915">
        <w:t>计算并输出：</w:t>
      </w:r>
      <w:r w:rsidRPr="00C34915">
        <w:t>"X</w:t>
      </w:r>
      <w:r w:rsidRPr="00C34915">
        <w:t>年后，姓名将年满</w:t>
      </w:r>
      <w:r w:rsidRPr="00C34915">
        <w:t>Y</w:t>
      </w:r>
      <w:r w:rsidRPr="00C34915">
        <w:t>岁</w:t>
      </w:r>
      <w:r w:rsidRPr="00C34915">
        <w:t>"</w:t>
      </w:r>
      <w:r w:rsidRPr="00C34915">
        <w:t>（</w:t>
      </w:r>
      <w:r w:rsidRPr="00C34915">
        <w:t>X</w:t>
      </w:r>
      <w:r w:rsidRPr="00C34915">
        <w:t>由你指定，比如</w:t>
      </w:r>
      <w:r w:rsidRPr="00C34915">
        <w:t>5</w:t>
      </w:r>
      <w:r w:rsidRPr="00C34915">
        <w:t>）</w:t>
      </w:r>
    </w:p>
    <w:p w14:paraId="4DCF2109" w14:textId="77777777" w:rsidR="00C34915" w:rsidRPr="00C34915" w:rsidRDefault="00C34915" w:rsidP="00386879">
      <w:pPr>
        <w:numPr>
          <w:ilvl w:val="1"/>
          <w:numId w:val="11"/>
        </w:numPr>
        <w:ind w:firstLine="440"/>
      </w:pPr>
      <w:r w:rsidRPr="00C34915">
        <w:t>计算并输出：</w:t>
      </w:r>
      <w:r w:rsidRPr="00C34915">
        <w:t>"</w:t>
      </w:r>
      <w:r w:rsidRPr="00C34915">
        <w:t>身高是</w:t>
      </w:r>
      <w:r w:rsidRPr="00C34915">
        <w:t>Y</w:t>
      </w:r>
      <w:r w:rsidRPr="00C34915">
        <w:t>厘米的</w:t>
      </w:r>
      <w:r w:rsidRPr="00C34915">
        <w:t>Z</w:t>
      </w:r>
      <w:r w:rsidRPr="00C34915">
        <w:t>倍</w:t>
      </w:r>
      <w:r w:rsidRPr="00C34915">
        <w:t>"</w:t>
      </w:r>
      <w:r w:rsidRPr="00C34915">
        <w:t>（</w:t>
      </w:r>
      <w:r w:rsidRPr="00C34915">
        <w:t>Z</w:t>
      </w:r>
      <w:r w:rsidRPr="00C34915">
        <w:t>为一个小数倍数）</w:t>
      </w:r>
    </w:p>
    <w:p w14:paraId="05CFE2AC" w14:textId="05614A77" w:rsidR="009F32B3" w:rsidRDefault="009F32B3" w:rsidP="009F32B3">
      <w:pPr>
        <w:pBdr>
          <w:bottom w:val="single" w:sz="6" w:space="1" w:color="auto"/>
        </w:pBdr>
        <w:ind w:firstLine="440"/>
      </w:pPr>
    </w:p>
    <w:p w14:paraId="0E719941" w14:textId="77777777" w:rsidR="009F32B3" w:rsidRPr="00C34915" w:rsidRDefault="009F32B3" w:rsidP="009F32B3">
      <w:pPr>
        <w:ind w:firstLine="440"/>
      </w:pPr>
    </w:p>
    <w:p w14:paraId="4BB83B6A" w14:textId="77777777" w:rsidR="00C34915" w:rsidRPr="00C34915" w:rsidRDefault="00C34915" w:rsidP="00C34915">
      <w:pPr>
        <w:ind w:firstLine="442"/>
      </w:pPr>
      <w:r w:rsidRPr="00C34915">
        <w:rPr>
          <w:b/>
          <w:bCs/>
        </w:rPr>
        <w:t>小贴士：</w:t>
      </w:r>
      <w:r w:rsidRPr="00C34915">
        <w:rPr>
          <w:b/>
          <w:bCs/>
        </w:rPr>
        <w:t>REPL</w:t>
      </w:r>
      <w:r w:rsidRPr="00C34915">
        <w:rPr>
          <w:b/>
          <w:bCs/>
        </w:rPr>
        <w:t>交互模式</w:t>
      </w:r>
    </w:p>
    <w:p w14:paraId="75CC2606" w14:textId="77777777" w:rsidR="00C34915" w:rsidRPr="00C34915" w:rsidRDefault="00C34915" w:rsidP="00C34915">
      <w:pPr>
        <w:ind w:firstLine="440"/>
      </w:pPr>
      <w:r w:rsidRPr="00C34915">
        <w:t>如果你在</w:t>
      </w:r>
      <w:r w:rsidRPr="00C34915">
        <w:t>Python</w:t>
      </w:r>
      <w:r w:rsidRPr="00C34915">
        <w:t>自带的</w:t>
      </w:r>
      <w:r w:rsidRPr="00C34915">
        <w:t>IDLE</w:t>
      </w:r>
      <w:r w:rsidRPr="00C34915">
        <w:t>或</w:t>
      </w:r>
      <w:proofErr w:type="spellStart"/>
      <w:r w:rsidRPr="00C34915">
        <w:t>VSCode</w:t>
      </w:r>
      <w:proofErr w:type="spellEnd"/>
      <w:r w:rsidRPr="00C34915">
        <w:t>的交互窗口中，输入代码后会立即执行，非常适合测试：</w:t>
      </w:r>
    </w:p>
    <w:p w14:paraId="213B3DD1" w14:textId="77777777" w:rsidR="00C34915" w:rsidRPr="00C34915" w:rsidRDefault="00C34915" w:rsidP="00C34915">
      <w:pPr>
        <w:pStyle w:val="af8"/>
      </w:pPr>
      <w:r w:rsidRPr="00C34915">
        <w:t>&gt;&gt;&gt; name = input("</w:t>
      </w:r>
      <w:r w:rsidRPr="00C34915">
        <w:t>你的名字</w:t>
      </w:r>
      <w:r w:rsidRPr="00C34915">
        <w:t>:")</w:t>
      </w:r>
    </w:p>
    <w:p w14:paraId="78BF300C" w14:textId="77777777" w:rsidR="00C34915" w:rsidRPr="00C34915" w:rsidRDefault="00C34915" w:rsidP="00C34915">
      <w:pPr>
        <w:pStyle w:val="af8"/>
      </w:pPr>
      <w:r w:rsidRPr="00C34915">
        <w:t>你的名字</w:t>
      </w:r>
      <w:r w:rsidRPr="00C34915">
        <w:t>:</w:t>
      </w:r>
      <w:r w:rsidRPr="00C61B34">
        <w:rPr>
          <w:b/>
          <w:bCs/>
        </w:rPr>
        <w:t>小明</w:t>
      </w:r>
    </w:p>
    <w:p w14:paraId="59A3343E" w14:textId="77777777" w:rsidR="00C34915" w:rsidRPr="00C34915" w:rsidRDefault="00C34915" w:rsidP="00C34915">
      <w:pPr>
        <w:pStyle w:val="af8"/>
      </w:pPr>
      <w:r w:rsidRPr="00C34915">
        <w:t>&gt;&gt;&gt; print("</w:t>
      </w:r>
      <w:r w:rsidRPr="00C34915">
        <w:t>你好</w:t>
      </w:r>
      <w:r w:rsidRPr="00C34915">
        <w:t>," + name)</w:t>
      </w:r>
    </w:p>
    <w:p w14:paraId="65182056" w14:textId="77777777" w:rsidR="00C34915" w:rsidRPr="00C34915" w:rsidRDefault="00C34915" w:rsidP="00C34915">
      <w:pPr>
        <w:pStyle w:val="af8"/>
      </w:pPr>
      <w:r w:rsidRPr="00C34915">
        <w:t>你好</w:t>
      </w:r>
      <w:r w:rsidRPr="00C34915">
        <w:t>,</w:t>
      </w:r>
      <w:r w:rsidRPr="00C34915">
        <w:t>小明</w:t>
      </w:r>
    </w:p>
    <w:p w14:paraId="699D8012" w14:textId="77777777" w:rsidR="00C34915" w:rsidRPr="00C34915" w:rsidRDefault="00C34915" w:rsidP="00C34915">
      <w:pPr>
        <w:ind w:firstLine="440"/>
      </w:pPr>
      <w:r w:rsidRPr="00C34915">
        <w:t>而对于</w:t>
      </w:r>
      <w:r w:rsidRPr="00C34915">
        <w:t xml:space="preserve"> .</w:t>
      </w:r>
      <w:proofErr w:type="spellStart"/>
      <w:r w:rsidRPr="00C34915">
        <w:t>py</w:t>
      </w:r>
      <w:proofErr w:type="spellEnd"/>
      <w:r w:rsidRPr="00C34915">
        <w:t xml:space="preserve"> </w:t>
      </w:r>
      <w:r w:rsidRPr="00C34915">
        <w:t>文件，需要点击</w:t>
      </w:r>
      <w:r w:rsidRPr="00C34915">
        <w:t>"</w:t>
      </w:r>
      <w:r w:rsidRPr="00C34915">
        <w:t>运行</w:t>
      </w:r>
      <w:r w:rsidRPr="00C34915">
        <w:t>"</w:t>
      </w:r>
      <w:r w:rsidRPr="00C34915">
        <w:t>按钮才能看到效果，两者的区别在于：</w:t>
      </w:r>
      <w:r w:rsidRPr="00C34915">
        <w:rPr>
          <w:b/>
          <w:bCs/>
        </w:rPr>
        <w:t>文件模式是整段运行，交互模式是逐行运行</w:t>
      </w:r>
      <w:r w:rsidRPr="00C34915">
        <w:t>。</w:t>
      </w:r>
    </w:p>
    <w:p w14:paraId="6C623BC8" w14:textId="4F33C6B6" w:rsidR="008E08F5" w:rsidRDefault="008E08F5">
      <w:pPr>
        <w:widowControl/>
        <w:spacing w:after="160" w:line="278" w:lineRule="auto"/>
        <w:ind w:firstLineChars="0" w:firstLine="0"/>
      </w:pPr>
      <w:r>
        <w:br w:type="page"/>
      </w:r>
    </w:p>
    <w:p w14:paraId="105B15E7" w14:textId="281A939D" w:rsidR="00C34915" w:rsidRDefault="00202903" w:rsidP="00202903">
      <w:pPr>
        <w:pStyle w:val="afa"/>
        <w:rPr>
          <w:rFonts w:hint="eastAsia"/>
        </w:rPr>
      </w:pPr>
      <w:r>
        <w:rPr>
          <w:rFonts w:hint="eastAsia"/>
        </w:rPr>
        <w:lastRenderedPageBreak/>
        <w:t>1.3.2</w:t>
      </w:r>
      <w:r w:rsidR="00F1004F">
        <w:rPr>
          <w:rFonts w:hint="eastAsia"/>
        </w:rPr>
        <w:t>,1.3.3</w:t>
      </w:r>
      <w:r>
        <w:rPr>
          <w:rFonts w:hint="eastAsia"/>
        </w:rPr>
        <w:t>课后</w:t>
      </w:r>
      <w:r w:rsidR="008E08F5">
        <w:rPr>
          <w:rFonts w:hint="eastAsia"/>
        </w:rPr>
        <w:t>总作业</w:t>
      </w:r>
    </w:p>
    <w:p w14:paraId="226AB310" w14:textId="77777777" w:rsidR="008E08F5" w:rsidRDefault="008E08F5" w:rsidP="008E08F5">
      <w:pPr>
        <w:ind w:firstLineChars="0" w:firstLine="0"/>
      </w:pPr>
    </w:p>
    <w:p w14:paraId="06AD6342" w14:textId="3CDC9458" w:rsidR="008E08F5" w:rsidRDefault="008E08F5" w:rsidP="008E08F5">
      <w:pPr>
        <w:ind w:firstLineChars="0" w:firstLine="0"/>
      </w:pPr>
      <w:r>
        <w:rPr>
          <w:rFonts w:hint="eastAsia"/>
        </w:rPr>
        <w:t>在洛谷上</w:t>
      </w:r>
      <w:r>
        <w:rPr>
          <w:rFonts w:hint="eastAsia"/>
        </w:rPr>
        <w:t>AC</w:t>
      </w:r>
      <w:r>
        <w:rPr>
          <w:rFonts w:hint="eastAsia"/>
        </w:rPr>
        <w:t>以下几题：</w:t>
      </w:r>
    </w:p>
    <w:p w14:paraId="08D6A3DF" w14:textId="77777777" w:rsidR="00FE2559" w:rsidRDefault="00FE2559" w:rsidP="008E08F5">
      <w:pPr>
        <w:ind w:firstLineChars="0" w:firstLine="0"/>
      </w:pPr>
    </w:p>
    <w:p w14:paraId="1BC7E74B" w14:textId="254CDE25" w:rsidR="00290A69" w:rsidRDefault="00290A69" w:rsidP="008E08F5">
      <w:pPr>
        <w:ind w:firstLineChars="0" w:firstLine="0"/>
      </w:pPr>
      <w:r w:rsidRPr="00290A69">
        <w:t>https://www.luogu.com.cn/problem/B2003</w:t>
      </w:r>
    </w:p>
    <w:p w14:paraId="5C467415" w14:textId="3328DD86" w:rsidR="008E08F5" w:rsidRPr="0092496D" w:rsidRDefault="00202903" w:rsidP="00202903">
      <w:pPr>
        <w:ind w:firstLineChars="0" w:firstLine="0"/>
      </w:pPr>
      <w:hyperlink r:id="rId24" w:history="1">
        <w:r w:rsidRPr="0092496D">
          <w:rPr>
            <w:rStyle w:val="af0"/>
            <w:color w:val="auto"/>
            <w:u w:val="none"/>
          </w:rPr>
          <w:t>https://www.luogu.com.cn/problem/U619333</w:t>
        </w:r>
      </w:hyperlink>
    </w:p>
    <w:p w14:paraId="73B155B6" w14:textId="497320AE" w:rsidR="00CD5B44" w:rsidRPr="0092496D" w:rsidRDefault="00CD5B44" w:rsidP="008E08F5">
      <w:pPr>
        <w:ind w:firstLineChars="0" w:firstLine="0"/>
      </w:pPr>
      <w:hyperlink r:id="rId25" w:history="1">
        <w:r w:rsidRPr="0092496D">
          <w:rPr>
            <w:rStyle w:val="af0"/>
            <w:color w:val="auto"/>
            <w:u w:val="none"/>
          </w:rPr>
          <w:t>https://www.luogu.com.cn/problem/U619353</w:t>
        </w:r>
      </w:hyperlink>
    </w:p>
    <w:p w14:paraId="3DB2C693" w14:textId="77777777" w:rsidR="00CD5B44" w:rsidRDefault="00CD5B44">
      <w:pPr>
        <w:widowControl/>
        <w:spacing w:after="160" w:line="278" w:lineRule="auto"/>
        <w:ind w:firstLineChars="0" w:firstLine="0"/>
      </w:pPr>
      <w:r>
        <w:br w:type="page"/>
      </w:r>
    </w:p>
    <w:p w14:paraId="4D5773D6" w14:textId="15FD059F" w:rsidR="0017393B" w:rsidRDefault="000371F0" w:rsidP="000371F0">
      <w:pPr>
        <w:pStyle w:val="2"/>
        <w:numPr>
          <w:ilvl w:val="1"/>
          <w:numId w:val="1"/>
        </w:numPr>
      </w:pPr>
      <w:bookmarkStart w:id="10" w:name="_Toc218877919"/>
      <w:r>
        <w:rPr>
          <w:rFonts w:hint="eastAsia"/>
        </w:rPr>
        <w:lastRenderedPageBreak/>
        <w:t>数据处理</w:t>
      </w:r>
      <w:bookmarkEnd w:id="10"/>
    </w:p>
    <w:p w14:paraId="65DACD26" w14:textId="3484BDD1" w:rsidR="000371F0" w:rsidRDefault="00525235" w:rsidP="00187360">
      <w:pPr>
        <w:pStyle w:val="3"/>
        <w:numPr>
          <w:ilvl w:val="2"/>
          <w:numId w:val="1"/>
        </w:numPr>
      </w:pPr>
      <w:r>
        <w:rPr>
          <w:rFonts w:hint="eastAsia"/>
        </w:rPr>
        <w:t xml:space="preserve"> </w:t>
      </w:r>
      <w:bookmarkStart w:id="11" w:name="_Toc218877920"/>
      <w:r w:rsidR="00187360">
        <w:rPr>
          <w:rFonts w:hint="eastAsia"/>
        </w:rPr>
        <w:t>算术运算符</w:t>
      </w:r>
      <w:bookmarkEnd w:id="11"/>
    </w:p>
    <w:p w14:paraId="6FEFCC44" w14:textId="7759F86C" w:rsidR="00187360" w:rsidRDefault="00550D0D" w:rsidP="00187360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中，有多种算术运算符，</w:t>
      </w:r>
      <w:r w:rsidR="0017203D">
        <w:rPr>
          <w:rFonts w:hint="eastAsia"/>
        </w:rPr>
        <w:t>运行以下代码：</w:t>
      </w:r>
    </w:p>
    <w:p w14:paraId="04B94418" w14:textId="2BD7FC46" w:rsidR="00263EAA" w:rsidRDefault="00635FDB" w:rsidP="0017203D">
      <w:pPr>
        <w:pStyle w:val="af8"/>
      </w:pPr>
      <w:r>
        <w:rPr>
          <w:rFonts w:hint="eastAsia"/>
        </w:rPr>
        <w:t># 1_4_1_1.py</w:t>
      </w:r>
    </w:p>
    <w:p w14:paraId="30BE4AE4" w14:textId="77777777" w:rsidR="00635FDB" w:rsidRDefault="00635FDB" w:rsidP="0017203D">
      <w:pPr>
        <w:pStyle w:val="af8"/>
      </w:pPr>
    </w:p>
    <w:p w14:paraId="128B0001" w14:textId="4C38E04D" w:rsidR="00263EAA" w:rsidRDefault="00263EAA" w:rsidP="0017203D">
      <w:pPr>
        <w:pStyle w:val="af8"/>
      </w:pPr>
      <w:r>
        <w:rPr>
          <w:rFonts w:hint="eastAsia"/>
        </w:rPr>
        <w:t>print(3 + 5) # 8</w:t>
      </w:r>
    </w:p>
    <w:p w14:paraId="08854B72" w14:textId="68B06C46" w:rsidR="00263EAA" w:rsidRDefault="00263EAA" w:rsidP="0017203D">
      <w:pPr>
        <w:pStyle w:val="af8"/>
      </w:pPr>
      <w:r>
        <w:rPr>
          <w:rFonts w:hint="eastAsia"/>
        </w:rPr>
        <w:t xml:space="preserve">print(3 </w:t>
      </w:r>
      <w:r>
        <w:t>–</w:t>
      </w:r>
      <w:r>
        <w:rPr>
          <w:rFonts w:hint="eastAsia"/>
        </w:rPr>
        <w:t xml:space="preserve"> 5) # -2</w:t>
      </w:r>
    </w:p>
    <w:p w14:paraId="756DEE2B" w14:textId="49D5E2CD" w:rsidR="00263EAA" w:rsidRDefault="00263EAA" w:rsidP="0017203D">
      <w:pPr>
        <w:pStyle w:val="af8"/>
      </w:pPr>
      <w:r>
        <w:rPr>
          <w:rFonts w:hint="eastAsia"/>
        </w:rPr>
        <w:t>print(3 * 5) # 15</w:t>
      </w:r>
    </w:p>
    <w:p w14:paraId="6EB7DDDF" w14:textId="2C4840D8" w:rsidR="00263EAA" w:rsidRDefault="00263EAA" w:rsidP="0017203D">
      <w:pPr>
        <w:pStyle w:val="af8"/>
      </w:pPr>
      <w:r>
        <w:rPr>
          <w:rFonts w:hint="eastAsia"/>
        </w:rPr>
        <w:t>print(3 / 5) #</w:t>
      </w:r>
      <w:r w:rsidR="00635FDB">
        <w:rPr>
          <w:rFonts w:hint="eastAsia"/>
        </w:rPr>
        <w:t xml:space="preserve"> 0.6</w:t>
      </w:r>
    </w:p>
    <w:p w14:paraId="08300CA9" w14:textId="48EE433F" w:rsidR="00635FDB" w:rsidRDefault="00635FDB" w:rsidP="0017203D">
      <w:pPr>
        <w:pStyle w:val="af8"/>
      </w:pPr>
    </w:p>
    <w:p w14:paraId="6A4B3CC8" w14:textId="11BF291A" w:rsidR="00635FDB" w:rsidRDefault="00635FDB" w:rsidP="0017203D">
      <w:pPr>
        <w:pStyle w:val="af8"/>
      </w:pPr>
      <w:r>
        <w:rPr>
          <w:rFonts w:hint="eastAsia"/>
        </w:rPr>
        <w:t>print(</w:t>
      </w:r>
      <w:r w:rsidR="00FE13CC">
        <w:rPr>
          <w:rFonts w:hint="eastAsia"/>
        </w:rPr>
        <w:t>7</w:t>
      </w:r>
      <w:r>
        <w:rPr>
          <w:rFonts w:hint="eastAsia"/>
        </w:rPr>
        <w:t xml:space="preserve"> // 5) </w:t>
      </w:r>
      <w:r w:rsidR="00FE13CC">
        <w:rPr>
          <w:rFonts w:hint="eastAsia"/>
        </w:rPr>
        <w:t># 1</w:t>
      </w:r>
    </w:p>
    <w:p w14:paraId="0FA7A6F3" w14:textId="28FCE717" w:rsidR="00FE13CC" w:rsidRDefault="00FE13CC" w:rsidP="0017203D">
      <w:pPr>
        <w:pStyle w:val="af8"/>
      </w:pPr>
      <w:r>
        <w:rPr>
          <w:rFonts w:hint="eastAsia"/>
        </w:rPr>
        <w:t>print(7 % 5) # 2</w:t>
      </w:r>
    </w:p>
    <w:p w14:paraId="463CFE1A" w14:textId="0D4F6ADC" w:rsidR="00202D88" w:rsidRDefault="00FE13CC" w:rsidP="0017203D">
      <w:pPr>
        <w:pStyle w:val="af8"/>
      </w:pPr>
      <w:r>
        <w:rPr>
          <w:rFonts w:hint="eastAsia"/>
        </w:rPr>
        <w:t xml:space="preserve">print(2 ** 3) # </w:t>
      </w:r>
      <w:r w:rsidR="00202D88">
        <w:rPr>
          <w:rFonts w:hint="eastAsia"/>
        </w:rPr>
        <w:t>8</w:t>
      </w:r>
    </w:p>
    <w:p w14:paraId="5397E74B" w14:textId="5442BD1F" w:rsidR="00202D88" w:rsidRDefault="00202D88" w:rsidP="005422EF">
      <w:pPr>
        <w:ind w:firstLine="440"/>
      </w:pPr>
      <w:r>
        <w:rPr>
          <w:rFonts w:hint="eastAsia"/>
        </w:rPr>
        <w:t>其中，</w:t>
      </w:r>
      <w:r>
        <w:rPr>
          <w:rFonts w:hint="eastAsia"/>
        </w:rPr>
        <w:t>//</w:t>
      </w:r>
      <w:r>
        <w:rPr>
          <w:rFonts w:hint="eastAsia"/>
        </w:rPr>
        <w:t>是整除运算符，会在计算除法后舍去小数部分；</w:t>
      </w:r>
      <w:r>
        <w:rPr>
          <w:rFonts w:hint="eastAsia"/>
        </w:rPr>
        <w:t>%</w:t>
      </w:r>
      <w:r>
        <w:rPr>
          <w:rFonts w:hint="eastAsia"/>
        </w:rPr>
        <w:t>是取模（取余）计算符，</w:t>
      </w:r>
      <w:r w:rsidR="005422EF">
        <w:rPr>
          <w:rFonts w:ascii="Segoe UI Emoji" w:hAnsi="Segoe UI Emoji" w:cs="Segoe UI Emoji" w:hint="eastAsia"/>
        </w:rPr>
        <w:t>给出除法运算结果的余数；</w:t>
      </w:r>
      <w:r w:rsidR="005422EF" w:rsidRPr="005422EF">
        <w:rPr>
          <w:rFonts w:hint="eastAsia"/>
        </w:rPr>
        <w:t>**</w:t>
      </w:r>
      <w:r w:rsidR="005422EF">
        <w:rPr>
          <w:rFonts w:hint="eastAsia"/>
        </w:rPr>
        <w:t>是</w:t>
      </w:r>
      <w:r w:rsidR="00A677F9">
        <w:rPr>
          <w:rFonts w:hint="eastAsia"/>
        </w:rPr>
        <w:t>幂运算符，用于进行幂运算。</w:t>
      </w:r>
    </w:p>
    <w:p w14:paraId="76546B64" w14:textId="77777777" w:rsidR="00DA774C" w:rsidRDefault="00DA774C" w:rsidP="005422EF">
      <w:pPr>
        <w:ind w:firstLine="440"/>
      </w:pPr>
    </w:p>
    <w:p w14:paraId="68F73C86" w14:textId="77777777" w:rsidR="00DA774C" w:rsidRPr="00DA774C" w:rsidRDefault="00DA774C" w:rsidP="00DA774C">
      <w:pPr>
        <w:ind w:firstLine="442"/>
      </w:pPr>
      <w:r w:rsidRPr="00DA774C">
        <w:rPr>
          <w:b/>
          <w:bCs/>
        </w:rPr>
        <w:t>运算符优先级与括号</w:t>
      </w:r>
    </w:p>
    <w:p w14:paraId="6FD9C921" w14:textId="77777777" w:rsidR="00DA774C" w:rsidRPr="00DA774C" w:rsidRDefault="00DA774C" w:rsidP="00DA774C">
      <w:pPr>
        <w:ind w:firstLine="440"/>
      </w:pPr>
      <w:r w:rsidRPr="00DA774C">
        <w:t>Python</w:t>
      </w:r>
      <w:r w:rsidRPr="00DA774C">
        <w:t>中多个运算符一起使用时，会按优先级顺序计算。就像数学中</w:t>
      </w:r>
      <w:r w:rsidRPr="00DA774C">
        <w:t>"</w:t>
      </w:r>
      <w:r w:rsidRPr="00DA774C">
        <w:t>先乘除后加减</w:t>
      </w:r>
      <w:r w:rsidRPr="00DA774C">
        <w:t>"</w:t>
      </w:r>
      <w:r w:rsidRPr="00DA774C">
        <w:t>一样：</w:t>
      </w:r>
    </w:p>
    <w:p w14:paraId="19E8BF9C" w14:textId="77777777" w:rsidR="00DA774C" w:rsidRPr="00DA774C" w:rsidRDefault="00DA774C" w:rsidP="00DA774C">
      <w:pPr>
        <w:pStyle w:val="af8"/>
      </w:pPr>
      <w:r w:rsidRPr="00DA774C">
        <w:t xml:space="preserve"># </w:t>
      </w:r>
      <w:r w:rsidRPr="00DA774C">
        <w:t>猜猜看结果是什么？</w:t>
      </w:r>
    </w:p>
    <w:p w14:paraId="110B8F21" w14:textId="77777777" w:rsidR="00DA774C" w:rsidRPr="00DA774C" w:rsidRDefault="00DA774C" w:rsidP="00DA774C">
      <w:pPr>
        <w:pStyle w:val="af8"/>
      </w:pPr>
      <w:r w:rsidRPr="00DA774C">
        <w:t xml:space="preserve">print(2 + 3 * 5)      # </w:t>
      </w:r>
      <w:r w:rsidRPr="00DA774C">
        <w:t>结果是</w:t>
      </w:r>
      <w:r w:rsidRPr="00DA774C">
        <w:t>17</w:t>
      </w:r>
      <w:r w:rsidRPr="00DA774C">
        <w:t>，不是</w:t>
      </w:r>
      <w:r w:rsidRPr="00DA774C">
        <w:t>25</w:t>
      </w:r>
      <w:r w:rsidRPr="00DA774C">
        <w:t>！因为</w:t>
      </w:r>
      <w:r w:rsidRPr="00DA774C">
        <w:t>*</w:t>
      </w:r>
      <w:r w:rsidRPr="00DA774C">
        <w:t>先算</w:t>
      </w:r>
    </w:p>
    <w:p w14:paraId="037E9519" w14:textId="77777777" w:rsidR="00DA774C" w:rsidRPr="00DA774C" w:rsidRDefault="00DA774C" w:rsidP="00DA774C">
      <w:pPr>
        <w:pStyle w:val="af8"/>
      </w:pPr>
      <w:r w:rsidRPr="00DA774C">
        <w:t xml:space="preserve">print((2 + 3) * 5)    # </w:t>
      </w:r>
      <w:r w:rsidRPr="00DA774C">
        <w:t>结果是</w:t>
      </w:r>
      <w:r w:rsidRPr="00DA774C">
        <w:t>25</w:t>
      </w:r>
      <w:r w:rsidRPr="00DA774C">
        <w:t>，括号改变了优先级</w:t>
      </w:r>
    </w:p>
    <w:p w14:paraId="2A2A84B9" w14:textId="77777777" w:rsidR="00DA774C" w:rsidRPr="00DA774C" w:rsidRDefault="00DA774C" w:rsidP="00DA774C">
      <w:pPr>
        <w:pStyle w:val="af8"/>
      </w:pPr>
    </w:p>
    <w:p w14:paraId="3C32803A" w14:textId="77777777" w:rsidR="00DA774C" w:rsidRPr="00DA774C" w:rsidRDefault="00DA774C" w:rsidP="00DA774C">
      <w:pPr>
        <w:pStyle w:val="af8"/>
      </w:pPr>
      <w:r w:rsidRPr="00DA774C">
        <w:t xml:space="preserve"># </w:t>
      </w:r>
      <w:r w:rsidRPr="00DA774C">
        <w:t>更复杂的例子</w:t>
      </w:r>
    </w:p>
    <w:p w14:paraId="786E14CC" w14:textId="77777777" w:rsidR="00DA774C" w:rsidRPr="00DA774C" w:rsidRDefault="00DA774C" w:rsidP="00DA774C">
      <w:pPr>
        <w:pStyle w:val="af8"/>
      </w:pPr>
      <w:r w:rsidRPr="00DA774C">
        <w:t xml:space="preserve">print(3 + 5 * 2 ** 2)      # </w:t>
      </w:r>
      <w:r w:rsidRPr="00DA774C">
        <w:t>先算</w:t>
      </w:r>
      <w:r w:rsidRPr="00DA774C">
        <w:t xml:space="preserve">** → </w:t>
      </w:r>
      <w:r w:rsidRPr="00DA774C">
        <w:t>再算</w:t>
      </w:r>
      <w:r w:rsidRPr="00DA774C">
        <w:t xml:space="preserve">* → </w:t>
      </w:r>
      <w:r w:rsidRPr="00DA774C">
        <w:t>最后算</w:t>
      </w:r>
      <w:r w:rsidRPr="00DA774C">
        <w:t>+</w:t>
      </w:r>
      <w:r w:rsidRPr="00DA774C">
        <w:t>，结果是</w:t>
      </w:r>
      <w:r w:rsidRPr="00DA774C">
        <w:t>23</w:t>
      </w:r>
    </w:p>
    <w:p w14:paraId="3220CD3F" w14:textId="77777777" w:rsidR="00DA774C" w:rsidRPr="00DA774C" w:rsidRDefault="00DA774C" w:rsidP="00DA774C">
      <w:pPr>
        <w:pStyle w:val="af8"/>
      </w:pPr>
      <w:r w:rsidRPr="00DA774C">
        <w:t xml:space="preserve">print((3 + 5) * 2 ** 2)    # </w:t>
      </w:r>
      <w:r w:rsidRPr="00DA774C">
        <w:t>结果是</w:t>
      </w:r>
      <w:r w:rsidRPr="00DA774C">
        <w:t>32</w:t>
      </w:r>
    </w:p>
    <w:p w14:paraId="0D35337F" w14:textId="772DA734" w:rsidR="002F4E01" w:rsidRDefault="00DA774C" w:rsidP="002F4E01">
      <w:pPr>
        <w:pStyle w:val="af8"/>
      </w:pPr>
      <w:r w:rsidRPr="00DA774C">
        <w:t xml:space="preserve">print((3 + 5) * (2 ** 2))  # </w:t>
      </w:r>
      <w:r w:rsidRPr="00DA774C">
        <w:t>结果也是</w:t>
      </w:r>
      <w:r w:rsidRPr="00DA774C">
        <w:t>32</w:t>
      </w:r>
    </w:p>
    <w:p w14:paraId="682B2528" w14:textId="77777777" w:rsidR="002F4E01" w:rsidRPr="002F4E01" w:rsidRDefault="002F4E01" w:rsidP="002F4E01">
      <w:pPr>
        <w:ind w:firstLine="440"/>
      </w:pPr>
    </w:p>
    <w:p w14:paraId="29AAD669" w14:textId="1A4223B4" w:rsidR="00DA774C" w:rsidRPr="00DA774C" w:rsidRDefault="00DA774C" w:rsidP="00DA774C">
      <w:pPr>
        <w:ind w:firstLine="442"/>
      </w:pPr>
      <w:r w:rsidRPr="00DA774C">
        <w:rPr>
          <w:b/>
          <w:bCs/>
        </w:rPr>
        <w:t>优先级口诀：</w:t>
      </w:r>
      <w:r w:rsidR="00E07DE7" w:rsidRPr="00E07DE7">
        <w:rPr>
          <w:rFonts w:eastAsia="思源黑体"/>
          <w:b/>
          <w:color w:val="E97132" w:themeColor="accent2"/>
        </w:rPr>
        <w:t>幂运算</w:t>
      </w:r>
      <w:r w:rsidR="00E07DE7" w:rsidRPr="00E07DE7">
        <w:rPr>
          <w:rFonts w:eastAsia="思源黑体"/>
          <w:b/>
          <w:color w:val="E97132" w:themeColor="accent2"/>
        </w:rPr>
        <w:t xml:space="preserve"> &gt; </w:t>
      </w:r>
      <w:r w:rsidR="00E07DE7" w:rsidRPr="00E07DE7">
        <w:rPr>
          <w:rFonts w:eastAsia="思源黑体"/>
          <w:b/>
          <w:color w:val="E97132" w:themeColor="accent2"/>
        </w:rPr>
        <w:t>正负号</w:t>
      </w:r>
      <w:r w:rsidR="00E07DE7" w:rsidRPr="00E07DE7">
        <w:rPr>
          <w:rFonts w:eastAsia="思源黑体"/>
          <w:b/>
          <w:color w:val="E97132" w:themeColor="accent2"/>
        </w:rPr>
        <w:t xml:space="preserve"> &gt; </w:t>
      </w:r>
      <w:r w:rsidR="00E07DE7" w:rsidRPr="00E07DE7">
        <w:rPr>
          <w:rFonts w:eastAsia="思源黑体"/>
          <w:b/>
          <w:color w:val="E97132" w:themeColor="accent2"/>
        </w:rPr>
        <w:t>乘除</w:t>
      </w:r>
      <w:r w:rsidR="00E07DE7" w:rsidRPr="00E07DE7">
        <w:rPr>
          <w:rFonts w:eastAsia="思源黑体"/>
          <w:b/>
          <w:color w:val="E97132" w:themeColor="accent2"/>
        </w:rPr>
        <w:t xml:space="preserve"> &gt; </w:t>
      </w:r>
      <w:r w:rsidR="00E07DE7" w:rsidRPr="00E07DE7">
        <w:rPr>
          <w:rFonts w:eastAsia="思源黑体"/>
          <w:b/>
          <w:color w:val="E97132" w:themeColor="accent2"/>
        </w:rPr>
        <w:t>加减</w:t>
      </w:r>
      <w:r w:rsidR="00E07DE7" w:rsidRPr="00E07DE7">
        <w:rPr>
          <w:rFonts w:eastAsia="思源黑体"/>
          <w:b/>
          <w:color w:val="E97132" w:themeColor="accent2"/>
        </w:rPr>
        <w:t xml:space="preserve"> &gt; </w:t>
      </w:r>
      <w:r w:rsidR="00E07DE7" w:rsidRPr="00E07DE7">
        <w:rPr>
          <w:rFonts w:eastAsia="思源黑体"/>
          <w:b/>
          <w:color w:val="E97132" w:themeColor="accent2"/>
        </w:rPr>
        <w:t>关系运算</w:t>
      </w:r>
      <w:r w:rsidR="00E07DE7" w:rsidRPr="00E07DE7">
        <w:rPr>
          <w:rFonts w:eastAsia="思源黑体"/>
          <w:b/>
          <w:color w:val="E97132" w:themeColor="accent2"/>
        </w:rPr>
        <w:t xml:space="preserve"> &gt; not &gt; and &gt; or</w:t>
      </w:r>
      <w:r w:rsidRPr="00DA774C">
        <w:t>生活中的例子：超市促销</w:t>
      </w:r>
    </w:p>
    <w:p w14:paraId="3AB6A92F" w14:textId="77777777" w:rsidR="00DA774C" w:rsidRPr="00DA774C" w:rsidRDefault="00DA774C" w:rsidP="00DA774C">
      <w:pPr>
        <w:pStyle w:val="af8"/>
      </w:pPr>
      <w:r w:rsidRPr="00DA774C">
        <w:t>原价</w:t>
      </w:r>
      <w:r w:rsidRPr="00DA774C">
        <w:t xml:space="preserve"> = 100</w:t>
      </w:r>
    </w:p>
    <w:p w14:paraId="0C853696" w14:textId="77777777" w:rsidR="00DA774C" w:rsidRPr="00DA774C" w:rsidRDefault="00DA774C" w:rsidP="00DA774C">
      <w:pPr>
        <w:pStyle w:val="af8"/>
      </w:pPr>
      <w:r w:rsidRPr="00DA774C">
        <w:lastRenderedPageBreak/>
        <w:t>折扣</w:t>
      </w:r>
      <w:r w:rsidRPr="00DA774C">
        <w:t xml:space="preserve"> = 0.8</w:t>
      </w:r>
    </w:p>
    <w:p w14:paraId="6D8BC90B" w14:textId="77777777" w:rsidR="00DA774C" w:rsidRPr="00DA774C" w:rsidRDefault="00DA774C" w:rsidP="00DA774C">
      <w:pPr>
        <w:pStyle w:val="af8"/>
      </w:pPr>
      <w:r w:rsidRPr="00DA774C">
        <w:t>税费</w:t>
      </w:r>
      <w:r w:rsidRPr="00DA774C">
        <w:t xml:space="preserve"> = 1.1</w:t>
      </w:r>
    </w:p>
    <w:p w14:paraId="26AC9FD0" w14:textId="77777777" w:rsidR="00DA774C" w:rsidRPr="00DA774C" w:rsidRDefault="00DA774C" w:rsidP="00DA774C">
      <w:pPr>
        <w:pStyle w:val="af8"/>
      </w:pPr>
    </w:p>
    <w:p w14:paraId="477BA8EE" w14:textId="77777777" w:rsidR="00DA774C" w:rsidRPr="00DA774C" w:rsidRDefault="00DA774C" w:rsidP="00DA774C">
      <w:pPr>
        <w:pStyle w:val="af8"/>
      </w:pPr>
      <w:r w:rsidRPr="00DA774C">
        <w:rPr>
          <w:i/>
          <w:iCs/>
        </w:rPr>
        <w:t xml:space="preserve"># </w:t>
      </w:r>
      <w:r w:rsidRPr="00DA774C">
        <w:rPr>
          <w:i/>
          <w:iCs/>
        </w:rPr>
        <w:t>错误：先加了税费再打折</w:t>
      </w:r>
    </w:p>
    <w:p w14:paraId="6E0C9F67" w14:textId="77777777" w:rsidR="00DA774C" w:rsidRPr="00DA774C" w:rsidRDefault="00DA774C" w:rsidP="00DA774C">
      <w:pPr>
        <w:pStyle w:val="af8"/>
      </w:pPr>
      <w:r w:rsidRPr="00DA774C">
        <w:t>错误价格</w:t>
      </w:r>
      <w:r w:rsidRPr="00DA774C">
        <w:t xml:space="preserve"> = </w:t>
      </w:r>
      <w:r w:rsidRPr="00DA774C">
        <w:t>原价</w:t>
      </w:r>
      <w:r w:rsidRPr="00DA774C">
        <w:t xml:space="preserve"> + </w:t>
      </w:r>
      <w:r w:rsidRPr="00DA774C">
        <w:t>原价</w:t>
      </w:r>
      <w:r w:rsidRPr="00DA774C">
        <w:t xml:space="preserve"> * </w:t>
      </w:r>
      <w:r w:rsidRPr="00DA774C">
        <w:t>税费</w:t>
      </w:r>
      <w:r w:rsidRPr="00DA774C">
        <w:t xml:space="preserve"> * </w:t>
      </w:r>
      <w:r w:rsidRPr="00DA774C">
        <w:t>折扣</w:t>
      </w:r>
      <w:r w:rsidRPr="00DA774C">
        <w:t xml:space="preserve">  </w:t>
      </w:r>
    </w:p>
    <w:p w14:paraId="754C36AA" w14:textId="77777777" w:rsidR="00DA774C" w:rsidRPr="00DA774C" w:rsidRDefault="00DA774C" w:rsidP="00DA774C">
      <w:pPr>
        <w:pStyle w:val="af8"/>
      </w:pPr>
      <w:r w:rsidRPr="00DA774C">
        <w:t>print("</w:t>
      </w:r>
      <w:r w:rsidRPr="00DA774C">
        <w:t>错误价格</w:t>
      </w:r>
      <w:r w:rsidRPr="00DA774C">
        <w:t xml:space="preserve">:", </w:t>
      </w:r>
      <w:r w:rsidRPr="00DA774C">
        <w:t>错误价格</w:t>
      </w:r>
      <w:r w:rsidRPr="00DA774C">
        <w:t xml:space="preserve">)  </w:t>
      </w:r>
      <w:r w:rsidRPr="00DA774C">
        <w:rPr>
          <w:i/>
          <w:iCs/>
        </w:rPr>
        <w:t xml:space="preserve"># </w:t>
      </w:r>
      <w:r w:rsidRPr="00DA774C">
        <w:rPr>
          <w:i/>
          <w:iCs/>
        </w:rPr>
        <w:t>结果不对</w:t>
      </w:r>
    </w:p>
    <w:p w14:paraId="07DA0887" w14:textId="77777777" w:rsidR="00DA774C" w:rsidRPr="00DA774C" w:rsidRDefault="00DA774C" w:rsidP="00DA774C">
      <w:pPr>
        <w:pStyle w:val="af8"/>
      </w:pPr>
    </w:p>
    <w:p w14:paraId="5285E4C1" w14:textId="77777777" w:rsidR="00DA774C" w:rsidRPr="00DA774C" w:rsidRDefault="00DA774C" w:rsidP="00DA774C">
      <w:pPr>
        <w:pStyle w:val="af8"/>
      </w:pPr>
      <w:r w:rsidRPr="00DA774C">
        <w:rPr>
          <w:i/>
          <w:iCs/>
        </w:rPr>
        <w:t xml:space="preserve"># </w:t>
      </w:r>
      <w:r w:rsidRPr="00DA774C">
        <w:rPr>
          <w:i/>
          <w:iCs/>
        </w:rPr>
        <w:t>正确：先打折，再打税</w:t>
      </w:r>
    </w:p>
    <w:p w14:paraId="75A5A56A" w14:textId="77777777" w:rsidR="00DA774C" w:rsidRPr="00DA774C" w:rsidRDefault="00DA774C" w:rsidP="00DA774C">
      <w:pPr>
        <w:pStyle w:val="af8"/>
      </w:pPr>
      <w:r w:rsidRPr="00DA774C">
        <w:t>正确价格</w:t>
      </w:r>
      <w:r w:rsidRPr="00DA774C">
        <w:t xml:space="preserve"> = (</w:t>
      </w:r>
      <w:r w:rsidRPr="00DA774C">
        <w:t>原价</w:t>
      </w:r>
      <w:r w:rsidRPr="00DA774C">
        <w:t xml:space="preserve"> * </w:t>
      </w:r>
      <w:r w:rsidRPr="00DA774C">
        <w:t>折扣</w:t>
      </w:r>
      <w:r w:rsidRPr="00DA774C">
        <w:t xml:space="preserve">) * </w:t>
      </w:r>
      <w:r w:rsidRPr="00DA774C">
        <w:t>税费</w:t>
      </w:r>
    </w:p>
    <w:p w14:paraId="6EC7C386" w14:textId="77777777" w:rsidR="00DA774C" w:rsidRPr="00DA774C" w:rsidRDefault="00DA774C" w:rsidP="00DA774C">
      <w:pPr>
        <w:pStyle w:val="af8"/>
      </w:pPr>
      <w:r w:rsidRPr="00DA774C">
        <w:t>print("</w:t>
      </w:r>
      <w:r w:rsidRPr="00DA774C">
        <w:t>正确价格</w:t>
      </w:r>
      <w:r w:rsidRPr="00DA774C">
        <w:t xml:space="preserve">:", </w:t>
      </w:r>
      <w:r w:rsidRPr="00DA774C">
        <w:t>正确价格</w:t>
      </w:r>
      <w:r w:rsidRPr="00DA774C">
        <w:t xml:space="preserve">)  </w:t>
      </w:r>
      <w:r w:rsidRPr="00DA774C">
        <w:rPr>
          <w:i/>
          <w:iCs/>
        </w:rPr>
        <w:t xml:space="preserve"># </w:t>
      </w:r>
      <w:r w:rsidRPr="00DA774C">
        <w:rPr>
          <w:i/>
          <w:iCs/>
        </w:rPr>
        <w:t>结果正确</w:t>
      </w:r>
    </w:p>
    <w:p w14:paraId="0F2A5F27" w14:textId="77777777" w:rsidR="00CC657D" w:rsidRDefault="00CC657D" w:rsidP="009F32B3">
      <w:pPr>
        <w:pBdr>
          <w:bottom w:val="single" w:sz="6" w:space="1" w:color="auto"/>
        </w:pBdr>
        <w:ind w:firstLineChars="0" w:firstLine="0"/>
      </w:pPr>
    </w:p>
    <w:p w14:paraId="7644CCAC" w14:textId="77777777" w:rsidR="002F4E01" w:rsidRPr="00DA774C" w:rsidRDefault="002F4E01" w:rsidP="009F32B3">
      <w:pPr>
        <w:ind w:firstLineChars="0" w:firstLine="0"/>
      </w:pPr>
    </w:p>
    <w:p w14:paraId="4F6AAC56" w14:textId="77777777" w:rsidR="00DA774C" w:rsidRPr="00DA774C" w:rsidRDefault="00DA774C" w:rsidP="00DA774C">
      <w:pPr>
        <w:ind w:firstLine="442"/>
      </w:pPr>
      <w:r w:rsidRPr="00DA774C">
        <w:rPr>
          <w:b/>
          <w:bCs/>
        </w:rPr>
        <w:t>混合类型运算规则</w:t>
      </w:r>
    </w:p>
    <w:p w14:paraId="4A622C1F" w14:textId="77777777" w:rsidR="00DA774C" w:rsidRPr="00DA774C" w:rsidRDefault="00DA774C" w:rsidP="00DA774C">
      <w:pPr>
        <w:ind w:firstLine="440"/>
      </w:pPr>
      <w:r w:rsidRPr="00DA774C">
        <w:t>当</w:t>
      </w:r>
      <w:r w:rsidRPr="00DA774C">
        <w:t>int</w:t>
      </w:r>
      <w:r w:rsidRPr="00DA774C">
        <w:t>和</w:t>
      </w:r>
      <w:r w:rsidRPr="00DA774C">
        <w:t>float</w:t>
      </w:r>
      <w:r w:rsidRPr="00DA774C">
        <w:t>一起运算时，结果会变成</w:t>
      </w:r>
      <w:r w:rsidRPr="00DA774C">
        <w:rPr>
          <w:b/>
          <w:bCs/>
        </w:rPr>
        <w:t>float</w:t>
      </w:r>
      <w:r w:rsidRPr="00DA774C">
        <w:t>：</w:t>
      </w:r>
    </w:p>
    <w:p w14:paraId="3C82D734" w14:textId="77777777" w:rsidR="00DA774C" w:rsidRPr="00DA774C" w:rsidRDefault="00DA774C" w:rsidP="00CC657D">
      <w:pPr>
        <w:pStyle w:val="af8"/>
      </w:pPr>
      <w:r w:rsidRPr="00DA774C">
        <w:t xml:space="preserve">a = 10      </w:t>
      </w:r>
      <w:r w:rsidRPr="00DA774C">
        <w:rPr>
          <w:i/>
          <w:iCs/>
        </w:rPr>
        <w:t># int</w:t>
      </w:r>
    </w:p>
    <w:p w14:paraId="0286C009" w14:textId="77777777" w:rsidR="00DA774C" w:rsidRPr="00DA774C" w:rsidRDefault="00DA774C" w:rsidP="00CC657D">
      <w:pPr>
        <w:pStyle w:val="af8"/>
      </w:pPr>
      <w:r w:rsidRPr="00DA774C">
        <w:t xml:space="preserve">b = 3.0     </w:t>
      </w:r>
      <w:r w:rsidRPr="00DA774C">
        <w:rPr>
          <w:i/>
          <w:iCs/>
        </w:rPr>
        <w:t># float</w:t>
      </w:r>
    </w:p>
    <w:p w14:paraId="0681BA18" w14:textId="77777777" w:rsidR="00DA774C" w:rsidRPr="00DA774C" w:rsidRDefault="00DA774C" w:rsidP="00CC657D">
      <w:pPr>
        <w:pStyle w:val="af8"/>
      </w:pPr>
    </w:p>
    <w:p w14:paraId="39CCCD44" w14:textId="77777777" w:rsidR="00DA774C" w:rsidRPr="00DA774C" w:rsidRDefault="00DA774C" w:rsidP="00CC657D">
      <w:pPr>
        <w:pStyle w:val="af8"/>
      </w:pPr>
      <w:r w:rsidRPr="00DA774C">
        <w:t xml:space="preserve">print(a + b)   </w:t>
      </w:r>
      <w:r w:rsidRPr="00DA774C">
        <w:rPr>
          <w:i/>
          <w:iCs/>
        </w:rPr>
        <w:t># 13.0  (float)</w:t>
      </w:r>
    </w:p>
    <w:p w14:paraId="00EB6A10" w14:textId="77777777" w:rsidR="00DA774C" w:rsidRPr="00DA774C" w:rsidRDefault="00DA774C" w:rsidP="00CC657D">
      <w:pPr>
        <w:pStyle w:val="af8"/>
      </w:pPr>
      <w:r w:rsidRPr="00DA774C">
        <w:t xml:space="preserve">print(a - b)   </w:t>
      </w:r>
      <w:r w:rsidRPr="00DA774C">
        <w:rPr>
          <w:i/>
          <w:iCs/>
        </w:rPr>
        <w:t># 7.0   (float)</w:t>
      </w:r>
    </w:p>
    <w:p w14:paraId="62508D20" w14:textId="77777777" w:rsidR="00DA774C" w:rsidRPr="00DA774C" w:rsidRDefault="00DA774C" w:rsidP="00CC657D">
      <w:pPr>
        <w:pStyle w:val="af8"/>
      </w:pPr>
      <w:r w:rsidRPr="00DA774C">
        <w:t xml:space="preserve">print(a * b)   </w:t>
      </w:r>
      <w:r w:rsidRPr="00DA774C">
        <w:rPr>
          <w:i/>
          <w:iCs/>
        </w:rPr>
        <w:t># 30.0  (float)</w:t>
      </w:r>
    </w:p>
    <w:p w14:paraId="4742F000" w14:textId="77777777" w:rsidR="00DA774C" w:rsidRPr="00DA774C" w:rsidRDefault="00DA774C" w:rsidP="00CC657D">
      <w:pPr>
        <w:pStyle w:val="af8"/>
      </w:pPr>
      <w:r w:rsidRPr="00DA774C">
        <w:t xml:space="preserve">print(a / b)   </w:t>
      </w:r>
      <w:r w:rsidRPr="00DA774C">
        <w:rPr>
          <w:i/>
          <w:iCs/>
        </w:rPr>
        <w:t># 3.333... (float)</w:t>
      </w:r>
    </w:p>
    <w:p w14:paraId="6DFDFA1A" w14:textId="77777777" w:rsidR="00DA774C" w:rsidRPr="00DA774C" w:rsidRDefault="00DA774C" w:rsidP="00CC657D">
      <w:pPr>
        <w:pStyle w:val="af8"/>
      </w:pPr>
    </w:p>
    <w:p w14:paraId="4370A9F0" w14:textId="77777777" w:rsidR="00DA774C" w:rsidRPr="00DA774C" w:rsidRDefault="00DA774C" w:rsidP="00CC657D">
      <w:pPr>
        <w:pStyle w:val="af8"/>
      </w:pPr>
      <w:r w:rsidRPr="00DA774C">
        <w:rPr>
          <w:i/>
          <w:iCs/>
        </w:rPr>
        <w:t xml:space="preserve"># </w:t>
      </w:r>
      <w:r w:rsidRPr="00DA774C">
        <w:rPr>
          <w:i/>
          <w:iCs/>
        </w:rPr>
        <w:t>整除和取模比较特殊</w:t>
      </w:r>
    </w:p>
    <w:p w14:paraId="543424A4" w14:textId="77777777" w:rsidR="00DA774C" w:rsidRPr="00DA774C" w:rsidRDefault="00DA774C" w:rsidP="00CC657D">
      <w:pPr>
        <w:pStyle w:val="af8"/>
      </w:pPr>
      <w:r w:rsidRPr="00DA774C">
        <w:t xml:space="preserve">print(a // b)  </w:t>
      </w:r>
      <w:r w:rsidRPr="00DA774C">
        <w:rPr>
          <w:i/>
          <w:iCs/>
        </w:rPr>
        <w:t># 3.0 (</w:t>
      </w:r>
      <w:r w:rsidRPr="00DA774C">
        <w:rPr>
          <w:i/>
          <w:iCs/>
        </w:rPr>
        <w:t>结果类型跟着除数走</w:t>
      </w:r>
      <w:r w:rsidRPr="00DA774C">
        <w:rPr>
          <w:i/>
          <w:iCs/>
        </w:rPr>
        <w:t>)</w:t>
      </w:r>
    </w:p>
    <w:p w14:paraId="6F6E9A37" w14:textId="77777777" w:rsidR="00DA774C" w:rsidRPr="00DA774C" w:rsidRDefault="00DA774C" w:rsidP="00CC657D">
      <w:pPr>
        <w:pStyle w:val="af8"/>
      </w:pPr>
      <w:r w:rsidRPr="00DA774C">
        <w:t xml:space="preserve">print(a % b)   </w:t>
      </w:r>
      <w:r w:rsidRPr="00DA774C">
        <w:rPr>
          <w:i/>
          <w:iCs/>
        </w:rPr>
        <w:t># 1.0</w:t>
      </w:r>
    </w:p>
    <w:p w14:paraId="1C9CF394" w14:textId="77777777" w:rsidR="00CC657D" w:rsidRDefault="00CC657D" w:rsidP="00DA774C">
      <w:pPr>
        <w:pBdr>
          <w:bottom w:val="single" w:sz="6" w:space="1" w:color="auto"/>
        </w:pBdr>
        <w:ind w:firstLine="440"/>
      </w:pPr>
    </w:p>
    <w:p w14:paraId="0DF5D33A" w14:textId="77777777" w:rsidR="002F4E01" w:rsidRDefault="002F4E01" w:rsidP="00DA774C">
      <w:pPr>
        <w:ind w:firstLine="440"/>
      </w:pPr>
    </w:p>
    <w:p w14:paraId="011F2CBE" w14:textId="53EBEAD6" w:rsidR="00DA774C" w:rsidRPr="00DA774C" w:rsidRDefault="00DA774C" w:rsidP="00DA774C">
      <w:pPr>
        <w:ind w:firstLine="442"/>
        <w:rPr>
          <w:b/>
          <w:bCs/>
        </w:rPr>
      </w:pPr>
      <w:r w:rsidRPr="00DA774C">
        <w:rPr>
          <w:b/>
          <w:bCs/>
        </w:rPr>
        <w:t>重要提醒：字符串的</w:t>
      </w:r>
      <w:r w:rsidRPr="00DA774C">
        <w:rPr>
          <w:b/>
          <w:bCs/>
        </w:rPr>
        <w:t>"</w:t>
      </w:r>
      <w:r w:rsidRPr="00DA774C">
        <w:rPr>
          <w:b/>
          <w:bCs/>
        </w:rPr>
        <w:t>陷阱</w:t>
      </w:r>
      <w:r w:rsidRPr="00DA774C">
        <w:rPr>
          <w:b/>
          <w:bCs/>
        </w:rPr>
        <w:t xml:space="preserve">" </w:t>
      </w:r>
    </w:p>
    <w:p w14:paraId="7ABAF094" w14:textId="77777777" w:rsidR="00DA774C" w:rsidRPr="00DA774C" w:rsidRDefault="00DA774C" w:rsidP="009F32B3">
      <w:pPr>
        <w:pStyle w:val="af8"/>
      </w:pPr>
      <w:r w:rsidRPr="00DA774C">
        <w:t>num1 = 5</w:t>
      </w:r>
    </w:p>
    <w:p w14:paraId="70AC677B" w14:textId="77777777" w:rsidR="00DA774C" w:rsidRPr="00DA774C" w:rsidRDefault="00DA774C" w:rsidP="009F32B3">
      <w:pPr>
        <w:pStyle w:val="af8"/>
      </w:pPr>
      <w:r w:rsidRPr="00DA774C">
        <w:t>num2 = "3"</w:t>
      </w:r>
    </w:p>
    <w:p w14:paraId="210AD47E" w14:textId="77777777" w:rsidR="00DA774C" w:rsidRPr="00DA774C" w:rsidRDefault="00DA774C" w:rsidP="009F32B3">
      <w:pPr>
        <w:pStyle w:val="af8"/>
      </w:pPr>
    </w:p>
    <w:p w14:paraId="3786B486" w14:textId="77777777" w:rsidR="00DA774C" w:rsidRPr="00DA774C" w:rsidRDefault="00DA774C" w:rsidP="009F32B3">
      <w:pPr>
        <w:pStyle w:val="af8"/>
      </w:pPr>
      <w:r w:rsidRPr="00DA774C">
        <w:rPr>
          <w:i/>
          <w:iCs/>
        </w:rPr>
        <w:t xml:space="preserve"># print(num1 + num2)  # </w:t>
      </w:r>
      <w:r w:rsidRPr="00DA774C">
        <w:rPr>
          <w:i/>
          <w:iCs/>
        </w:rPr>
        <w:t>报错！</w:t>
      </w:r>
      <w:r w:rsidRPr="00DA774C">
        <w:rPr>
          <w:i/>
          <w:iCs/>
        </w:rPr>
        <w:t>int</w:t>
      </w:r>
      <w:r w:rsidRPr="00DA774C">
        <w:rPr>
          <w:i/>
          <w:iCs/>
        </w:rPr>
        <w:t>和</w:t>
      </w:r>
      <w:r w:rsidRPr="00DA774C">
        <w:rPr>
          <w:i/>
          <w:iCs/>
        </w:rPr>
        <w:t>str</w:t>
      </w:r>
      <w:r w:rsidRPr="00DA774C">
        <w:rPr>
          <w:i/>
          <w:iCs/>
        </w:rPr>
        <w:t>不能直接相加</w:t>
      </w:r>
    </w:p>
    <w:p w14:paraId="45C84ED9" w14:textId="77777777" w:rsidR="00DA774C" w:rsidRPr="00DA774C" w:rsidRDefault="00DA774C" w:rsidP="009F32B3">
      <w:pPr>
        <w:pStyle w:val="af8"/>
      </w:pPr>
      <w:r w:rsidRPr="00DA774C">
        <w:t xml:space="preserve">print(num1 * num2)   </w:t>
      </w:r>
      <w:r w:rsidRPr="00DA774C">
        <w:rPr>
          <w:i/>
          <w:iCs/>
        </w:rPr>
        <w:t xml:space="preserve"># </w:t>
      </w:r>
      <w:r w:rsidRPr="00DA774C">
        <w:rPr>
          <w:i/>
          <w:iCs/>
        </w:rPr>
        <w:t>不报错！结果是</w:t>
      </w:r>
      <w:r w:rsidRPr="00DA774C">
        <w:rPr>
          <w:i/>
          <w:iCs/>
        </w:rPr>
        <w:t>"33333"</w:t>
      </w:r>
      <w:r w:rsidRPr="00DA774C">
        <w:rPr>
          <w:i/>
          <w:iCs/>
        </w:rPr>
        <w:t>，字符串重复</w:t>
      </w:r>
      <w:r w:rsidRPr="00DA774C">
        <w:rPr>
          <w:i/>
          <w:iCs/>
        </w:rPr>
        <w:t>5</w:t>
      </w:r>
      <w:r w:rsidRPr="00DA774C">
        <w:rPr>
          <w:i/>
          <w:iCs/>
        </w:rPr>
        <w:t>次</w:t>
      </w:r>
    </w:p>
    <w:p w14:paraId="3085B054" w14:textId="77777777" w:rsidR="00DA774C" w:rsidRPr="00DA774C" w:rsidRDefault="00DA774C" w:rsidP="009F32B3">
      <w:pPr>
        <w:pStyle w:val="af8"/>
      </w:pPr>
      <w:r w:rsidRPr="00DA774C">
        <w:t xml:space="preserve">print(num1 * int(num2))  </w:t>
      </w:r>
      <w:r w:rsidRPr="00DA774C">
        <w:rPr>
          <w:i/>
          <w:iCs/>
        </w:rPr>
        <w:t xml:space="preserve"># </w:t>
      </w:r>
      <w:r w:rsidRPr="00DA774C">
        <w:rPr>
          <w:i/>
          <w:iCs/>
        </w:rPr>
        <w:t>正确！结果是</w:t>
      </w:r>
      <w:r w:rsidRPr="00DA774C">
        <w:rPr>
          <w:i/>
          <w:iCs/>
        </w:rPr>
        <w:t>15</w:t>
      </w:r>
    </w:p>
    <w:p w14:paraId="13CA43A9" w14:textId="28AD2DE7" w:rsidR="00DA774C" w:rsidRDefault="00DA774C" w:rsidP="00DA774C">
      <w:pPr>
        <w:pBdr>
          <w:bottom w:val="single" w:sz="6" w:space="1" w:color="auto"/>
        </w:pBdr>
        <w:ind w:firstLine="440"/>
      </w:pPr>
    </w:p>
    <w:p w14:paraId="18F1823C" w14:textId="77777777" w:rsidR="002F4E01" w:rsidRPr="00DA774C" w:rsidRDefault="002F4E01" w:rsidP="00DA774C">
      <w:pPr>
        <w:ind w:firstLine="440"/>
      </w:pPr>
    </w:p>
    <w:p w14:paraId="51926643" w14:textId="77777777" w:rsidR="00DA774C" w:rsidRPr="00DA774C" w:rsidRDefault="00DA774C" w:rsidP="00DA774C">
      <w:pPr>
        <w:ind w:firstLine="442"/>
      </w:pPr>
      <w:r w:rsidRPr="00DA774C">
        <w:rPr>
          <w:b/>
          <w:bCs/>
        </w:rPr>
        <w:t>字符串的特殊运算</w:t>
      </w:r>
    </w:p>
    <w:p w14:paraId="7869F732" w14:textId="77777777" w:rsidR="00DA774C" w:rsidRPr="00DA774C" w:rsidRDefault="00DA774C" w:rsidP="00DA774C">
      <w:pPr>
        <w:ind w:firstLine="440"/>
      </w:pPr>
      <w:r w:rsidRPr="00DA774C">
        <w:t>虽然字符串主要不是算数类型，但</w:t>
      </w:r>
      <w:r w:rsidRPr="00DA774C">
        <w:t xml:space="preserve"> + </w:t>
      </w:r>
      <w:r w:rsidRPr="00DA774C">
        <w:t>和</w:t>
      </w:r>
      <w:r w:rsidRPr="00DA774C">
        <w:t xml:space="preserve"> * </w:t>
      </w:r>
      <w:r w:rsidRPr="00DA774C">
        <w:t>有特殊用途：</w:t>
      </w:r>
    </w:p>
    <w:p w14:paraId="1658C3F5" w14:textId="77777777" w:rsidR="00DA774C" w:rsidRPr="00DA774C" w:rsidRDefault="00DA774C" w:rsidP="002F4E01">
      <w:pPr>
        <w:pStyle w:val="af8"/>
      </w:pPr>
      <w:r w:rsidRPr="00DA774C">
        <w:t xml:space="preserve"># + </w:t>
      </w:r>
      <w:r w:rsidRPr="00DA774C">
        <w:t>是拼接</w:t>
      </w:r>
    </w:p>
    <w:p w14:paraId="66624FDD" w14:textId="77777777" w:rsidR="00DA774C" w:rsidRPr="00DA774C" w:rsidRDefault="00DA774C" w:rsidP="002F4E01">
      <w:pPr>
        <w:pStyle w:val="af8"/>
      </w:pPr>
      <w:r w:rsidRPr="00DA774C">
        <w:t>姓</w:t>
      </w:r>
      <w:r w:rsidRPr="00DA774C">
        <w:t xml:space="preserve"> = "</w:t>
      </w:r>
      <w:r w:rsidRPr="00DA774C">
        <w:t>李</w:t>
      </w:r>
      <w:r w:rsidRPr="00DA774C">
        <w:t>"</w:t>
      </w:r>
    </w:p>
    <w:p w14:paraId="649EC486" w14:textId="77777777" w:rsidR="00DA774C" w:rsidRPr="00DA774C" w:rsidRDefault="00DA774C" w:rsidP="002F4E01">
      <w:pPr>
        <w:pStyle w:val="af8"/>
      </w:pPr>
      <w:r w:rsidRPr="00DA774C">
        <w:t>名</w:t>
      </w:r>
      <w:r w:rsidRPr="00DA774C">
        <w:t xml:space="preserve"> = "</w:t>
      </w:r>
      <w:r w:rsidRPr="00DA774C">
        <w:t>华</w:t>
      </w:r>
      <w:r w:rsidRPr="00DA774C">
        <w:t>"</w:t>
      </w:r>
    </w:p>
    <w:p w14:paraId="39E63075" w14:textId="77777777" w:rsidR="00DA774C" w:rsidRPr="00DA774C" w:rsidRDefault="00DA774C" w:rsidP="002F4E01">
      <w:pPr>
        <w:pStyle w:val="af8"/>
      </w:pPr>
      <w:r w:rsidRPr="00DA774C">
        <w:t>全名</w:t>
      </w:r>
      <w:r w:rsidRPr="00DA774C">
        <w:t xml:space="preserve"> = </w:t>
      </w:r>
      <w:r w:rsidRPr="00DA774C">
        <w:t>姓</w:t>
      </w:r>
      <w:r w:rsidRPr="00DA774C">
        <w:t xml:space="preserve"> + </w:t>
      </w:r>
      <w:r w:rsidRPr="00DA774C">
        <w:t>名</w:t>
      </w:r>
    </w:p>
    <w:p w14:paraId="4EDDC1EF" w14:textId="77777777" w:rsidR="00DA774C" w:rsidRPr="00DA774C" w:rsidRDefault="00DA774C" w:rsidP="002F4E01">
      <w:pPr>
        <w:pStyle w:val="af8"/>
      </w:pPr>
      <w:r w:rsidRPr="00DA774C">
        <w:t>print("</w:t>
      </w:r>
      <w:r w:rsidRPr="00DA774C">
        <w:t>全名</w:t>
      </w:r>
      <w:r w:rsidRPr="00DA774C">
        <w:t xml:space="preserve">:", </w:t>
      </w:r>
      <w:r w:rsidRPr="00DA774C">
        <w:t>全名</w:t>
      </w:r>
      <w:r w:rsidRPr="00DA774C">
        <w:t xml:space="preserve">)  # </w:t>
      </w:r>
      <w:r w:rsidRPr="00DA774C">
        <w:t>输出：全名</w:t>
      </w:r>
      <w:r w:rsidRPr="00DA774C">
        <w:t xml:space="preserve">: </w:t>
      </w:r>
      <w:r w:rsidRPr="00DA774C">
        <w:t>李华</w:t>
      </w:r>
    </w:p>
    <w:p w14:paraId="2C65C7F7" w14:textId="77777777" w:rsidR="00DA774C" w:rsidRPr="00DA774C" w:rsidRDefault="00DA774C" w:rsidP="002F4E01">
      <w:pPr>
        <w:pStyle w:val="af8"/>
      </w:pPr>
    </w:p>
    <w:p w14:paraId="57B515E9" w14:textId="77777777" w:rsidR="00DA774C" w:rsidRPr="00DA774C" w:rsidRDefault="00DA774C" w:rsidP="002F4E01">
      <w:pPr>
        <w:pStyle w:val="af8"/>
      </w:pPr>
      <w:r w:rsidRPr="00DA774C">
        <w:t xml:space="preserve"># * </w:t>
      </w:r>
      <w:r w:rsidRPr="00DA774C">
        <w:t>是重复</w:t>
      </w:r>
    </w:p>
    <w:p w14:paraId="59167AE9" w14:textId="77777777" w:rsidR="00DA774C" w:rsidRPr="00DA774C" w:rsidRDefault="00DA774C" w:rsidP="002F4E01">
      <w:pPr>
        <w:pStyle w:val="af8"/>
      </w:pPr>
      <w:r w:rsidRPr="00DA774C">
        <w:t>星号</w:t>
      </w:r>
      <w:r w:rsidRPr="00DA774C">
        <w:t xml:space="preserve"> = "</w:t>
      </w:r>
      <w:r w:rsidRPr="00DA774C">
        <w:rPr>
          <w:rFonts w:ascii="Segoe UI Symbol" w:hAnsi="Segoe UI Symbol" w:cs="Segoe UI Symbol"/>
        </w:rPr>
        <w:t>★</w:t>
      </w:r>
      <w:r w:rsidRPr="00DA774C">
        <w:t>"</w:t>
      </w:r>
    </w:p>
    <w:p w14:paraId="4E7632BB" w14:textId="77777777" w:rsidR="00DA774C" w:rsidRPr="00DA774C" w:rsidRDefault="00DA774C" w:rsidP="002F4E01">
      <w:pPr>
        <w:pStyle w:val="af8"/>
      </w:pPr>
      <w:r w:rsidRPr="00DA774C">
        <w:t>print(</w:t>
      </w:r>
      <w:r w:rsidRPr="00DA774C">
        <w:t>星号</w:t>
      </w:r>
      <w:r w:rsidRPr="00DA774C">
        <w:t xml:space="preserve"> * 5)       # </w:t>
      </w:r>
      <w:r w:rsidRPr="00DA774C">
        <w:t>输出：</w:t>
      </w:r>
      <w:r w:rsidRPr="00DA774C">
        <w:rPr>
          <w:rFonts w:ascii="Segoe UI Symbol" w:hAnsi="Segoe UI Symbol" w:cs="Segoe UI Symbol"/>
        </w:rPr>
        <w:t>★★★★★</w:t>
      </w:r>
    </w:p>
    <w:p w14:paraId="278513F7" w14:textId="77777777" w:rsidR="00DA774C" w:rsidRPr="00DA774C" w:rsidRDefault="00DA774C" w:rsidP="002F4E01">
      <w:pPr>
        <w:pStyle w:val="af8"/>
      </w:pPr>
      <w:r w:rsidRPr="00DA774C">
        <w:t>分隔线</w:t>
      </w:r>
      <w:r w:rsidRPr="00DA774C">
        <w:t xml:space="preserve"> = "-" * 20</w:t>
      </w:r>
    </w:p>
    <w:p w14:paraId="375BB104" w14:textId="77777777" w:rsidR="00DA774C" w:rsidRPr="00DA774C" w:rsidRDefault="00DA774C" w:rsidP="002F4E01">
      <w:pPr>
        <w:pStyle w:val="af8"/>
      </w:pPr>
      <w:r w:rsidRPr="00DA774C">
        <w:t>print(</w:t>
      </w:r>
      <w:r w:rsidRPr="00DA774C">
        <w:t>分隔线</w:t>
      </w:r>
      <w:r w:rsidRPr="00DA774C">
        <w:t xml:space="preserve">)         # </w:t>
      </w:r>
      <w:r w:rsidRPr="00DA774C">
        <w:t>输出：</w:t>
      </w:r>
      <w:r w:rsidRPr="00DA774C">
        <w:t>--------------------</w:t>
      </w:r>
    </w:p>
    <w:p w14:paraId="53A2A877" w14:textId="77777777" w:rsidR="00DA774C" w:rsidRPr="00DA774C" w:rsidRDefault="00DA774C" w:rsidP="002F4E01">
      <w:pPr>
        <w:pStyle w:val="af8"/>
      </w:pPr>
    </w:p>
    <w:p w14:paraId="2225B80C" w14:textId="77777777" w:rsidR="00DA774C" w:rsidRPr="00DA774C" w:rsidRDefault="00DA774C" w:rsidP="002F4E01">
      <w:pPr>
        <w:pStyle w:val="af8"/>
      </w:pPr>
      <w:r w:rsidRPr="00DA774C">
        <w:t xml:space="preserve"># </w:t>
      </w:r>
      <w:r w:rsidRPr="00DA774C">
        <w:t>组合应用</w:t>
      </w:r>
    </w:p>
    <w:p w14:paraId="1C125D88" w14:textId="77777777" w:rsidR="00DA774C" w:rsidRPr="00DA774C" w:rsidRDefault="00DA774C" w:rsidP="002F4E01">
      <w:pPr>
        <w:pStyle w:val="af8"/>
      </w:pPr>
      <w:r w:rsidRPr="00DA774C">
        <w:t>标题</w:t>
      </w:r>
      <w:r w:rsidRPr="00DA774C">
        <w:t xml:space="preserve"> = "  </w:t>
      </w:r>
      <w:r w:rsidRPr="00DA774C">
        <w:t>欢迎光临</w:t>
      </w:r>
      <w:r w:rsidRPr="00DA774C">
        <w:t xml:space="preserve">  "</w:t>
      </w:r>
    </w:p>
    <w:p w14:paraId="079AF497" w14:textId="77777777" w:rsidR="00DA774C" w:rsidRPr="00DA774C" w:rsidRDefault="00DA774C" w:rsidP="002F4E01">
      <w:pPr>
        <w:pStyle w:val="af8"/>
      </w:pPr>
      <w:r w:rsidRPr="00DA774C">
        <w:t>装饰标题</w:t>
      </w:r>
      <w:r w:rsidRPr="00DA774C">
        <w:t xml:space="preserve"> = "*" + </w:t>
      </w:r>
      <w:r w:rsidRPr="00DA774C">
        <w:t>标题</w:t>
      </w:r>
      <w:r w:rsidRPr="00DA774C">
        <w:t xml:space="preserve"> + "*"</w:t>
      </w:r>
    </w:p>
    <w:p w14:paraId="5EA5F196" w14:textId="77777777" w:rsidR="00DA774C" w:rsidRPr="00DA774C" w:rsidRDefault="00DA774C" w:rsidP="002F4E01">
      <w:pPr>
        <w:pStyle w:val="af8"/>
      </w:pPr>
      <w:r w:rsidRPr="00DA774C">
        <w:t>print(</w:t>
      </w:r>
      <w:r w:rsidRPr="00DA774C">
        <w:t>装饰标题</w:t>
      </w:r>
      <w:r w:rsidRPr="00DA774C">
        <w:t xml:space="preserve">)       # </w:t>
      </w:r>
      <w:r w:rsidRPr="00DA774C">
        <w:t>输出：</w:t>
      </w:r>
      <w:r w:rsidRPr="00DA774C">
        <w:t xml:space="preserve">*  </w:t>
      </w:r>
      <w:r w:rsidRPr="00DA774C">
        <w:t>欢迎光临</w:t>
      </w:r>
      <w:r w:rsidRPr="00DA774C">
        <w:t xml:space="preserve">  *</w:t>
      </w:r>
    </w:p>
    <w:p w14:paraId="1F31F231" w14:textId="77777777" w:rsidR="00DA774C" w:rsidRPr="00DA774C" w:rsidRDefault="00DA774C" w:rsidP="002F4E01">
      <w:pPr>
        <w:pStyle w:val="af8"/>
      </w:pPr>
      <w:r w:rsidRPr="00DA774C">
        <w:t xml:space="preserve">print("=" * </w:t>
      </w:r>
      <w:proofErr w:type="spellStart"/>
      <w:r w:rsidRPr="00DA774C">
        <w:t>len</w:t>
      </w:r>
      <w:proofErr w:type="spellEnd"/>
      <w:r w:rsidRPr="00DA774C">
        <w:t>(</w:t>
      </w:r>
      <w:r w:rsidRPr="00DA774C">
        <w:t>装饰标题</w:t>
      </w:r>
      <w:r w:rsidRPr="00DA774C">
        <w:t xml:space="preserve">))  # </w:t>
      </w:r>
      <w:r w:rsidRPr="00DA774C">
        <w:t>输出：</w:t>
      </w:r>
      <w:r w:rsidRPr="00DA774C">
        <w:t>===========</w:t>
      </w:r>
    </w:p>
    <w:p w14:paraId="25CE011C" w14:textId="77777777" w:rsidR="00DA774C" w:rsidRPr="00DA774C" w:rsidRDefault="00DA774C" w:rsidP="003046A5">
      <w:pPr>
        <w:pStyle w:val="af8"/>
      </w:pPr>
      <w:r w:rsidRPr="00DA774C">
        <w:t>print(f"</w:t>
      </w:r>
      <w:r w:rsidRPr="00DA774C">
        <w:t>总计</w:t>
      </w:r>
      <w:r w:rsidRPr="00DA774C">
        <w:t>: {</w:t>
      </w:r>
      <w:r w:rsidRPr="00DA774C">
        <w:t>小计</w:t>
      </w:r>
      <w:r w:rsidRPr="00DA774C">
        <w:t>:.2f}</w:t>
      </w:r>
      <w:r w:rsidRPr="00DA774C">
        <w:t>元</w:t>
      </w:r>
      <w:r w:rsidRPr="00DA774C">
        <w:t xml:space="preserve">")  </w:t>
      </w:r>
      <w:r w:rsidRPr="00DA774C">
        <w:rPr>
          <w:i/>
          <w:iCs/>
        </w:rPr>
        <w:t># :.2f</w:t>
      </w:r>
      <w:r w:rsidRPr="00DA774C">
        <w:rPr>
          <w:i/>
          <w:iCs/>
        </w:rPr>
        <w:t>表示保留</w:t>
      </w:r>
      <w:r w:rsidRPr="00DA774C">
        <w:rPr>
          <w:i/>
          <w:iCs/>
        </w:rPr>
        <w:t>2</w:t>
      </w:r>
      <w:r w:rsidRPr="00DA774C">
        <w:rPr>
          <w:i/>
          <w:iCs/>
        </w:rPr>
        <w:t>位小数</w:t>
      </w:r>
    </w:p>
    <w:p w14:paraId="6B0D5321" w14:textId="77777777" w:rsidR="00DA774C" w:rsidRPr="00DA774C" w:rsidRDefault="00DA774C" w:rsidP="003046A5">
      <w:pPr>
        <w:pStyle w:val="af8"/>
      </w:pPr>
      <w:r w:rsidRPr="00DA774C">
        <w:t>print(f"</w:t>
      </w:r>
      <w:r w:rsidRPr="00DA774C">
        <w:t>实付</w:t>
      </w:r>
      <w:r w:rsidRPr="00DA774C">
        <w:t>: {</w:t>
      </w:r>
      <w:r w:rsidRPr="00DA774C">
        <w:t>应付</w:t>
      </w:r>
      <w:r w:rsidRPr="00DA774C">
        <w:t>:.2f}</w:t>
      </w:r>
      <w:r w:rsidRPr="00DA774C">
        <w:t>元</w:t>
      </w:r>
      <w:r w:rsidRPr="00DA774C">
        <w:t>")</w:t>
      </w:r>
    </w:p>
    <w:p w14:paraId="18032E3E" w14:textId="73673374" w:rsidR="00A677F9" w:rsidRDefault="00E37A8A" w:rsidP="00E37A8A">
      <w:pPr>
        <w:widowControl/>
        <w:spacing w:after="160" w:line="278" w:lineRule="auto"/>
        <w:ind w:firstLineChars="0" w:firstLine="0"/>
      </w:pPr>
      <w:r>
        <w:br w:type="page"/>
      </w:r>
    </w:p>
    <w:p w14:paraId="3D3509E2" w14:textId="1AEA95E2" w:rsidR="0098433E" w:rsidRDefault="00525235" w:rsidP="005A2651">
      <w:pPr>
        <w:pStyle w:val="3"/>
        <w:numPr>
          <w:ilvl w:val="2"/>
          <w:numId w:val="1"/>
        </w:numPr>
      </w:pPr>
      <w:r>
        <w:rPr>
          <w:rFonts w:hint="eastAsia"/>
        </w:rPr>
        <w:lastRenderedPageBreak/>
        <w:t xml:space="preserve"> </w:t>
      </w:r>
      <w:bookmarkStart w:id="12" w:name="_Toc218877921"/>
      <w:r w:rsidR="002F3EA2">
        <w:rPr>
          <w:rFonts w:hint="eastAsia"/>
        </w:rPr>
        <w:t>赋值运算符</w:t>
      </w:r>
      <w:bookmarkEnd w:id="12"/>
    </w:p>
    <w:p w14:paraId="69AAD605" w14:textId="055F84A9" w:rsidR="005A2651" w:rsidRDefault="005A2651" w:rsidP="00E37A8A">
      <w:pPr>
        <w:ind w:firstLine="440"/>
      </w:pPr>
      <w:r w:rsidRPr="005A2651">
        <w:t>赋值运算符用于给变量赋值，最基础的就是</w:t>
      </w:r>
      <w:r w:rsidRPr="005A2651">
        <w:t xml:space="preserve"> = </w:t>
      </w:r>
      <w:r w:rsidRPr="005A2651">
        <w:t>号。但</w:t>
      </w:r>
      <w:r w:rsidRPr="005A2651">
        <w:t>Python</w:t>
      </w:r>
      <w:r w:rsidRPr="005A2651">
        <w:t>还提供了更便捷的</w:t>
      </w:r>
      <w:r w:rsidRPr="005A2651">
        <w:rPr>
          <w:b/>
          <w:bCs/>
        </w:rPr>
        <w:t>复合赋值运算符</w:t>
      </w:r>
      <w:r w:rsidRPr="005A2651">
        <w:t>，能让你少写代码。</w:t>
      </w:r>
    </w:p>
    <w:p w14:paraId="398CE46C" w14:textId="77777777" w:rsidR="005A2651" w:rsidRPr="005A2651" w:rsidRDefault="005A2651" w:rsidP="005A2651">
      <w:pPr>
        <w:ind w:firstLineChars="90" w:firstLine="198"/>
      </w:pPr>
    </w:p>
    <w:p w14:paraId="434C2B02" w14:textId="5A0536DD" w:rsidR="005A2651" w:rsidRPr="005A2651" w:rsidRDefault="005A2651" w:rsidP="005A2651">
      <w:pPr>
        <w:ind w:firstLine="442"/>
        <w:rPr>
          <w:b/>
          <w:bCs/>
        </w:rPr>
      </w:pPr>
      <w:r w:rsidRPr="005A2651">
        <w:rPr>
          <w:b/>
          <w:bCs/>
        </w:rPr>
        <w:t>基础赋值运算符</w:t>
      </w:r>
    </w:p>
    <w:p w14:paraId="102C6F8B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最基本的赋值</w:t>
      </w:r>
    </w:p>
    <w:p w14:paraId="13BFEDB5" w14:textId="77777777" w:rsidR="005A2651" w:rsidRPr="005A2651" w:rsidRDefault="005A2651" w:rsidP="005A2651">
      <w:pPr>
        <w:pStyle w:val="af8"/>
      </w:pPr>
      <w:r w:rsidRPr="005A2651">
        <w:t>成绩</w:t>
      </w:r>
      <w:r w:rsidRPr="005A2651">
        <w:t xml:space="preserve"> = 95</w:t>
      </w:r>
    </w:p>
    <w:p w14:paraId="450EF3CC" w14:textId="77777777" w:rsidR="005A2651" w:rsidRPr="005A2651" w:rsidRDefault="005A2651" w:rsidP="005A2651">
      <w:pPr>
        <w:pStyle w:val="af8"/>
      </w:pPr>
      <w:r w:rsidRPr="005A2651">
        <w:t>名字</w:t>
      </w:r>
      <w:r w:rsidRPr="005A2651">
        <w:t xml:space="preserve"> = "</w:t>
      </w:r>
      <w:r w:rsidRPr="005A2651">
        <w:t>小红</w:t>
      </w:r>
      <w:r w:rsidRPr="005A2651">
        <w:t>"</w:t>
      </w:r>
    </w:p>
    <w:p w14:paraId="69ABB80B" w14:textId="77777777" w:rsidR="005A2651" w:rsidRPr="005A2651" w:rsidRDefault="005A2651" w:rsidP="005A2651">
      <w:pPr>
        <w:pStyle w:val="af8"/>
      </w:pPr>
    </w:p>
    <w:p w14:paraId="7BC05D27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多个变量同时赋值（回顾</w:t>
      </w:r>
      <w:r w:rsidRPr="005A2651">
        <w:t>1.3.1</w:t>
      </w:r>
      <w:r w:rsidRPr="005A2651">
        <w:t>）</w:t>
      </w:r>
    </w:p>
    <w:p w14:paraId="1DC2953C" w14:textId="77777777" w:rsidR="005A2651" w:rsidRPr="005A2651" w:rsidRDefault="005A2651" w:rsidP="005A2651">
      <w:pPr>
        <w:pStyle w:val="af8"/>
      </w:pPr>
      <w:r w:rsidRPr="005A2651">
        <w:t>a, b, c = 1, 2, 3</w:t>
      </w:r>
    </w:p>
    <w:p w14:paraId="4CE3E035" w14:textId="77777777" w:rsidR="005A2651" w:rsidRPr="005A2651" w:rsidRDefault="005A2651" w:rsidP="005A2651">
      <w:pPr>
        <w:pStyle w:val="af8"/>
      </w:pPr>
      <w:r w:rsidRPr="005A2651">
        <w:t xml:space="preserve">print(a, b, c)  # </w:t>
      </w:r>
      <w:r w:rsidRPr="005A2651">
        <w:t>输出</w:t>
      </w:r>
      <w:r w:rsidRPr="005A2651">
        <w:t>: 1 2 3</w:t>
      </w:r>
    </w:p>
    <w:p w14:paraId="5D1D410C" w14:textId="77777777" w:rsidR="005A2651" w:rsidRPr="005A2651" w:rsidRDefault="005A2651" w:rsidP="005A2651">
      <w:pPr>
        <w:pStyle w:val="af8"/>
      </w:pPr>
    </w:p>
    <w:p w14:paraId="46554380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相同值赋给多个变量</w:t>
      </w:r>
    </w:p>
    <w:p w14:paraId="500B4CAE" w14:textId="77777777" w:rsidR="005A2651" w:rsidRPr="005A2651" w:rsidRDefault="005A2651" w:rsidP="005A2651">
      <w:pPr>
        <w:pStyle w:val="af8"/>
      </w:pPr>
      <w:r w:rsidRPr="005A2651">
        <w:t>x = y = z = 0</w:t>
      </w:r>
    </w:p>
    <w:p w14:paraId="5C899E7A" w14:textId="77777777" w:rsidR="005A2651" w:rsidRPr="005A2651" w:rsidRDefault="005A2651" w:rsidP="005A2651">
      <w:pPr>
        <w:pStyle w:val="af8"/>
      </w:pPr>
      <w:r w:rsidRPr="005A2651">
        <w:t xml:space="preserve">print(x, y, z)  # </w:t>
      </w:r>
      <w:r w:rsidRPr="005A2651">
        <w:t>输出</w:t>
      </w:r>
      <w:r w:rsidRPr="005A2651">
        <w:t>: 0 0 0</w:t>
      </w:r>
    </w:p>
    <w:p w14:paraId="2691A469" w14:textId="38628D3A" w:rsidR="005A2651" w:rsidRPr="005A2651" w:rsidRDefault="005A2651" w:rsidP="005A2651">
      <w:pPr>
        <w:ind w:firstLine="440"/>
      </w:pPr>
    </w:p>
    <w:p w14:paraId="3C5D0DD0" w14:textId="77777777" w:rsidR="005A2651" w:rsidRPr="005A2651" w:rsidRDefault="005A2651" w:rsidP="005A2651">
      <w:pPr>
        <w:ind w:firstLine="442"/>
      </w:pPr>
      <w:r w:rsidRPr="005A2651">
        <w:rPr>
          <w:b/>
          <w:bCs/>
        </w:rPr>
        <w:t>复合赋值运算符</w:t>
      </w:r>
    </w:p>
    <w:p w14:paraId="58E7AAD8" w14:textId="77777777" w:rsidR="005A2651" w:rsidRPr="005A2651" w:rsidRDefault="005A2651" w:rsidP="005A2651">
      <w:pPr>
        <w:ind w:firstLine="440"/>
      </w:pPr>
      <w:r w:rsidRPr="005A2651">
        <w:t>这些运算符将</w:t>
      </w:r>
      <w:r w:rsidRPr="005A2651">
        <w:rPr>
          <w:b/>
          <w:bCs/>
        </w:rPr>
        <w:t>算术运算</w:t>
      </w:r>
      <w:r w:rsidRPr="005A2651">
        <w:t>和</w:t>
      </w:r>
      <w:r w:rsidRPr="005A2651">
        <w:rPr>
          <w:b/>
          <w:bCs/>
        </w:rPr>
        <w:t>赋值</w:t>
      </w:r>
      <w:r w:rsidRPr="005A2651">
        <w:t>合并为一步，让代码更简洁。</w:t>
      </w:r>
    </w:p>
    <w:p w14:paraId="058BA6B2" w14:textId="77777777" w:rsidR="005A2651" w:rsidRPr="005A2651" w:rsidRDefault="005A2651" w:rsidP="005A2651">
      <w:pPr>
        <w:pStyle w:val="af8"/>
      </w:pPr>
      <w:r w:rsidRPr="005A2651">
        <w:t># 1_4_2_1.py</w:t>
      </w:r>
    </w:p>
    <w:p w14:paraId="59869E7B" w14:textId="77777777" w:rsidR="005A2651" w:rsidRPr="005A2651" w:rsidRDefault="005A2651" w:rsidP="005A2651">
      <w:pPr>
        <w:pStyle w:val="af8"/>
      </w:pPr>
      <w:r w:rsidRPr="005A2651">
        <w:t>分数</w:t>
      </w:r>
      <w:r w:rsidRPr="005A2651">
        <w:t xml:space="preserve"> = 100</w:t>
      </w:r>
    </w:p>
    <w:p w14:paraId="1C7AA7C8" w14:textId="77777777" w:rsidR="005A2651" w:rsidRPr="005A2651" w:rsidRDefault="005A2651" w:rsidP="005A2651">
      <w:pPr>
        <w:pStyle w:val="af8"/>
      </w:pPr>
    </w:p>
    <w:p w14:paraId="288367FE" w14:textId="77777777" w:rsidR="005A2651" w:rsidRPr="005A2651" w:rsidRDefault="005A2651" w:rsidP="005A2651">
      <w:pPr>
        <w:pStyle w:val="af8"/>
      </w:pPr>
      <w:r w:rsidRPr="005A2651">
        <w:t>分数</w:t>
      </w:r>
      <w:r w:rsidRPr="005A2651">
        <w:t xml:space="preserve"> += 10   # </w:t>
      </w:r>
      <w:r w:rsidRPr="005A2651">
        <w:t>等价于</w:t>
      </w:r>
      <w:r w:rsidRPr="005A2651">
        <w:t xml:space="preserve"> </w:t>
      </w:r>
      <w:r w:rsidRPr="005A2651">
        <w:t>分数</w:t>
      </w:r>
      <w:r w:rsidRPr="005A2651">
        <w:t xml:space="preserve"> = </w:t>
      </w:r>
      <w:r w:rsidRPr="005A2651">
        <w:t>分数</w:t>
      </w:r>
      <w:r w:rsidRPr="005A2651">
        <w:t xml:space="preserve"> + 10</w:t>
      </w:r>
    </w:p>
    <w:p w14:paraId="543947ED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分数</w:t>
      </w:r>
      <w:r w:rsidRPr="005A2651">
        <w:t xml:space="preserve">)  # </w:t>
      </w:r>
      <w:r w:rsidRPr="005A2651">
        <w:t>输出</w:t>
      </w:r>
      <w:r w:rsidRPr="005A2651">
        <w:t>: 110</w:t>
      </w:r>
    </w:p>
    <w:p w14:paraId="348921F8" w14:textId="77777777" w:rsidR="005A2651" w:rsidRPr="005A2651" w:rsidRDefault="005A2651" w:rsidP="005A2651">
      <w:pPr>
        <w:pStyle w:val="af8"/>
      </w:pPr>
    </w:p>
    <w:p w14:paraId="0BE8FCE4" w14:textId="77777777" w:rsidR="005A2651" w:rsidRPr="005A2651" w:rsidRDefault="005A2651" w:rsidP="005A2651">
      <w:pPr>
        <w:pStyle w:val="af8"/>
      </w:pPr>
      <w:r w:rsidRPr="005A2651">
        <w:t>分数</w:t>
      </w:r>
      <w:r w:rsidRPr="005A2651">
        <w:t xml:space="preserve"> -= 20   # </w:t>
      </w:r>
      <w:r w:rsidRPr="005A2651">
        <w:t>等价于</w:t>
      </w:r>
      <w:r w:rsidRPr="005A2651">
        <w:t xml:space="preserve"> </w:t>
      </w:r>
      <w:r w:rsidRPr="005A2651">
        <w:t>分数</w:t>
      </w:r>
      <w:r w:rsidRPr="005A2651">
        <w:t xml:space="preserve"> = </w:t>
      </w:r>
      <w:r w:rsidRPr="005A2651">
        <w:t>分数</w:t>
      </w:r>
      <w:r w:rsidRPr="005A2651">
        <w:t xml:space="preserve"> - 20</w:t>
      </w:r>
    </w:p>
    <w:p w14:paraId="043A697C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分数</w:t>
      </w:r>
      <w:r w:rsidRPr="005A2651">
        <w:t xml:space="preserve">)  # </w:t>
      </w:r>
      <w:r w:rsidRPr="005A2651">
        <w:t>输出</w:t>
      </w:r>
      <w:r w:rsidRPr="005A2651">
        <w:t>: 90</w:t>
      </w:r>
    </w:p>
    <w:p w14:paraId="4FED656E" w14:textId="77777777" w:rsidR="005A2651" w:rsidRPr="005A2651" w:rsidRDefault="005A2651" w:rsidP="005A2651">
      <w:pPr>
        <w:pStyle w:val="af8"/>
      </w:pPr>
    </w:p>
    <w:p w14:paraId="61590D51" w14:textId="77777777" w:rsidR="005A2651" w:rsidRPr="005A2651" w:rsidRDefault="005A2651" w:rsidP="005A2651">
      <w:pPr>
        <w:pStyle w:val="af8"/>
      </w:pPr>
      <w:r w:rsidRPr="005A2651">
        <w:t>分数</w:t>
      </w:r>
      <w:r w:rsidRPr="005A2651">
        <w:t xml:space="preserve"> *= 2    # </w:t>
      </w:r>
      <w:r w:rsidRPr="005A2651">
        <w:t>等价于</w:t>
      </w:r>
      <w:r w:rsidRPr="005A2651">
        <w:t xml:space="preserve"> </w:t>
      </w:r>
      <w:r w:rsidRPr="005A2651">
        <w:t>分数</w:t>
      </w:r>
      <w:r w:rsidRPr="005A2651">
        <w:t xml:space="preserve"> = </w:t>
      </w:r>
      <w:r w:rsidRPr="005A2651">
        <w:t>分数</w:t>
      </w:r>
      <w:r w:rsidRPr="005A2651">
        <w:t xml:space="preserve"> * 2</w:t>
      </w:r>
    </w:p>
    <w:p w14:paraId="3060CCE5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分数</w:t>
      </w:r>
      <w:r w:rsidRPr="005A2651">
        <w:t xml:space="preserve">)  # </w:t>
      </w:r>
      <w:r w:rsidRPr="005A2651">
        <w:t>输出</w:t>
      </w:r>
      <w:r w:rsidRPr="005A2651">
        <w:t>: 180</w:t>
      </w:r>
    </w:p>
    <w:p w14:paraId="0CA13952" w14:textId="77777777" w:rsidR="005A2651" w:rsidRPr="005A2651" w:rsidRDefault="005A2651" w:rsidP="005A2651">
      <w:pPr>
        <w:pStyle w:val="af8"/>
      </w:pPr>
    </w:p>
    <w:p w14:paraId="2020C73F" w14:textId="77777777" w:rsidR="005A2651" w:rsidRPr="005A2651" w:rsidRDefault="005A2651" w:rsidP="005A2651">
      <w:pPr>
        <w:pStyle w:val="af8"/>
      </w:pPr>
      <w:r w:rsidRPr="005A2651">
        <w:t>分数</w:t>
      </w:r>
      <w:r w:rsidRPr="005A2651">
        <w:t xml:space="preserve"> //= 5   # </w:t>
      </w:r>
      <w:r w:rsidRPr="005A2651">
        <w:t>等价于</w:t>
      </w:r>
      <w:r w:rsidRPr="005A2651">
        <w:t xml:space="preserve"> </w:t>
      </w:r>
      <w:r w:rsidRPr="005A2651">
        <w:t>分数</w:t>
      </w:r>
      <w:r w:rsidRPr="005A2651">
        <w:t xml:space="preserve"> = </w:t>
      </w:r>
      <w:r w:rsidRPr="005A2651">
        <w:t>分数</w:t>
      </w:r>
      <w:r w:rsidRPr="005A2651">
        <w:t xml:space="preserve"> // 5</w:t>
      </w:r>
    </w:p>
    <w:p w14:paraId="2488882A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分数</w:t>
      </w:r>
      <w:r w:rsidRPr="005A2651">
        <w:t xml:space="preserve">)  # </w:t>
      </w:r>
      <w:r w:rsidRPr="005A2651">
        <w:t>输出</w:t>
      </w:r>
      <w:r w:rsidRPr="005A2651">
        <w:t>: 36</w:t>
      </w:r>
    </w:p>
    <w:p w14:paraId="24DC89A7" w14:textId="77777777" w:rsidR="005A2651" w:rsidRPr="005A2651" w:rsidRDefault="005A2651" w:rsidP="005A2651">
      <w:pPr>
        <w:pStyle w:val="af8"/>
      </w:pPr>
    </w:p>
    <w:p w14:paraId="3B998FB4" w14:textId="77777777" w:rsidR="005A2651" w:rsidRPr="005A2651" w:rsidRDefault="005A2651" w:rsidP="005A2651">
      <w:pPr>
        <w:pStyle w:val="af8"/>
      </w:pPr>
      <w:r w:rsidRPr="005A2651">
        <w:lastRenderedPageBreak/>
        <w:t>分数</w:t>
      </w:r>
      <w:r w:rsidRPr="005A2651">
        <w:t xml:space="preserve"> %= 8    # </w:t>
      </w:r>
      <w:r w:rsidRPr="005A2651">
        <w:t>等价于</w:t>
      </w:r>
      <w:r w:rsidRPr="005A2651">
        <w:t xml:space="preserve"> </w:t>
      </w:r>
      <w:r w:rsidRPr="005A2651">
        <w:t>分数</w:t>
      </w:r>
      <w:r w:rsidRPr="005A2651">
        <w:t xml:space="preserve"> = </w:t>
      </w:r>
      <w:r w:rsidRPr="005A2651">
        <w:t>分数</w:t>
      </w:r>
      <w:r w:rsidRPr="005A2651">
        <w:t xml:space="preserve"> % 8</w:t>
      </w:r>
    </w:p>
    <w:p w14:paraId="0D2AC389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分数</w:t>
      </w:r>
      <w:r w:rsidRPr="005A2651">
        <w:t xml:space="preserve">)  # </w:t>
      </w:r>
      <w:r w:rsidRPr="005A2651">
        <w:t>输出</w:t>
      </w:r>
      <w:r w:rsidRPr="005A2651">
        <w:t>: 4</w:t>
      </w:r>
    </w:p>
    <w:p w14:paraId="3C9C1BC3" w14:textId="77777777" w:rsidR="005A2651" w:rsidRPr="005A2651" w:rsidRDefault="005A2651" w:rsidP="005A2651">
      <w:pPr>
        <w:pStyle w:val="af8"/>
      </w:pPr>
    </w:p>
    <w:p w14:paraId="4BE1DC22" w14:textId="77777777" w:rsidR="005A2651" w:rsidRPr="005A2651" w:rsidRDefault="005A2651" w:rsidP="005A2651">
      <w:pPr>
        <w:pStyle w:val="af8"/>
      </w:pPr>
      <w:r w:rsidRPr="005A2651">
        <w:t>分数</w:t>
      </w:r>
      <w:r w:rsidRPr="005A2651">
        <w:t xml:space="preserve"> **= 3   # </w:t>
      </w:r>
      <w:r w:rsidRPr="005A2651">
        <w:t>等价于</w:t>
      </w:r>
      <w:r w:rsidRPr="005A2651">
        <w:t xml:space="preserve"> </w:t>
      </w:r>
      <w:r w:rsidRPr="005A2651">
        <w:t>分数</w:t>
      </w:r>
      <w:r w:rsidRPr="005A2651">
        <w:t xml:space="preserve"> = </w:t>
      </w:r>
      <w:r w:rsidRPr="005A2651">
        <w:t>分数</w:t>
      </w:r>
      <w:r w:rsidRPr="005A2651">
        <w:t xml:space="preserve"> ** 3</w:t>
      </w:r>
    </w:p>
    <w:p w14:paraId="32C6EB74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分数</w:t>
      </w:r>
      <w:r w:rsidRPr="005A2651">
        <w:t xml:space="preserve">)  # </w:t>
      </w:r>
      <w:r w:rsidRPr="005A2651">
        <w:t>输出</w:t>
      </w:r>
      <w:r w:rsidRPr="005A2651">
        <w:t>: 64</w:t>
      </w:r>
    </w:p>
    <w:p w14:paraId="546C3928" w14:textId="77777777" w:rsidR="00E37A8A" w:rsidRDefault="00E37A8A" w:rsidP="005A2651">
      <w:pPr>
        <w:ind w:firstLine="442"/>
        <w:rPr>
          <w:b/>
          <w:bCs/>
        </w:rPr>
      </w:pPr>
    </w:p>
    <w:p w14:paraId="14439896" w14:textId="3C70F4CD" w:rsidR="005A2651" w:rsidRPr="005A2651" w:rsidRDefault="005A2651" w:rsidP="005A2651">
      <w:pPr>
        <w:ind w:firstLine="442"/>
      </w:pPr>
      <w:r w:rsidRPr="005A2651">
        <w:rPr>
          <w:b/>
          <w:bCs/>
        </w:rPr>
        <w:t>常用复合赋值运算符总结表：</w:t>
      </w:r>
    </w:p>
    <w:p w14:paraId="67CC4E72" w14:textId="2EF87741" w:rsidR="005A2651" w:rsidRPr="005A2651" w:rsidRDefault="005A2651" w:rsidP="005A2651">
      <w:pPr>
        <w:ind w:firstLine="440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6"/>
        <w:gridCol w:w="1664"/>
        <w:gridCol w:w="2060"/>
        <w:gridCol w:w="1840"/>
      </w:tblGrid>
      <w:tr w:rsidR="005A2651" w:rsidRPr="005A2651" w14:paraId="281BA22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EA5404" w14:textId="77777777" w:rsidR="005A2651" w:rsidRPr="005A2651" w:rsidRDefault="005A2651" w:rsidP="005A2651">
            <w:pPr>
              <w:ind w:firstLineChars="0" w:firstLine="0"/>
              <w:rPr>
                <w:b/>
                <w:bCs/>
              </w:rPr>
            </w:pPr>
            <w:r w:rsidRPr="005A2651">
              <w:rPr>
                <w:b/>
                <w:bCs/>
              </w:rPr>
              <w:t>运算符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A5F531" w14:textId="77777777" w:rsidR="005A2651" w:rsidRPr="005A2651" w:rsidRDefault="005A2651" w:rsidP="005A2651">
            <w:pPr>
              <w:ind w:firstLine="442"/>
              <w:rPr>
                <w:b/>
                <w:bCs/>
              </w:rPr>
            </w:pPr>
            <w:r w:rsidRPr="005A2651">
              <w:rPr>
                <w:b/>
                <w:bCs/>
              </w:rPr>
              <w:t>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BC4D8A" w14:textId="77777777" w:rsidR="005A2651" w:rsidRPr="005A2651" w:rsidRDefault="005A2651" w:rsidP="005A2651">
            <w:pPr>
              <w:ind w:firstLine="442"/>
              <w:rPr>
                <w:b/>
                <w:bCs/>
              </w:rPr>
            </w:pPr>
            <w:r w:rsidRPr="005A2651">
              <w:rPr>
                <w:b/>
                <w:bCs/>
              </w:rPr>
              <w:t>等价于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F780F8" w14:textId="77777777" w:rsidR="005A2651" w:rsidRPr="005A2651" w:rsidRDefault="005A2651" w:rsidP="005A2651">
            <w:pPr>
              <w:ind w:firstLine="442"/>
              <w:rPr>
                <w:b/>
                <w:bCs/>
              </w:rPr>
            </w:pPr>
            <w:r w:rsidRPr="005A2651">
              <w:rPr>
                <w:b/>
                <w:bCs/>
              </w:rPr>
              <w:t>说明</w:t>
            </w:r>
          </w:p>
        </w:tc>
      </w:tr>
      <w:tr w:rsidR="005A2651" w:rsidRPr="005A2651" w14:paraId="15679F4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27A587" w14:textId="77777777" w:rsidR="005A2651" w:rsidRPr="005A2651" w:rsidRDefault="005A2651" w:rsidP="005A2651">
            <w:pPr>
              <w:ind w:firstLine="440"/>
            </w:pPr>
            <w:r w:rsidRPr="005A2651">
              <w:t>+=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060834" w14:textId="77777777" w:rsidR="005A2651" w:rsidRPr="005A2651" w:rsidRDefault="005A2651" w:rsidP="005A2651">
            <w:pPr>
              <w:ind w:firstLine="440"/>
            </w:pPr>
            <w:r w:rsidRPr="005A2651">
              <w:t>a +=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759CC4" w14:textId="77777777" w:rsidR="005A2651" w:rsidRPr="005A2651" w:rsidRDefault="005A2651" w:rsidP="005A2651">
            <w:pPr>
              <w:ind w:firstLine="440"/>
            </w:pPr>
            <w:r w:rsidRPr="005A2651">
              <w:t>a = a +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0BD7EE" w14:textId="77777777" w:rsidR="005A2651" w:rsidRPr="005A2651" w:rsidRDefault="005A2651" w:rsidP="005A2651">
            <w:pPr>
              <w:ind w:firstLine="440"/>
            </w:pPr>
            <w:r w:rsidRPr="005A2651">
              <w:t>加法赋值</w:t>
            </w:r>
          </w:p>
        </w:tc>
      </w:tr>
      <w:tr w:rsidR="005A2651" w:rsidRPr="005A2651" w14:paraId="1A9D09A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571EA5" w14:textId="77777777" w:rsidR="005A2651" w:rsidRPr="005A2651" w:rsidRDefault="005A2651" w:rsidP="005A2651">
            <w:pPr>
              <w:ind w:firstLine="440"/>
            </w:pPr>
            <w:r w:rsidRPr="005A2651">
              <w:t>-=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3F7956" w14:textId="77777777" w:rsidR="005A2651" w:rsidRPr="005A2651" w:rsidRDefault="005A2651" w:rsidP="005A2651">
            <w:pPr>
              <w:ind w:firstLine="440"/>
            </w:pPr>
            <w:r w:rsidRPr="005A2651">
              <w:t>a -=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1E801B" w14:textId="77777777" w:rsidR="005A2651" w:rsidRPr="005A2651" w:rsidRDefault="005A2651" w:rsidP="005A2651">
            <w:pPr>
              <w:ind w:firstLine="440"/>
            </w:pPr>
            <w:r w:rsidRPr="005A2651">
              <w:t>a = a -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255791" w14:textId="77777777" w:rsidR="005A2651" w:rsidRPr="005A2651" w:rsidRDefault="005A2651" w:rsidP="005A2651">
            <w:pPr>
              <w:ind w:firstLine="440"/>
            </w:pPr>
            <w:r w:rsidRPr="005A2651">
              <w:t>减法赋值</w:t>
            </w:r>
          </w:p>
        </w:tc>
      </w:tr>
      <w:tr w:rsidR="005A2651" w:rsidRPr="005A2651" w14:paraId="6DC3E67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890DF0" w14:textId="77777777" w:rsidR="005A2651" w:rsidRPr="005A2651" w:rsidRDefault="005A2651" w:rsidP="005A2651">
            <w:pPr>
              <w:ind w:firstLine="440"/>
            </w:pPr>
            <w:r w:rsidRPr="005A2651">
              <w:t>*=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E86CBB" w14:textId="77777777" w:rsidR="005A2651" w:rsidRPr="005A2651" w:rsidRDefault="005A2651" w:rsidP="005A2651">
            <w:pPr>
              <w:ind w:firstLine="440"/>
            </w:pPr>
            <w:r w:rsidRPr="005A2651">
              <w:t>a *=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A012C9" w14:textId="77777777" w:rsidR="005A2651" w:rsidRPr="005A2651" w:rsidRDefault="005A2651" w:rsidP="005A2651">
            <w:pPr>
              <w:ind w:firstLine="440"/>
            </w:pPr>
            <w:r w:rsidRPr="005A2651">
              <w:t>a = a *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FD5C20" w14:textId="77777777" w:rsidR="005A2651" w:rsidRPr="005A2651" w:rsidRDefault="005A2651" w:rsidP="005A2651">
            <w:pPr>
              <w:ind w:firstLine="440"/>
            </w:pPr>
            <w:r w:rsidRPr="005A2651">
              <w:t>乘法赋值</w:t>
            </w:r>
          </w:p>
        </w:tc>
      </w:tr>
      <w:tr w:rsidR="005A2651" w:rsidRPr="005A2651" w14:paraId="7462CB1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6CE9A4" w14:textId="77777777" w:rsidR="005A2651" w:rsidRPr="005A2651" w:rsidRDefault="005A2651" w:rsidP="005A2651">
            <w:pPr>
              <w:ind w:firstLine="440"/>
            </w:pPr>
            <w:r w:rsidRPr="005A2651">
              <w:t>/=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4BED40" w14:textId="77777777" w:rsidR="005A2651" w:rsidRPr="005A2651" w:rsidRDefault="005A2651" w:rsidP="005A2651">
            <w:pPr>
              <w:ind w:firstLine="440"/>
            </w:pPr>
            <w:r w:rsidRPr="005A2651">
              <w:t>a /=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D9A4B0" w14:textId="77777777" w:rsidR="005A2651" w:rsidRPr="005A2651" w:rsidRDefault="005A2651" w:rsidP="005A2651">
            <w:pPr>
              <w:ind w:firstLine="440"/>
            </w:pPr>
            <w:r w:rsidRPr="005A2651">
              <w:t>a = a /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8FD81E" w14:textId="77777777" w:rsidR="005A2651" w:rsidRPr="005A2651" w:rsidRDefault="005A2651" w:rsidP="005A2651">
            <w:pPr>
              <w:ind w:firstLine="440"/>
            </w:pPr>
            <w:r w:rsidRPr="005A2651">
              <w:t>除法赋值</w:t>
            </w:r>
          </w:p>
        </w:tc>
      </w:tr>
      <w:tr w:rsidR="005A2651" w:rsidRPr="005A2651" w14:paraId="58EEB6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171E09" w14:textId="77777777" w:rsidR="005A2651" w:rsidRPr="005A2651" w:rsidRDefault="005A2651" w:rsidP="005A2651">
            <w:pPr>
              <w:ind w:firstLine="440"/>
            </w:pPr>
            <w:r w:rsidRPr="005A2651">
              <w:t>//=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E7F48B" w14:textId="77777777" w:rsidR="005A2651" w:rsidRPr="005A2651" w:rsidRDefault="005A2651" w:rsidP="005A2651">
            <w:pPr>
              <w:ind w:firstLine="440"/>
            </w:pPr>
            <w:r w:rsidRPr="005A2651">
              <w:t>a //=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9D57F5" w14:textId="77777777" w:rsidR="005A2651" w:rsidRPr="005A2651" w:rsidRDefault="005A2651" w:rsidP="005A2651">
            <w:pPr>
              <w:ind w:firstLine="440"/>
            </w:pPr>
            <w:r w:rsidRPr="005A2651">
              <w:t>a = a //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441538" w14:textId="77777777" w:rsidR="005A2651" w:rsidRPr="005A2651" w:rsidRDefault="005A2651" w:rsidP="005A2651">
            <w:pPr>
              <w:ind w:firstLine="440"/>
            </w:pPr>
            <w:r w:rsidRPr="005A2651">
              <w:t>整除赋值</w:t>
            </w:r>
          </w:p>
        </w:tc>
      </w:tr>
      <w:tr w:rsidR="005A2651" w:rsidRPr="005A2651" w14:paraId="0CD821B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D0867C" w14:textId="77777777" w:rsidR="005A2651" w:rsidRPr="005A2651" w:rsidRDefault="005A2651" w:rsidP="005A2651">
            <w:pPr>
              <w:ind w:firstLine="440"/>
            </w:pPr>
            <w:r w:rsidRPr="005A2651">
              <w:t>%=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43995" w14:textId="77777777" w:rsidR="005A2651" w:rsidRPr="005A2651" w:rsidRDefault="005A2651" w:rsidP="005A2651">
            <w:pPr>
              <w:ind w:firstLine="440"/>
            </w:pPr>
            <w:r w:rsidRPr="005A2651">
              <w:t>a %=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1F09B" w14:textId="77777777" w:rsidR="005A2651" w:rsidRPr="005A2651" w:rsidRDefault="005A2651" w:rsidP="005A2651">
            <w:pPr>
              <w:ind w:firstLine="440"/>
            </w:pPr>
            <w:r w:rsidRPr="005A2651">
              <w:t>a = a %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D83E3B" w14:textId="77777777" w:rsidR="005A2651" w:rsidRPr="005A2651" w:rsidRDefault="005A2651" w:rsidP="005A2651">
            <w:pPr>
              <w:ind w:firstLine="440"/>
            </w:pPr>
            <w:r w:rsidRPr="005A2651">
              <w:t>取模赋值</w:t>
            </w:r>
          </w:p>
        </w:tc>
      </w:tr>
      <w:tr w:rsidR="005A2651" w:rsidRPr="005A2651" w14:paraId="6EA743C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916F59" w14:textId="77777777" w:rsidR="005A2651" w:rsidRPr="005A2651" w:rsidRDefault="005A2651" w:rsidP="005A2651">
            <w:pPr>
              <w:ind w:firstLine="440"/>
            </w:pPr>
            <w:r w:rsidRPr="005A2651">
              <w:t>**=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698054" w14:textId="77777777" w:rsidR="005A2651" w:rsidRPr="005A2651" w:rsidRDefault="005A2651" w:rsidP="005A2651">
            <w:pPr>
              <w:ind w:firstLine="440"/>
            </w:pPr>
            <w:r w:rsidRPr="005A2651">
              <w:t>a **=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6CC593" w14:textId="77777777" w:rsidR="005A2651" w:rsidRPr="005A2651" w:rsidRDefault="005A2651" w:rsidP="005A2651">
            <w:pPr>
              <w:ind w:firstLine="440"/>
            </w:pPr>
            <w:r w:rsidRPr="005A2651">
              <w:t>a = a **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E44E93" w14:textId="77777777" w:rsidR="005A2651" w:rsidRPr="005A2651" w:rsidRDefault="005A2651" w:rsidP="005A2651">
            <w:pPr>
              <w:ind w:firstLine="440"/>
            </w:pPr>
            <w:r w:rsidRPr="005A2651">
              <w:t>幂运算赋值</w:t>
            </w:r>
          </w:p>
        </w:tc>
      </w:tr>
    </w:tbl>
    <w:p w14:paraId="21DF219A" w14:textId="77777777" w:rsidR="005A2651" w:rsidRPr="005A2651" w:rsidRDefault="00BE3D61" w:rsidP="00E37A8A">
      <w:pPr>
        <w:ind w:firstLineChars="0" w:firstLine="0"/>
      </w:pPr>
      <w:r>
        <w:pict w14:anchorId="768F6514">
          <v:rect id="_x0000_i1025" style="width:0;height:1.5pt" o:hralign="center" o:hrstd="t" o:hr="t" fillcolor="#a0a0a0" stroked="f"/>
        </w:pict>
      </w:r>
    </w:p>
    <w:p w14:paraId="0818C65F" w14:textId="77777777" w:rsidR="005A2651" w:rsidRPr="005A2651" w:rsidRDefault="005A2651" w:rsidP="005A2651">
      <w:pPr>
        <w:ind w:firstLine="442"/>
      </w:pPr>
      <w:r w:rsidRPr="005A2651">
        <w:rPr>
          <w:b/>
          <w:bCs/>
        </w:rPr>
        <w:t>生活中的例子</w:t>
      </w:r>
    </w:p>
    <w:p w14:paraId="397EF18B" w14:textId="77777777" w:rsidR="005A2651" w:rsidRPr="005A2651" w:rsidRDefault="005A2651" w:rsidP="005A2651">
      <w:pPr>
        <w:ind w:firstLine="440"/>
      </w:pPr>
      <w:r w:rsidRPr="005A2651">
        <w:t>A</w:t>
      </w:r>
      <w:r w:rsidRPr="005A2651">
        <w:t>：游戏积分系统</w:t>
      </w:r>
    </w:p>
    <w:p w14:paraId="4369FE77" w14:textId="77777777" w:rsidR="005A2651" w:rsidRPr="005A2651" w:rsidRDefault="005A2651" w:rsidP="005A2651">
      <w:pPr>
        <w:pStyle w:val="af8"/>
      </w:pPr>
      <w:r w:rsidRPr="005A2651">
        <w:t>积分</w:t>
      </w:r>
      <w:r w:rsidRPr="005A2651">
        <w:t xml:space="preserve"> = 0</w:t>
      </w:r>
    </w:p>
    <w:p w14:paraId="5453E88E" w14:textId="77777777" w:rsidR="005A2651" w:rsidRPr="005A2651" w:rsidRDefault="005A2651" w:rsidP="005A2651">
      <w:pPr>
        <w:pStyle w:val="af8"/>
      </w:pPr>
    </w:p>
    <w:p w14:paraId="320D7ACF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击杀怪物获得</w:t>
      </w:r>
      <w:r w:rsidRPr="005A2651">
        <w:rPr>
          <w:i/>
          <w:iCs/>
        </w:rPr>
        <w:t>100</w:t>
      </w:r>
      <w:r w:rsidRPr="005A2651">
        <w:rPr>
          <w:i/>
          <w:iCs/>
        </w:rPr>
        <w:t>分</w:t>
      </w:r>
    </w:p>
    <w:p w14:paraId="4A2D2E44" w14:textId="77777777" w:rsidR="005A2651" w:rsidRPr="005A2651" w:rsidRDefault="005A2651" w:rsidP="005A2651">
      <w:pPr>
        <w:pStyle w:val="af8"/>
      </w:pPr>
      <w:r w:rsidRPr="005A2651">
        <w:t>积分</w:t>
      </w:r>
      <w:r w:rsidRPr="005A2651">
        <w:t xml:space="preserve"> += 100</w:t>
      </w:r>
    </w:p>
    <w:p w14:paraId="4254C317" w14:textId="77777777" w:rsidR="005A2651" w:rsidRPr="005A2651" w:rsidRDefault="005A2651" w:rsidP="005A2651">
      <w:pPr>
        <w:pStyle w:val="af8"/>
      </w:pPr>
      <w:r w:rsidRPr="005A2651">
        <w:t>print("</w:t>
      </w:r>
      <w:r w:rsidRPr="005A2651">
        <w:t>当前积分</w:t>
      </w:r>
      <w:r w:rsidRPr="005A2651">
        <w:t xml:space="preserve">:", </w:t>
      </w:r>
      <w:r w:rsidRPr="005A2651">
        <w:t>积分</w:t>
      </w:r>
      <w:r w:rsidRPr="005A2651">
        <w:t xml:space="preserve">)  </w:t>
      </w:r>
      <w:r w:rsidRPr="005A2651">
        <w:rPr>
          <w:i/>
          <w:iCs/>
        </w:rPr>
        <w:t># 100</w:t>
      </w:r>
    </w:p>
    <w:p w14:paraId="48CD21C5" w14:textId="77777777" w:rsidR="005A2651" w:rsidRPr="005A2651" w:rsidRDefault="005A2651" w:rsidP="005A2651">
      <w:pPr>
        <w:pStyle w:val="af8"/>
      </w:pPr>
    </w:p>
    <w:p w14:paraId="0095694C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lastRenderedPageBreak/>
        <w:t xml:space="preserve"># </w:t>
      </w:r>
      <w:r w:rsidRPr="005A2651">
        <w:rPr>
          <w:i/>
          <w:iCs/>
        </w:rPr>
        <w:t>使用技能消耗</w:t>
      </w:r>
      <w:r w:rsidRPr="005A2651">
        <w:rPr>
          <w:i/>
          <w:iCs/>
        </w:rPr>
        <w:t>30</w:t>
      </w:r>
      <w:r w:rsidRPr="005A2651">
        <w:rPr>
          <w:i/>
          <w:iCs/>
        </w:rPr>
        <w:t>分</w:t>
      </w:r>
    </w:p>
    <w:p w14:paraId="7EF53D35" w14:textId="77777777" w:rsidR="005A2651" w:rsidRPr="005A2651" w:rsidRDefault="005A2651" w:rsidP="005A2651">
      <w:pPr>
        <w:pStyle w:val="af8"/>
      </w:pPr>
      <w:r w:rsidRPr="005A2651">
        <w:t>积分</w:t>
      </w:r>
      <w:r w:rsidRPr="005A2651">
        <w:t xml:space="preserve"> -= 30</w:t>
      </w:r>
    </w:p>
    <w:p w14:paraId="213A07BA" w14:textId="77777777" w:rsidR="005A2651" w:rsidRPr="005A2651" w:rsidRDefault="005A2651" w:rsidP="005A2651">
      <w:pPr>
        <w:pStyle w:val="af8"/>
      </w:pPr>
      <w:r w:rsidRPr="005A2651">
        <w:t>print("</w:t>
      </w:r>
      <w:r w:rsidRPr="005A2651">
        <w:t>使用技能后</w:t>
      </w:r>
      <w:r w:rsidRPr="005A2651">
        <w:t xml:space="preserve">:", </w:t>
      </w:r>
      <w:r w:rsidRPr="005A2651">
        <w:t>积分</w:t>
      </w:r>
      <w:r w:rsidRPr="005A2651">
        <w:t xml:space="preserve">)  </w:t>
      </w:r>
      <w:r w:rsidRPr="005A2651">
        <w:rPr>
          <w:i/>
          <w:iCs/>
        </w:rPr>
        <w:t># 70</w:t>
      </w:r>
    </w:p>
    <w:p w14:paraId="4A47381F" w14:textId="77777777" w:rsidR="005A2651" w:rsidRPr="005A2651" w:rsidRDefault="005A2651" w:rsidP="005A2651">
      <w:pPr>
        <w:pStyle w:val="af8"/>
      </w:pPr>
    </w:p>
    <w:p w14:paraId="2940D707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积分翻倍奖励</w:t>
      </w:r>
    </w:p>
    <w:p w14:paraId="3785F23F" w14:textId="77777777" w:rsidR="005A2651" w:rsidRPr="005A2651" w:rsidRDefault="005A2651" w:rsidP="005A2651">
      <w:pPr>
        <w:pStyle w:val="af8"/>
      </w:pPr>
      <w:r w:rsidRPr="005A2651">
        <w:t>积分</w:t>
      </w:r>
      <w:r w:rsidRPr="005A2651">
        <w:t xml:space="preserve"> *= 2</w:t>
      </w:r>
    </w:p>
    <w:p w14:paraId="28AB3866" w14:textId="77777777" w:rsidR="005A2651" w:rsidRPr="005A2651" w:rsidRDefault="005A2651" w:rsidP="005A2651">
      <w:pPr>
        <w:pStyle w:val="af8"/>
      </w:pPr>
      <w:r w:rsidRPr="005A2651">
        <w:t>print("</w:t>
      </w:r>
      <w:r w:rsidRPr="005A2651">
        <w:t>奖励后</w:t>
      </w:r>
      <w:r w:rsidRPr="005A2651">
        <w:t xml:space="preserve">:", </w:t>
      </w:r>
      <w:r w:rsidRPr="005A2651">
        <w:t>积分</w:t>
      </w:r>
      <w:r w:rsidRPr="005A2651">
        <w:t xml:space="preserve">)  </w:t>
      </w:r>
      <w:r w:rsidRPr="005A2651">
        <w:rPr>
          <w:i/>
          <w:iCs/>
        </w:rPr>
        <w:t># 140</w:t>
      </w:r>
    </w:p>
    <w:p w14:paraId="0E42AC93" w14:textId="77777777" w:rsidR="005A2651" w:rsidRDefault="005A2651" w:rsidP="005A2651">
      <w:pPr>
        <w:ind w:firstLine="440"/>
      </w:pPr>
    </w:p>
    <w:p w14:paraId="4B9F6EE8" w14:textId="544FA390" w:rsidR="005A2651" w:rsidRPr="005A2651" w:rsidRDefault="005A2651" w:rsidP="005A2651">
      <w:pPr>
        <w:ind w:firstLine="440"/>
      </w:pPr>
      <w:r w:rsidRPr="005A2651">
        <w:t>B</w:t>
      </w:r>
      <w:r w:rsidRPr="005A2651">
        <w:t>：零花钱管理系统</w:t>
      </w:r>
    </w:p>
    <w:p w14:paraId="5F5A69A1" w14:textId="77777777" w:rsidR="005A2651" w:rsidRPr="005A2651" w:rsidRDefault="005A2651" w:rsidP="005A2651">
      <w:pPr>
        <w:pStyle w:val="af8"/>
      </w:pPr>
      <w:r w:rsidRPr="005A2651">
        <w:t>零花钱</w:t>
      </w:r>
      <w:r w:rsidRPr="005A2651">
        <w:t xml:space="preserve"> = 50</w:t>
      </w:r>
    </w:p>
    <w:p w14:paraId="2A932B9E" w14:textId="77777777" w:rsidR="005A2651" w:rsidRPr="005A2651" w:rsidRDefault="005A2651" w:rsidP="005A2651">
      <w:pPr>
        <w:pStyle w:val="af8"/>
      </w:pPr>
    </w:p>
    <w:p w14:paraId="6AFD15FA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妈妈给了</w:t>
      </w:r>
      <w:r w:rsidRPr="005A2651">
        <w:rPr>
          <w:i/>
          <w:iCs/>
        </w:rPr>
        <w:t>20</w:t>
      </w:r>
      <w:r w:rsidRPr="005A2651">
        <w:rPr>
          <w:i/>
          <w:iCs/>
        </w:rPr>
        <w:t>元</w:t>
      </w:r>
    </w:p>
    <w:p w14:paraId="0A40FFE6" w14:textId="77777777" w:rsidR="005A2651" w:rsidRPr="005A2651" w:rsidRDefault="005A2651" w:rsidP="005A2651">
      <w:pPr>
        <w:pStyle w:val="af8"/>
      </w:pPr>
      <w:r w:rsidRPr="005A2651">
        <w:t>零花钱</w:t>
      </w:r>
      <w:r w:rsidRPr="005A2651">
        <w:t xml:space="preserve"> += 20</w:t>
      </w:r>
    </w:p>
    <w:p w14:paraId="7AA5D991" w14:textId="77777777" w:rsidR="005A2651" w:rsidRPr="005A2651" w:rsidRDefault="005A2651" w:rsidP="005A2651">
      <w:pPr>
        <w:pStyle w:val="af8"/>
      </w:pPr>
      <w:r w:rsidRPr="005A2651">
        <w:t>print("</w:t>
      </w:r>
      <w:r w:rsidRPr="005A2651">
        <w:t>收到零花钱后</w:t>
      </w:r>
      <w:r w:rsidRPr="005A2651">
        <w:t xml:space="preserve">:", </w:t>
      </w:r>
      <w:r w:rsidRPr="005A2651">
        <w:t>零花钱</w:t>
      </w:r>
      <w:r w:rsidRPr="005A2651">
        <w:t xml:space="preserve">)  </w:t>
      </w:r>
      <w:r w:rsidRPr="005A2651">
        <w:rPr>
          <w:i/>
          <w:iCs/>
        </w:rPr>
        <w:t># 70</w:t>
      </w:r>
    </w:p>
    <w:p w14:paraId="479886A9" w14:textId="77777777" w:rsidR="005A2651" w:rsidRPr="005A2651" w:rsidRDefault="005A2651" w:rsidP="005A2651">
      <w:pPr>
        <w:pStyle w:val="af8"/>
      </w:pPr>
    </w:p>
    <w:p w14:paraId="4172EC51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买了</w:t>
      </w:r>
      <w:r w:rsidRPr="005A2651">
        <w:rPr>
          <w:i/>
          <w:iCs/>
        </w:rPr>
        <w:t>5</w:t>
      </w:r>
      <w:r w:rsidRPr="005A2651">
        <w:rPr>
          <w:i/>
          <w:iCs/>
        </w:rPr>
        <w:t>元的笔</w:t>
      </w:r>
    </w:p>
    <w:p w14:paraId="70E0C0FB" w14:textId="77777777" w:rsidR="005A2651" w:rsidRPr="005A2651" w:rsidRDefault="005A2651" w:rsidP="005A2651">
      <w:pPr>
        <w:pStyle w:val="af8"/>
      </w:pPr>
      <w:r w:rsidRPr="005A2651">
        <w:t>零花钱</w:t>
      </w:r>
      <w:r w:rsidRPr="005A2651">
        <w:t xml:space="preserve"> -= 5</w:t>
      </w:r>
    </w:p>
    <w:p w14:paraId="79584A0D" w14:textId="77777777" w:rsidR="005A2651" w:rsidRPr="005A2651" w:rsidRDefault="005A2651" w:rsidP="005A2651">
      <w:pPr>
        <w:pStyle w:val="af8"/>
      </w:pPr>
      <w:r w:rsidRPr="005A2651">
        <w:t>print("</w:t>
      </w:r>
      <w:r w:rsidRPr="005A2651">
        <w:t>买笔后</w:t>
      </w:r>
      <w:r w:rsidRPr="005A2651">
        <w:t xml:space="preserve">:", </w:t>
      </w:r>
      <w:r w:rsidRPr="005A2651">
        <w:t>零花钱</w:t>
      </w:r>
      <w:r w:rsidRPr="005A2651">
        <w:t xml:space="preserve">)  </w:t>
      </w:r>
      <w:r w:rsidRPr="005A2651">
        <w:rPr>
          <w:i/>
          <w:iCs/>
        </w:rPr>
        <w:t># 65</w:t>
      </w:r>
    </w:p>
    <w:p w14:paraId="4B1DD214" w14:textId="77777777" w:rsidR="005A2651" w:rsidRPr="005A2651" w:rsidRDefault="005A2651" w:rsidP="005A2651">
      <w:pPr>
        <w:pStyle w:val="af8"/>
      </w:pPr>
    </w:p>
    <w:p w14:paraId="52111EC2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每周自动增加</w:t>
      </w:r>
      <w:r w:rsidRPr="005A2651">
        <w:rPr>
          <w:i/>
          <w:iCs/>
        </w:rPr>
        <w:t>10</w:t>
      </w:r>
      <w:r w:rsidRPr="005A2651">
        <w:rPr>
          <w:i/>
          <w:iCs/>
        </w:rPr>
        <w:t>元（模拟</w:t>
      </w:r>
      <w:r w:rsidRPr="005A2651">
        <w:rPr>
          <w:i/>
          <w:iCs/>
        </w:rPr>
        <w:t>4</w:t>
      </w:r>
      <w:r w:rsidRPr="005A2651">
        <w:rPr>
          <w:i/>
          <w:iCs/>
        </w:rPr>
        <w:t>周）</w:t>
      </w:r>
    </w:p>
    <w:p w14:paraId="75D5DBFA" w14:textId="77777777" w:rsidR="005A2651" w:rsidRPr="005A2651" w:rsidRDefault="005A2651" w:rsidP="005A2651">
      <w:pPr>
        <w:pStyle w:val="af8"/>
      </w:pPr>
      <w:r w:rsidRPr="005A2651">
        <w:t>零花钱</w:t>
      </w:r>
      <w:r w:rsidRPr="005A2651">
        <w:t xml:space="preserve"> += 10 * 4</w:t>
      </w:r>
    </w:p>
    <w:p w14:paraId="28650E6B" w14:textId="77777777" w:rsidR="005A2651" w:rsidRPr="005A2651" w:rsidRDefault="005A2651" w:rsidP="005A2651">
      <w:pPr>
        <w:pStyle w:val="af8"/>
      </w:pPr>
      <w:r w:rsidRPr="005A2651">
        <w:t>print("</w:t>
      </w:r>
      <w:r w:rsidRPr="005A2651">
        <w:t>一个月后</w:t>
      </w:r>
      <w:r w:rsidRPr="005A2651">
        <w:t xml:space="preserve">:", </w:t>
      </w:r>
      <w:r w:rsidRPr="005A2651">
        <w:t>零花钱</w:t>
      </w:r>
      <w:r w:rsidRPr="005A2651">
        <w:t xml:space="preserve">)  </w:t>
      </w:r>
      <w:r w:rsidRPr="005A2651">
        <w:rPr>
          <w:i/>
          <w:iCs/>
        </w:rPr>
        <w:t># 105</w:t>
      </w:r>
    </w:p>
    <w:p w14:paraId="30CE2859" w14:textId="77777777" w:rsidR="005A2651" w:rsidRDefault="005A2651" w:rsidP="005A2651">
      <w:pPr>
        <w:ind w:firstLine="440"/>
      </w:pPr>
    </w:p>
    <w:p w14:paraId="47E6D771" w14:textId="29655DD9" w:rsidR="005A2651" w:rsidRPr="005A2651" w:rsidRDefault="005A2651" w:rsidP="005A2651">
      <w:pPr>
        <w:ind w:firstLine="440"/>
      </w:pPr>
      <w:r w:rsidRPr="005A2651">
        <w:t>C</w:t>
      </w:r>
      <w:r w:rsidRPr="005A2651">
        <w:t>：超市批量折扣</w:t>
      </w:r>
    </w:p>
    <w:p w14:paraId="7DA52D33" w14:textId="77777777" w:rsidR="005A2651" w:rsidRPr="005A2651" w:rsidRDefault="005A2651" w:rsidP="005A2651">
      <w:pPr>
        <w:pStyle w:val="af8"/>
      </w:pPr>
      <w:r w:rsidRPr="005A2651">
        <w:t>单价</w:t>
      </w:r>
      <w:r w:rsidRPr="005A2651">
        <w:t xml:space="preserve"> = 25</w:t>
      </w:r>
    </w:p>
    <w:p w14:paraId="44C3ED52" w14:textId="77777777" w:rsidR="005A2651" w:rsidRPr="005A2651" w:rsidRDefault="005A2651" w:rsidP="005A2651">
      <w:pPr>
        <w:pStyle w:val="af8"/>
      </w:pPr>
      <w:r w:rsidRPr="005A2651">
        <w:t>数量</w:t>
      </w:r>
      <w:r w:rsidRPr="005A2651">
        <w:t xml:space="preserve"> = 10</w:t>
      </w:r>
    </w:p>
    <w:p w14:paraId="2B743CEE" w14:textId="77777777" w:rsidR="005A2651" w:rsidRPr="005A2651" w:rsidRDefault="005A2651" w:rsidP="005A2651">
      <w:pPr>
        <w:pStyle w:val="af8"/>
      </w:pPr>
      <w:r w:rsidRPr="005A2651">
        <w:t>总价</w:t>
      </w:r>
      <w:r w:rsidRPr="005A2651">
        <w:t xml:space="preserve"> = 0</w:t>
      </w:r>
    </w:p>
    <w:p w14:paraId="25523DA5" w14:textId="77777777" w:rsidR="005A2651" w:rsidRPr="005A2651" w:rsidRDefault="005A2651" w:rsidP="005A2651">
      <w:pPr>
        <w:pStyle w:val="af8"/>
      </w:pPr>
    </w:p>
    <w:p w14:paraId="5F13ABD8" w14:textId="77777777" w:rsidR="005A2651" w:rsidRPr="005A2651" w:rsidRDefault="005A2651" w:rsidP="005A2651">
      <w:pPr>
        <w:pStyle w:val="af8"/>
      </w:pPr>
      <w:r w:rsidRPr="005A2651">
        <w:t>总价</w:t>
      </w:r>
      <w:r w:rsidRPr="005A2651">
        <w:t xml:space="preserve"> += </w:t>
      </w:r>
      <w:r w:rsidRPr="005A2651">
        <w:t>单价</w:t>
      </w:r>
      <w:r w:rsidRPr="005A2651">
        <w:t xml:space="preserve"> * </w:t>
      </w:r>
      <w:r w:rsidRPr="005A2651">
        <w:t>数量</w:t>
      </w:r>
      <w:r w:rsidRPr="005A2651">
        <w:t xml:space="preserve">  </w:t>
      </w:r>
      <w:r w:rsidRPr="005A2651">
        <w:rPr>
          <w:i/>
          <w:iCs/>
        </w:rPr>
        <w:t xml:space="preserve"># </w:t>
      </w:r>
      <w:r w:rsidRPr="005A2651">
        <w:rPr>
          <w:i/>
          <w:iCs/>
        </w:rPr>
        <w:t>先计算再赋值</w:t>
      </w:r>
    </w:p>
    <w:p w14:paraId="10B4738F" w14:textId="77777777" w:rsidR="005A2651" w:rsidRPr="005A2651" w:rsidRDefault="005A2651" w:rsidP="005A2651">
      <w:pPr>
        <w:pStyle w:val="af8"/>
      </w:pPr>
      <w:r w:rsidRPr="005A2651">
        <w:t>print("</w:t>
      </w:r>
      <w:r w:rsidRPr="005A2651">
        <w:t>商品总价</w:t>
      </w:r>
      <w:r w:rsidRPr="005A2651">
        <w:t xml:space="preserve">:", </w:t>
      </w:r>
      <w:r w:rsidRPr="005A2651">
        <w:t>总价</w:t>
      </w:r>
      <w:r w:rsidRPr="005A2651">
        <w:t xml:space="preserve">)  </w:t>
      </w:r>
      <w:r w:rsidRPr="005A2651">
        <w:rPr>
          <w:i/>
          <w:iCs/>
        </w:rPr>
        <w:t># 250</w:t>
      </w:r>
    </w:p>
    <w:p w14:paraId="75C1F29D" w14:textId="77777777" w:rsidR="005A2651" w:rsidRPr="005A2651" w:rsidRDefault="005A2651" w:rsidP="005A2651">
      <w:pPr>
        <w:pStyle w:val="af8"/>
      </w:pPr>
    </w:p>
    <w:p w14:paraId="2C855DAF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满</w:t>
      </w:r>
      <w:r w:rsidRPr="005A2651">
        <w:rPr>
          <w:i/>
          <w:iCs/>
        </w:rPr>
        <w:t>200</w:t>
      </w:r>
      <w:r w:rsidRPr="005A2651">
        <w:rPr>
          <w:i/>
          <w:iCs/>
        </w:rPr>
        <w:t>打</w:t>
      </w:r>
      <w:r w:rsidRPr="005A2651">
        <w:rPr>
          <w:i/>
          <w:iCs/>
        </w:rPr>
        <w:t>9</w:t>
      </w:r>
      <w:r w:rsidRPr="005A2651">
        <w:rPr>
          <w:i/>
          <w:iCs/>
        </w:rPr>
        <w:t>折</w:t>
      </w:r>
    </w:p>
    <w:p w14:paraId="1367C4BD" w14:textId="77777777" w:rsidR="005A2651" w:rsidRPr="005A2651" w:rsidRDefault="005A2651" w:rsidP="005A2651">
      <w:pPr>
        <w:pStyle w:val="af8"/>
      </w:pPr>
      <w:r w:rsidRPr="005A2651">
        <w:t xml:space="preserve">if </w:t>
      </w:r>
      <w:r w:rsidRPr="005A2651">
        <w:t>总价</w:t>
      </w:r>
      <w:r w:rsidRPr="005A2651">
        <w:t xml:space="preserve"> &gt;= 200:</w:t>
      </w:r>
    </w:p>
    <w:p w14:paraId="0EF3490D" w14:textId="77777777" w:rsidR="005A2651" w:rsidRPr="005A2651" w:rsidRDefault="005A2651" w:rsidP="005A2651">
      <w:pPr>
        <w:pStyle w:val="af8"/>
      </w:pPr>
      <w:r w:rsidRPr="005A2651">
        <w:t xml:space="preserve">    </w:t>
      </w:r>
      <w:r w:rsidRPr="005A2651">
        <w:t>总价</w:t>
      </w:r>
      <w:r w:rsidRPr="005A2651">
        <w:t xml:space="preserve"> *= 0.9</w:t>
      </w:r>
    </w:p>
    <w:p w14:paraId="264628A7" w14:textId="77777777" w:rsidR="005A2651" w:rsidRPr="005A2651" w:rsidRDefault="005A2651" w:rsidP="005A2651">
      <w:pPr>
        <w:pStyle w:val="af8"/>
      </w:pPr>
      <w:r w:rsidRPr="005A2651">
        <w:t xml:space="preserve">    </w:t>
      </w:r>
    </w:p>
    <w:p w14:paraId="6C925998" w14:textId="77777777" w:rsidR="005A2651" w:rsidRPr="005A2651" w:rsidRDefault="005A2651" w:rsidP="005A2651">
      <w:pPr>
        <w:pStyle w:val="af8"/>
      </w:pPr>
      <w:r w:rsidRPr="005A2651">
        <w:lastRenderedPageBreak/>
        <w:t>print("</w:t>
      </w:r>
      <w:r w:rsidRPr="005A2651">
        <w:t>折扣后价格</w:t>
      </w:r>
      <w:r w:rsidRPr="005A2651">
        <w:t xml:space="preserve">:", </w:t>
      </w:r>
      <w:r w:rsidRPr="005A2651">
        <w:t>总价</w:t>
      </w:r>
      <w:r w:rsidRPr="005A2651">
        <w:t xml:space="preserve">)  </w:t>
      </w:r>
      <w:r w:rsidRPr="005A2651">
        <w:rPr>
          <w:i/>
          <w:iCs/>
        </w:rPr>
        <w:t># 225.0</w:t>
      </w:r>
    </w:p>
    <w:p w14:paraId="45840EA2" w14:textId="0E2BA667" w:rsidR="005A2651" w:rsidRDefault="005A2651" w:rsidP="005A2651">
      <w:pPr>
        <w:ind w:firstLine="440"/>
      </w:pPr>
    </w:p>
    <w:p w14:paraId="46AB56B6" w14:textId="77777777" w:rsidR="005A2651" w:rsidRDefault="005A2651" w:rsidP="005A2651">
      <w:pPr>
        <w:ind w:firstLine="440"/>
      </w:pPr>
    </w:p>
    <w:p w14:paraId="10582937" w14:textId="77777777" w:rsidR="005A2651" w:rsidRDefault="005A2651" w:rsidP="005A2651">
      <w:pPr>
        <w:ind w:firstLine="440"/>
      </w:pPr>
    </w:p>
    <w:p w14:paraId="1316747C" w14:textId="77777777" w:rsidR="005A2651" w:rsidRDefault="005A2651" w:rsidP="005A2651">
      <w:pPr>
        <w:ind w:firstLine="440"/>
      </w:pPr>
    </w:p>
    <w:p w14:paraId="38674BDA" w14:textId="77777777" w:rsidR="005A2651" w:rsidRPr="005A2651" w:rsidRDefault="005A2651" w:rsidP="005A2651">
      <w:pPr>
        <w:ind w:firstLine="440"/>
      </w:pPr>
    </w:p>
    <w:p w14:paraId="763244C6" w14:textId="1C5F46CB" w:rsidR="005A2651" w:rsidRPr="005A2651" w:rsidRDefault="005A2651" w:rsidP="005A2651">
      <w:pPr>
        <w:ind w:firstLine="442"/>
      </w:pPr>
      <w:r w:rsidRPr="005A2651">
        <w:rPr>
          <w:b/>
          <w:bCs/>
        </w:rPr>
        <w:t>注意事项</w:t>
      </w:r>
    </w:p>
    <w:p w14:paraId="2BD63AEC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错误</w:t>
      </w:r>
      <w:r w:rsidRPr="005A2651">
        <w:t>1</w:t>
      </w:r>
      <w:r w:rsidRPr="005A2651">
        <w:t>：左边必须是变量</w:t>
      </w:r>
    </w:p>
    <w:p w14:paraId="549F34E4" w14:textId="77777777" w:rsidR="005A2651" w:rsidRPr="005A2651" w:rsidRDefault="005A2651" w:rsidP="005A2651">
      <w:pPr>
        <w:pStyle w:val="af8"/>
      </w:pPr>
      <w:r w:rsidRPr="005A2651">
        <w:t xml:space="preserve"># 100 = </w:t>
      </w:r>
      <w:r w:rsidRPr="005A2651">
        <w:t>分数</w:t>
      </w:r>
      <w:r w:rsidRPr="005A2651">
        <w:t xml:space="preserve">  # </w:t>
      </w:r>
      <w:r w:rsidRPr="005A2651">
        <w:t>会报错！不能给数字赋值</w:t>
      </w:r>
    </w:p>
    <w:p w14:paraId="7ABD01C4" w14:textId="77777777" w:rsidR="005A2651" w:rsidRPr="005A2651" w:rsidRDefault="005A2651" w:rsidP="005A2651">
      <w:pPr>
        <w:pStyle w:val="af8"/>
      </w:pPr>
    </w:p>
    <w:p w14:paraId="3FF9AE78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错误</w:t>
      </w:r>
      <w:r w:rsidRPr="005A2651">
        <w:t>2</w:t>
      </w:r>
      <w:r w:rsidRPr="005A2651">
        <w:t>：变量要先定义再使用</w:t>
      </w:r>
    </w:p>
    <w:p w14:paraId="68A70B95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计数器</w:t>
      </w:r>
      <w:r w:rsidRPr="005A2651">
        <w:t xml:space="preserve"> += 1  # </w:t>
      </w:r>
      <w:r w:rsidRPr="005A2651">
        <w:t>如果之前没定义计数器，会报错！</w:t>
      </w:r>
    </w:p>
    <w:p w14:paraId="6B7432BC" w14:textId="77777777" w:rsidR="005A2651" w:rsidRPr="005A2651" w:rsidRDefault="005A2651" w:rsidP="005A2651">
      <w:pPr>
        <w:pStyle w:val="af8"/>
      </w:pPr>
    </w:p>
    <w:p w14:paraId="63CB4DCE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正确做法</w:t>
      </w:r>
    </w:p>
    <w:p w14:paraId="0974CD41" w14:textId="77777777" w:rsidR="005A2651" w:rsidRPr="005A2651" w:rsidRDefault="005A2651" w:rsidP="005A2651">
      <w:pPr>
        <w:pStyle w:val="af8"/>
      </w:pPr>
      <w:r w:rsidRPr="005A2651">
        <w:t>计数器</w:t>
      </w:r>
      <w:r w:rsidRPr="005A2651">
        <w:t xml:space="preserve"> = 0</w:t>
      </w:r>
    </w:p>
    <w:p w14:paraId="60F2DBED" w14:textId="77777777" w:rsidR="005A2651" w:rsidRPr="005A2651" w:rsidRDefault="005A2651" w:rsidP="005A2651">
      <w:pPr>
        <w:pStyle w:val="af8"/>
      </w:pPr>
      <w:r w:rsidRPr="005A2651">
        <w:t>计数器</w:t>
      </w:r>
      <w:r w:rsidRPr="005A2651">
        <w:t xml:space="preserve"> += 1</w:t>
      </w:r>
    </w:p>
    <w:p w14:paraId="5FEBFE78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计数器</w:t>
      </w:r>
      <w:r w:rsidRPr="005A2651">
        <w:t xml:space="preserve">)  # </w:t>
      </w:r>
      <w:r w:rsidRPr="005A2651">
        <w:t>输出</w:t>
      </w:r>
      <w:r w:rsidRPr="005A2651">
        <w:t>: 1</w:t>
      </w:r>
    </w:p>
    <w:p w14:paraId="7B8E2698" w14:textId="77777777" w:rsidR="005A2651" w:rsidRPr="005A2651" w:rsidRDefault="005A2651" w:rsidP="005A2651">
      <w:pPr>
        <w:pStyle w:val="af8"/>
      </w:pPr>
    </w:p>
    <w:p w14:paraId="176B8FBB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错误</w:t>
      </w:r>
      <w:r w:rsidRPr="005A2651">
        <w:t>3</w:t>
      </w:r>
      <w:r w:rsidRPr="005A2651">
        <w:t>：类型不匹配</w:t>
      </w:r>
    </w:p>
    <w:p w14:paraId="1475ABD0" w14:textId="77777777" w:rsidR="005A2651" w:rsidRPr="005A2651" w:rsidRDefault="005A2651" w:rsidP="005A2651">
      <w:pPr>
        <w:pStyle w:val="af8"/>
      </w:pPr>
      <w:r w:rsidRPr="005A2651">
        <w:t>名字</w:t>
      </w:r>
      <w:r w:rsidRPr="005A2651">
        <w:t xml:space="preserve"> = "</w:t>
      </w:r>
      <w:r w:rsidRPr="005A2651">
        <w:t>小明</w:t>
      </w:r>
      <w:r w:rsidRPr="005A2651">
        <w:t>"</w:t>
      </w:r>
    </w:p>
    <w:p w14:paraId="014D0ADB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名字</w:t>
      </w:r>
      <w:r w:rsidRPr="005A2651">
        <w:t xml:space="preserve"> += 10  # </w:t>
      </w:r>
      <w:r w:rsidRPr="005A2651">
        <w:t>会报错！字符串不能直接加数字</w:t>
      </w:r>
    </w:p>
    <w:p w14:paraId="03A62132" w14:textId="77777777" w:rsidR="005A2651" w:rsidRPr="005A2651" w:rsidRDefault="005A2651" w:rsidP="005A2651">
      <w:pPr>
        <w:pStyle w:val="af8"/>
      </w:pPr>
    </w:p>
    <w:p w14:paraId="17542008" w14:textId="77777777" w:rsidR="005A2651" w:rsidRPr="005A2651" w:rsidRDefault="005A2651" w:rsidP="005A2651">
      <w:pPr>
        <w:pStyle w:val="af8"/>
      </w:pPr>
      <w:r w:rsidRPr="005A2651">
        <w:t xml:space="preserve"># </w:t>
      </w:r>
      <w:r w:rsidRPr="005A2651">
        <w:t>正确做法</w:t>
      </w:r>
    </w:p>
    <w:p w14:paraId="115D9FF8" w14:textId="77777777" w:rsidR="005A2651" w:rsidRPr="005A2651" w:rsidRDefault="005A2651" w:rsidP="005A2651">
      <w:pPr>
        <w:pStyle w:val="af8"/>
      </w:pPr>
      <w:r w:rsidRPr="005A2651">
        <w:t>名字</w:t>
      </w:r>
      <w:r w:rsidRPr="005A2651">
        <w:t xml:space="preserve"> += str(10)  # </w:t>
      </w:r>
      <w:r w:rsidRPr="005A2651">
        <w:t>转换成字符串</w:t>
      </w:r>
    </w:p>
    <w:p w14:paraId="4FCEA51F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名字</w:t>
      </w:r>
      <w:r w:rsidRPr="005A2651">
        <w:t xml:space="preserve">)  # </w:t>
      </w:r>
      <w:r w:rsidRPr="005A2651">
        <w:t>输出</w:t>
      </w:r>
      <w:r w:rsidRPr="005A2651">
        <w:t xml:space="preserve">: </w:t>
      </w:r>
      <w:r w:rsidRPr="005A2651">
        <w:t>小明</w:t>
      </w:r>
      <w:r w:rsidRPr="005A2651">
        <w:t>10</w:t>
      </w:r>
    </w:p>
    <w:p w14:paraId="45A172DB" w14:textId="56CB4187" w:rsidR="005A2651" w:rsidRPr="005A2651" w:rsidRDefault="005A2651" w:rsidP="005A2651">
      <w:pPr>
        <w:ind w:firstLine="440"/>
      </w:pPr>
    </w:p>
    <w:p w14:paraId="5DC00A62" w14:textId="77777777" w:rsidR="005A2651" w:rsidRPr="005A2651" w:rsidRDefault="005A2651" w:rsidP="005A2651">
      <w:pPr>
        <w:ind w:firstLine="442"/>
      </w:pPr>
      <w:r w:rsidRPr="005A2651">
        <w:rPr>
          <w:b/>
          <w:bCs/>
        </w:rPr>
        <w:t>与算术运算符的区别</w:t>
      </w:r>
    </w:p>
    <w:p w14:paraId="2B5B2EBD" w14:textId="77777777" w:rsidR="005A2651" w:rsidRPr="005A2651" w:rsidRDefault="005A2651" w:rsidP="005A2651">
      <w:pPr>
        <w:ind w:firstLine="440"/>
      </w:pPr>
      <w:r w:rsidRPr="005A2651">
        <w:t>记住：</w:t>
      </w:r>
      <w:r w:rsidRPr="005A2651">
        <w:rPr>
          <w:b/>
          <w:bCs/>
        </w:rPr>
        <w:t>赋值运算符会改变变量的值</w:t>
      </w:r>
      <w:r w:rsidRPr="005A2651">
        <w:t>，而算术运算符只是计算，不改变原变量。</w:t>
      </w:r>
    </w:p>
    <w:p w14:paraId="142625BB" w14:textId="77777777" w:rsidR="005A2651" w:rsidRPr="005A2651" w:rsidRDefault="005A2651" w:rsidP="005A2651">
      <w:pPr>
        <w:pStyle w:val="af8"/>
      </w:pPr>
      <w:r w:rsidRPr="005A2651">
        <w:t>a = 10</w:t>
      </w:r>
    </w:p>
    <w:p w14:paraId="16824131" w14:textId="77777777" w:rsidR="005A2651" w:rsidRPr="005A2651" w:rsidRDefault="005A2651" w:rsidP="005A2651">
      <w:pPr>
        <w:pStyle w:val="af8"/>
      </w:pPr>
      <w:r w:rsidRPr="005A2651">
        <w:t>b = 3</w:t>
      </w:r>
    </w:p>
    <w:p w14:paraId="1E0BA881" w14:textId="77777777" w:rsidR="005A2651" w:rsidRPr="005A2651" w:rsidRDefault="005A2651" w:rsidP="005A2651">
      <w:pPr>
        <w:pStyle w:val="af8"/>
      </w:pPr>
    </w:p>
    <w:p w14:paraId="404C1D14" w14:textId="77777777" w:rsidR="005A2651" w:rsidRPr="005A2651" w:rsidRDefault="005A2651" w:rsidP="005A2651">
      <w:pPr>
        <w:pStyle w:val="af8"/>
      </w:pPr>
      <w:r w:rsidRPr="005A2651">
        <w:t xml:space="preserve">print(a + b)  </w:t>
      </w:r>
      <w:r w:rsidRPr="005A2651">
        <w:rPr>
          <w:i/>
          <w:iCs/>
        </w:rPr>
        <w:t xml:space="preserve"># </w:t>
      </w:r>
      <w:r w:rsidRPr="005A2651">
        <w:rPr>
          <w:i/>
          <w:iCs/>
        </w:rPr>
        <w:t>输出</w:t>
      </w:r>
      <w:r w:rsidRPr="005A2651">
        <w:rPr>
          <w:i/>
          <w:iCs/>
        </w:rPr>
        <w:t>: 13</w:t>
      </w:r>
    </w:p>
    <w:p w14:paraId="4304554B" w14:textId="77777777" w:rsidR="005A2651" w:rsidRPr="005A2651" w:rsidRDefault="005A2651" w:rsidP="005A2651">
      <w:pPr>
        <w:pStyle w:val="af8"/>
      </w:pPr>
      <w:r w:rsidRPr="005A2651">
        <w:t xml:space="preserve">print(a)      </w:t>
      </w:r>
      <w:r w:rsidRPr="005A2651">
        <w:rPr>
          <w:i/>
          <w:iCs/>
        </w:rPr>
        <w:t xml:space="preserve"># </w:t>
      </w:r>
      <w:r w:rsidRPr="005A2651">
        <w:rPr>
          <w:i/>
          <w:iCs/>
        </w:rPr>
        <w:t>输出</w:t>
      </w:r>
      <w:r w:rsidRPr="005A2651">
        <w:rPr>
          <w:i/>
          <w:iCs/>
        </w:rPr>
        <w:t>: 10 (a</w:t>
      </w:r>
      <w:r w:rsidRPr="005A2651">
        <w:rPr>
          <w:i/>
          <w:iCs/>
        </w:rPr>
        <w:t>没变！</w:t>
      </w:r>
      <w:r w:rsidRPr="005A2651">
        <w:rPr>
          <w:i/>
          <w:iCs/>
        </w:rPr>
        <w:t>)</w:t>
      </w:r>
    </w:p>
    <w:p w14:paraId="1848ED99" w14:textId="77777777" w:rsidR="005A2651" w:rsidRPr="005A2651" w:rsidRDefault="005A2651" w:rsidP="005A2651">
      <w:pPr>
        <w:pStyle w:val="af8"/>
      </w:pPr>
    </w:p>
    <w:p w14:paraId="40CFC7C5" w14:textId="77777777" w:rsidR="005A2651" w:rsidRPr="005A2651" w:rsidRDefault="005A2651" w:rsidP="005A2651">
      <w:pPr>
        <w:pStyle w:val="af8"/>
      </w:pPr>
      <w:r w:rsidRPr="005A2651">
        <w:lastRenderedPageBreak/>
        <w:t xml:space="preserve">a += b        </w:t>
      </w:r>
      <w:r w:rsidRPr="005A2651">
        <w:rPr>
          <w:i/>
          <w:iCs/>
        </w:rPr>
        <w:t xml:space="preserve"># </w:t>
      </w:r>
      <w:r w:rsidRPr="005A2651">
        <w:rPr>
          <w:i/>
          <w:iCs/>
        </w:rPr>
        <w:t>这才是改变了</w:t>
      </w:r>
      <w:r w:rsidRPr="005A2651">
        <w:rPr>
          <w:i/>
          <w:iCs/>
        </w:rPr>
        <w:t>a</w:t>
      </w:r>
    </w:p>
    <w:p w14:paraId="7E2FAB73" w14:textId="77777777" w:rsidR="005A2651" w:rsidRPr="005A2651" w:rsidRDefault="005A2651" w:rsidP="005A2651">
      <w:pPr>
        <w:pStyle w:val="af8"/>
      </w:pPr>
      <w:r w:rsidRPr="005A2651">
        <w:t xml:space="preserve">print(a)      </w:t>
      </w:r>
      <w:r w:rsidRPr="005A2651">
        <w:rPr>
          <w:i/>
          <w:iCs/>
        </w:rPr>
        <w:t xml:space="preserve"># </w:t>
      </w:r>
      <w:r w:rsidRPr="005A2651">
        <w:rPr>
          <w:i/>
          <w:iCs/>
        </w:rPr>
        <w:t>输出</w:t>
      </w:r>
      <w:r w:rsidRPr="005A2651">
        <w:rPr>
          <w:i/>
          <w:iCs/>
        </w:rPr>
        <w:t>: 13 (a</w:t>
      </w:r>
      <w:r w:rsidRPr="005A2651">
        <w:rPr>
          <w:i/>
          <w:iCs/>
        </w:rPr>
        <w:t>变了！</w:t>
      </w:r>
      <w:r w:rsidRPr="005A2651">
        <w:rPr>
          <w:i/>
          <w:iCs/>
        </w:rPr>
        <w:t>)</w:t>
      </w:r>
    </w:p>
    <w:p w14:paraId="05D167A5" w14:textId="610B72CD" w:rsidR="005A2651" w:rsidRDefault="005A2651" w:rsidP="005A2651">
      <w:pPr>
        <w:ind w:firstLine="440"/>
      </w:pPr>
    </w:p>
    <w:p w14:paraId="26408968" w14:textId="77777777" w:rsidR="005A2651" w:rsidRDefault="005A2651" w:rsidP="005A2651">
      <w:pPr>
        <w:ind w:firstLine="440"/>
      </w:pPr>
    </w:p>
    <w:p w14:paraId="0F6DA456" w14:textId="77777777" w:rsidR="005A2651" w:rsidRDefault="005A2651" w:rsidP="005A2651">
      <w:pPr>
        <w:ind w:firstLine="440"/>
      </w:pPr>
    </w:p>
    <w:p w14:paraId="2CCA5088" w14:textId="77777777" w:rsidR="005A2651" w:rsidRPr="005A2651" w:rsidRDefault="005A2651" w:rsidP="005A2651">
      <w:pPr>
        <w:ind w:firstLine="440"/>
      </w:pPr>
    </w:p>
    <w:p w14:paraId="4D81EB00" w14:textId="77777777" w:rsidR="005A2651" w:rsidRPr="005A2651" w:rsidRDefault="005A2651" w:rsidP="005A2651">
      <w:pPr>
        <w:ind w:firstLine="442"/>
      </w:pPr>
      <w:r w:rsidRPr="005A2651">
        <w:rPr>
          <w:b/>
          <w:bCs/>
        </w:rPr>
        <w:t>综合练习：经验值升级系统</w:t>
      </w:r>
    </w:p>
    <w:p w14:paraId="0C213279" w14:textId="77777777" w:rsidR="005A2651" w:rsidRPr="005A2651" w:rsidRDefault="005A2651" w:rsidP="005A2651">
      <w:pPr>
        <w:ind w:firstLine="440"/>
      </w:pPr>
      <w:r w:rsidRPr="005A2651">
        <w:t>新建文件</w:t>
      </w:r>
      <w:r w:rsidRPr="005A2651">
        <w:t xml:space="preserve"> 1-4-2-levelup.py</w:t>
      </w:r>
      <w:r w:rsidRPr="005A2651">
        <w:t>：</w:t>
      </w:r>
    </w:p>
    <w:p w14:paraId="5C19AE90" w14:textId="77777777" w:rsidR="005A2651" w:rsidRPr="005A2651" w:rsidRDefault="005A2651" w:rsidP="005A2651">
      <w:pPr>
        <w:pStyle w:val="af8"/>
      </w:pPr>
      <w:r w:rsidRPr="005A2651">
        <w:t xml:space="preserve">print("=== </w:t>
      </w:r>
      <w:r w:rsidRPr="005A2651">
        <w:t>游戏升级系统</w:t>
      </w:r>
      <w:r w:rsidRPr="005A2651">
        <w:t xml:space="preserve"> ===")</w:t>
      </w:r>
    </w:p>
    <w:p w14:paraId="604AB4DC" w14:textId="77777777" w:rsidR="005A2651" w:rsidRPr="005A2651" w:rsidRDefault="005A2651" w:rsidP="005A2651">
      <w:pPr>
        <w:pStyle w:val="af8"/>
      </w:pPr>
      <w:r w:rsidRPr="005A2651">
        <w:t>经验值</w:t>
      </w:r>
      <w:r w:rsidRPr="005A2651">
        <w:t xml:space="preserve"> = 0</w:t>
      </w:r>
    </w:p>
    <w:p w14:paraId="2D094100" w14:textId="77777777" w:rsidR="005A2651" w:rsidRPr="005A2651" w:rsidRDefault="005A2651" w:rsidP="005A2651">
      <w:pPr>
        <w:pStyle w:val="af8"/>
      </w:pPr>
      <w:r w:rsidRPr="005A2651">
        <w:t>等级</w:t>
      </w:r>
      <w:r w:rsidRPr="005A2651">
        <w:t xml:space="preserve"> = 1</w:t>
      </w:r>
    </w:p>
    <w:p w14:paraId="570F781D" w14:textId="77777777" w:rsidR="005A2651" w:rsidRPr="005A2651" w:rsidRDefault="005A2651" w:rsidP="005A2651">
      <w:pPr>
        <w:pStyle w:val="af8"/>
      </w:pPr>
    </w:p>
    <w:p w14:paraId="077FC595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完成任务获得经验</w:t>
      </w:r>
    </w:p>
    <w:p w14:paraId="4BCB9ED3" w14:textId="77777777" w:rsidR="005A2651" w:rsidRPr="005A2651" w:rsidRDefault="005A2651" w:rsidP="005A2651">
      <w:pPr>
        <w:pStyle w:val="af8"/>
      </w:pPr>
      <w:r w:rsidRPr="005A2651">
        <w:t>经验值</w:t>
      </w:r>
      <w:r w:rsidRPr="005A2651">
        <w:t xml:space="preserve"> += 150</w:t>
      </w:r>
    </w:p>
    <w:p w14:paraId="5D98D93F" w14:textId="321442A2" w:rsidR="005A2651" w:rsidRPr="005A2651" w:rsidRDefault="005A2651" w:rsidP="005A2651">
      <w:pPr>
        <w:pStyle w:val="af8"/>
      </w:pPr>
      <w:r w:rsidRPr="005A2651">
        <w:t>print(f"</w:t>
      </w:r>
      <w:r w:rsidRPr="005A2651">
        <w:t>完成任务！获得</w:t>
      </w:r>
      <w:r w:rsidR="00FD2B9B">
        <w:rPr>
          <w:rFonts w:hint="eastAsia"/>
        </w:rPr>
        <w:t>{</w:t>
      </w:r>
      <w:r w:rsidR="00FD2B9B">
        <w:rPr>
          <w:rFonts w:hint="eastAsia"/>
        </w:rPr>
        <w:t>经验值</w:t>
      </w:r>
      <w:r w:rsidR="00FD2B9B">
        <w:rPr>
          <w:rFonts w:hint="eastAsia"/>
        </w:rPr>
        <w:t>}</w:t>
      </w:r>
      <w:r w:rsidRPr="005A2651">
        <w:t>经验</w:t>
      </w:r>
      <w:r w:rsidRPr="005A2651">
        <w:t>")</w:t>
      </w:r>
    </w:p>
    <w:p w14:paraId="4BD3227F" w14:textId="77777777" w:rsidR="005A2651" w:rsidRPr="00FD2B9B" w:rsidRDefault="005A2651" w:rsidP="005A2651">
      <w:pPr>
        <w:pStyle w:val="af8"/>
      </w:pPr>
    </w:p>
    <w:p w14:paraId="7DDF4F74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击败</w:t>
      </w:r>
      <w:r w:rsidRPr="005A2651">
        <w:rPr>
          <w:i/>
          <w:iCs/>
        </w:rPr>
        <w:t>BOSS</w:t>
      </w:r>
      <w:r w:rsidRPr="005A2651">
        <w:rPr>
          <w:i/>
          <w:iCs/>
        </w:rPr>
        <w:t>获得经验</w:t>
      </w:r>
    </w:p>
    <w:p w14:paraId="7AF815DD" w14:textId="77777777" w:rsidR="005A2651" w:rsidRPr="005A2651" w:rsidRDefault="005A2651" w:rsidP="005A2651">
      <w:pPr>
        <w:pStyle w:val="af8"/>
      </w:pPr>
      <w:r w:rsidRPr="005A2651">
        <w:t>经验值</w:t>
      </w:r>
      <w:r w:rsidRPr="005A2651">
        <w:t xml:space="preserve"> += 300</w:t>
      </w:r>
    </w:p>
    <w:p w14:paraId="1A6BC1E3" w14:textId="27500283" w:rsidR="005A2651" w:rsidRPr="005A2651" w:rsidRDefault="005A2651" w:rsidP="005A2651">
      <w:pPr>
        <w:pStyle w:val="af8"/>
      </w:pPr>
      <w:r w:rsidRPr="005A2651">
        <w:t>print(f"</w:t>
      </w:r>
      <w:r w:rsidRPr="005A2651">
        <w:t>击败</w:t>
      </w:r>
      <w:r w:rsidRPr="005A2651">
        <w:t>BOSS</w:t>
      </w:r>
      <w:r w:rsidRPr="005A2651">
        <w:t>！获得</w:t>
      </w:r>
      <w:r w:rsidR="00FD2B9B">
        <w:rPr>
          <w:rFonts w:hint="eastAsia"/>
        </w:rPr>
        <w:t>{</w:t>
      </w:r>
      <w:r w:rsidR="00FD2B9B">
        <w:rPr>
          <w:rFonts w:hint="eastAsia"/>
        </w:rPr>
        <w:t>经验值</w:t>
      </w:r>
      <w:r w:rsidR="00FD2B9B">
        <w:rPr>
          <w:rFonts w:hint="eastAsia"/>
        </w:rPr>
        <w:t>}</w:t>
      </w:r>
      <w:r w:rsidRPr="005A2651">
        <w:t>经验</w:t>
      </w:r>
      <w:r w:rsidRPr="005A2651">
        <w:t>")</w:t>
      </w:r>
    </w:p>
    <w:p w14:paraId="32F9EC05" w14:textId="77777777" w:rsidR="005A2651" w:rsidRPr="005A2651" w:rsidRDefault="005A2651" w:rsidP="005A2651">
      <w:pPr>
        <w:pStyle w:val="af8"/>
      </w:pPr>
    </w:p>
    <w:p w14:paraId="38E04B64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每</w:t>
      </w:r>
      <w:r w:rsidRPr="005A2651">
        <w:rPr>
          <w:i/>
          <w:iCs/>
        </w:rPr>
        <w:t>500</w:t>
      </w:r>
      <w:r w:rsidRPr="005A2651">
        <w:rPr>
          <w:i/>
          <w:iCs/>
        </w:rPr>
        <w:t>经验升</w:t>
      </w:r>
      <w:r w:rsidRPr="005A2651">
        <w:rPr>
          <w:i/>
          <w:iCs/>
        </w:rPr>
        <w:t>1</w:t>
      </w:r>
      <w:r w:rsidRPr="005A2651">
        <w:rPr>
          <w:i/>
          <w:iCs/>
        </w:rPr>
        <w:t>级</w:t>
      </w:r>
    </w:p>
    <w:p w14:paraId="0FB9116D" w14:textId="77777777" w:rsidR="005A2651" w:rsidRPr="005A2651" w:rsidRDefault="005A2651" w:rsidP="005A2651">
      <w:pPr>
        <w:pStyle w:val="af8"/>
      </w:pPr>
      <w:r w:rsidRPr="005A2651">
        <w:t>等级</w:t>
      </w:r>
      <w:r w:rsidRPr="005A2651">
        <w:t xml:space="preserve"> += </w:t>
      </w:r>
      <w:r w:rsidRPr="005A2651">
        <w:t>经验值</w:t>
      </w:r>
      <w:r w:rsidRPr="005A2651">
        <w:t xml:space="preserve"> // 500</w:t>
      </w:r>
    </w:p>
    <w:p w14:paraId="49DE2AC2" w14:textId="77777777" w:rsidR="005A2651" w:rsidRPr="005A2651" w:rsidRDefault="005A2651" w:rsidP="005A2651">
      <w:pPr>
        <w:pStyle w:val="af8"/>
      </w:pPr>
      <w:r w:rsidRPr="005A2651">
        <w:t>经验值</w:t>
      </w:r>
      <w:r w:rsidRPr="005A2651">
        <w:t xml:space="preserve"> %= 500  </w:t>
      </w:r>
      <w:r w:rsidRPr="005A2651">
        <w:rPr>
          <w:i/>
          <w:iCs/>
        </w:rPr>
        <w:t xml:space="preserve"># </w:t>
      </w:r>
      <w:r w:rsidRPr="005A2651">
        <w:rPr>
          <w:i/>
          <w:iCs/>
        </w:rPr>
        <w:t>升级后剩余经验</w:t>
      </w:r>
    </w:p>
    <w:p w14:paraId="6B1B3C1A" w14:textId="77777777" w:rsidR="005A2651" w:rsidRPr="005A2651" w:rsidRDefault="005A2651" w:rsidP="005A2651">
      <w:pPr>
        <w:pStyle w:val="af8"/>
      </w:pPr>
    </w:p>
    <w:p w14:paraId="0EDD934E" w14:textId="77777777" w:rsidR="005A2651" w:rsidRPr="005A2651" w:rsidRDefault="005A2651" w:rsidP="005A2651">
      <w:pPr>
        <w:pStyle w:val="af8"/>
      </w:pPr>
      <w:r w:rsidRPr="005A2651">
        <w:t>print("-" * 25)</w:t>
      </w:r>
    </w:p>
    <w:p w14:paraId="6568D380" w14:textId="77777777" w:rsidR="005A2651" w:rsidRPr="005A2651" w:rsidRDefault="005A2651" w:rsidP="005A2651">
      <w:pPr>
        <w:pStyle w:val="af8"/>
      </w:pPr>
      <w:r w:rsidRPr="005A2651">
        <w:t>print(f"</w:t>
      </w:r>
      <w:r w:rsidRPr="005A2651">
        <w:t>当前等级</w:t>
      </w:r>
      <w:r w:rsidRPr="005A2651">
        <w:t>: {</w:t>
      </w:r>
      <w:r w:rsidRPr="005A2651">
        <w:t>等级</w:t>
      </w:r>
      <w:r w:rsidRPr="005A2651">
        <w:t>}")</w:t>
      </w:r>
    </w:p>
    <w:p w14:paraId="0186D03D" w14:textId="77777777" w:rsidR="005A2651" w:rsidRPr="005A2651" w:rsidRDefault="005A2651" w:rsidP="005A2651">
      <w:pPr>
        <w:pStyle w:val="af8"/>
      </w:pPr>
      <w:r w:rsidRPr="005A2651">
        <w:t>print(f"</w:t>
      </w:r>
      <w:r w:rsidRPr="005A2651">
        <w:t>当前经验</w:t>
      </w:r>
      <w:r w:rsidRPr="005A2651">
        <w:t>: {</w:t>
      </w:r>
      <w:r w:rsidRPr="005A2651">
        <w:t>经验值</w:t>
      </w:r>
      <w:r w:rsidRPr="005A2651">
        <w:t>}/500")</w:t>
      </w:r>
    </w:p>
    <w:p w14:paraId="2BEF5581" w14:textId="77777777" w:rsidR="005A2651" w:rsidRPr="005A2651" w:rsidRDefault="005A2651" w:rsidP="005A2651">
      <w:pPr>
        <w:pStyle w:val="af8"/>
      </w:pPr>
      <w:r w:rsidRPr="005A2651">
        <w:t>print(f"</w:t>
      </w:r>
      <w:r w:rsidRPr="005A2651">
        <w:t>距离下次升级还需</w:t>
      </w:r>
      <w:r w:rsidRPr="005A2651">
        <w:t xml:space="preserve">: {500 - </w:t>
      </w:r>
      <w:r w:rsidRPr="005A2651">
        <w:t>经验值</w:t>
      </w:r>
      <w:r w:rsidRPr="005A2651">
        <w:t>}</w:t>
      </w:r>
      <w:r w:rsidRPr="005A2651">
        <w:t>经验</w:t>
      </w:r>
      <w:r w:rsidRPr="005A2651">
        <w:t>")</w:t>
      </w:r>
    </w:p>
    <w:p w14:paraId="17B00930" w14:textId="62A3BB85" w:rsidR="005A2651" w:rsidRDefault="005A2651" w:rsidP="005A2651">
      <w:pPr>
        <w:ind w:firstLine="440"/>
      </w:pPr>
    </w:p>
    <w:p w14:paraId="7D72FAAE" w14:textId="77777777" w:rsidR="005A2651" w:rsidRPr="005A2651" w:rsidRDefault="005A2651" w:rsidP="005A2651">
      <w:pPr>
        <w:ind w:firstLine="440"/>
      </w:pPr>
    </w:p>
    <w:p w14:paraId="575D34D0" w14:textId="77777777" w:rsidR="005A2651" w:rsidRPr="005A2651" w:rsidRDefault="005A2651" w:rsidP="005A2651">
      <w:pPr>
        <w:ind w:firstLine="442"/>
      </w:pPr>
      <w:r w:rsidRPr="005A2651">
        <w:rPr>
          <w:b/>
          <w:bCs/>
        </w:rPr>
        <w:t>课后作业</w:t>
      </w:r>
    </w:p>
    <w:p w14:paraId="2DC004DD" w14:textId="77777777" w:rsidR="005A2651" w:rsidRPr="005A2651" w:rsidRDefault="005A2651" w:rsidP="00386879">
      <w:pPr>
        <w:numPr>
          <w:ilvl w:val="0"/>
          <w:numId w:val="12"/>
        </w:numPr>
        <w:ind w:firstLine="440"/>
      </w:pPr>
      <w:r w:rsidRPr="005A2651">
        <w:t>在文件夹中新建</w:t>
      </w:r>
      <w:r w:rsidRPr="005A2651">
        <w:t xml:space="preserve"> 1-4-2-homework.py</w:t>
      </w:r>
      <w:r w:rsidRPr="005A2651">
        <w:t>，编写程序：</w:t>
      </w:r>
    </w:p>
    <w:p w14:paraId="3A8766A8" w14:textId="77777777" w:rsidR="005A2651" w:rsidRPr="005A2651" w:rsidRDefault="005A2651" w:rsidP="00386879">
      <w:pPr>
        <w:numPr>
          <w:ilvl w:val="1"/>
          <w:numId w:val="12"/>
        </w:numPr>
        <w:ind w:firstLine="440"/>
      </w:pPr>
      <w:r w:rsidRPr="005A2651">
        <w:t>初始化变量</w:t>
      </w:r>
      <w:r w:rsidRPr="005A2651">
        <w:t xml:space="preserve"> </w:t>
      </w:r>
      <w:r w:rsidRPr="005A2651">
        <w:t>存款</w:t>
      </w:r>
      <w:r w:rsidRPr="005A2651">
        <w:t xml:space="preserve"> = 1000</w:t>
      </w:r>
    </w:p>
    <w:p w14:paraId="777A02BC" w14:textId="77777777" w:rsidR="005A2651" w:rsidRPr="005A2651" w:rsidRDefault="005A2651" w:rsidP="00386879">
      <w:pPr>
        <w:numPr>
          <w:ilvl w:val="1"/>
          <w:numId w:val="12"/>
        </w:numPr>
        <w:ind w:firstLine="440"/>
      </w:pPr>
      <w:r w:rsidRPr="005A2651">
        <w:t>模拟以下操作（直接赋值，不要用</w:t>
      </w:r>
      <w:r w:rsidRPr="005A2651">
        <w:t>input</w:t>
      </w:r>
      <w:r w:rsidRPr="005A2651">
        <w:t>）：</w:t>
      </w:r>
    </w:p>
    <w:p w14:paraId="1EC7DFFC" w14:textId="77777777" w:rsidR="005A2651" w:rsidRPr="005A2651" w:rsidRDefault="005A2651" w:rsidP="00386879">
      <w:pPr>
        <w:numPr>
          <w:ilvl w:val="2"/>
          <w:numId w:val="12"/>
        </w:numPr>
        <w:ind w:firstLine="440"/>
      </w:pPr>
      <w:r w:rsidRPr="005A2651">
        <w:t>收到压岁钱</w:t>
      </w:r>
      <w:r w:rsidRPr="005A2651">
        <w:t xml:space="preserve"> += 500</w:t>
      </w:r>
    </w:p>
    <w:p w14:paraId="74E8796C" w14:textId="77777777" w:rsidR="005A2651" w:rsidRPr="005A2651" w:rsidRDefault="005A2651" w:rsidP="00386879">
      <w:pPr>
        <w:numPr>
          <w:ilvl w:val="2"/>
          <w:numId w:val="12"/>
        </w:numPr>
        <w:ind w:firstLine="440"/>
      </w:pPr>
      <w:r w:rsidRPr="005A2651">
        <w:lastRenderedPageBreak/>
        <w:t>购买游戏机</w:t>
      </w:r>
      <w:r w:rsidRPr="005A2651">
        <w:t xml:space="preserve"> -= 800</w:t>
      </w:r>
    </w:p>
    <w:p w14:paraId="15870AE4" w14:textId="77777777" w:rsidR="005A2651" w:rsidRPr="005A2651" w:rsidRDefault="005A2651" w:rsidP="00386879">
      <w:pPr>
        <w:numPr>
          <w:ilvl w:val="2"/>
          <w:numId w:val="12"/>
        </w:numPr>
        <w:ind w:firstLine="440"/>
      </w:pPr>
      <w:r w:rsidRPr="005A2651">
        <w:t>存款翻倍</w:t>
      </w:r>
      <w:r w:rsidRPr="005A2651">
        <w:t xml:space="preserve"> *= 2</w:t>
      </w:r>
    </w:p>
    <w:p w14:paraId="78B97A9B" w14:textId="77777777" w:rsidR="005A2651" w:rsidRPr="005A2651" w:rsidRDefault="005A2651" w:rsidP="00386879">
      <w:pPr>
        <w:numPr>
          <w:ilvl w:val="2"/>
          <w:numId w:val="12"/>
        </w:numPr>
        <w:ind w:firstLine="440"/>
      </w:pPr>
      <w:r w:rsidRPr="005A2651">
        <w:t>计算整除</w:t>
      </w:r>
      <w:r w:rsidRPr="005A2651">
        <w:t>100</w:t>
      </w:r>
      <w:r w:rsidRPr="005A2651">
        <w:t>的张数</w:t>
      </w:r>
      <w:r w:rsidRPr="005A2651">
        <w:t xml:space="preserve"> //= 100</w:t>
      </w:r>
      <w:r w:rsidRPr="005A2651">
        <w:t>，并输出</w:t>
      </w:r>
      <w:r w:rsidRPr="005A2651">
        <w:t>"</w:t>
      </w:r>
      <w:r w:rsidRPr="005A2651">
        <w:t>可以换</w:t>
      </w:r>
      <w:r w:rsidRPr="005A2651">
        <w:t>X</w:t>
      </w:r>
      <w:r w:rsidRPr="005A2651">
        <w:t>张百元大钞</w:t>
      </w:r>
      <w:r w:rsidRPr="005A2651">
        <w:t>"</w:t>
      </w:r>
    </w:p>
    <w:p w14:paraId="167E7094" w14:textId="02205EA1" w:rsidR="005A2651" w:rsidRPr="005A2651" w:rsidRDefault="005A2651" w:rsidP="00386879">
      <w:pPr>
        <w:numPr>
          <w:ilvl w:val="1"/>
          <w:numId w:val="12"/>
        </w:numPr>
        <w:ind w:firstLine="440"/>
      </w:pPr>
      <w:r w:rsidRPr="005A2651">
        <w:t>每步操作后都用</w:t>
      </w:r>
      <w:r w:rsidRPr="005A2651">
        <w:t>print</w:t>
      </w:r>
      <w:r w:rsidRPr="005A2651">
        <w:t>显示当前存款</w:t>
      </w:r>
    </w:p>
    <w:p w14:paraId="0BB19D88" w14:textId="77777777" w:rsidR="005A2651" w:rsidRPr="005A2651" w:rsidRDefault="005A2651" w:rsidP="00386879">
      <w:pPr>
        <w:numPr>
          <w:ilvl w:val="0"/>
          <w:numId w:val="12"/>
        </w:numPr>
        <w:ind w:firstLine="442"/>
      </w:pPr>
      <w:r w:rsidRPr="005A2651">
        <w:rPr>
          <w:b/>
          <w:bCs/>
        </w:rPr>
        <w:t>挑战题</w:t>
      </w:r>
      <w:r w:rsidRPr="005A2651">
        <w:t>：用</w:t>
      </w:r>
      <w:r w:rsidRPr="005A2651">
        <w:t xml:space="preserve"> += </w:t>
      </w:r>
      <w:r w:rsidRPr="005A2651">
        <w:t>实现字符串的逐次构建</w:t>
      </w:r>
    </w:p>
    <w:p w14:paraId="051AE312" w14:textId="77777777" w:rsidR="005A2651" w:rsidRPr="005A2651" w:rsidRDefault="005A2651" w:rsidP="005A2651">
      <w:pPr>
        <w:pStyle w:val="af8"/>
      </w:pPr>
      <w:r w:rsidRPr="005A2651">
        <w:t>故事</w:t>
      </w:r>
      <w:r w:rsidRPr="005A2651">
        <w:t xml:space="preserve"> = ""</w:t>
      </w:r>
    </w:p>
    <w:p w14:paraId="7385CCD4" w14:textId="77777777" w:rsidR="005A2651" w:rsidRPr="005A2651" w:rsidRDefault="005A2651" w:rsidP="005A2651">
      <w:pPr>
        <w:pStyle w:val="af8"/>
      </w:pPr>
      <w:r w:rsidRPr="005A2651">
        <w:t>故事</w:t>
      </w:r>
      <w:r w:rsidRPr="005A2651">
        <w:t xml:space="preserve"> += "</w:t>
      </w:r>
      <w:r w:rsidRPr="005A2651">
        <w:t>从前有座山，</w:t>
      </w:r>
      <w:r w:rsidRPr="005A2651">
        <w:t>"</w:t>
      </w:r>
    </w:p>
    <w:p w14:paraId="6F0FD00F" w14:textId="77777777" w:rsidR="005A2651" w:rsidRPr="005A2651" w:rsidRDefault="005A2651" w:rsidP="005A2651">
      <w:pPr>
        <w:pStyle w:val="af8"/>
      </w:pPr>
      <w:r w:rsidRPr="005A2651">
        <w:t>故事</w:t>
      </w:r>
      <w:r w:rsidRPr="005A2651">
        <w:t xml:space="preserve"> += "</w:t>
      </w:r>
      <w:r w:rsidRPr="005A2651">
        <w:t>山里有座庙，</w:t>
      </w:r>
      <w:r w:rsidRPr="005A2651">
        <w:t>"</w:t>
      </w:r>
    </w:p>
    <w:p w14:paraId="4CADB0C8" w14:textId="77777777" w:rsidR="005A2651" w:rsidRPr="005A2651" w:rsidRDefault="005A2651" w:rsidP="005A2651">
      <w:pPr>
        <w:pStyle w:val="af8"/>
      </w:pPr>
      <w:r w:rsidRPr="005A2651">
        <w:t>故事</w:t>
      </w:r>
      <w:r w:rsidRPr="005A2651">
        <w:t xml:space="preserve"> += "</w:t>
      </w:r>
      <w:r w:rsidRPr="005A2651">
        <w:t>庙里有个老和尚。</w:t>
      </w:r>
      <w:r w:rsidRPr="005A2651">
        <w:t>"</w:t>
      </w:r>
    </w:p>
    <w:p w14:paraId="3E63C0B3" w14:textId="77777777" w:rsidR="005A2651" w:rsidRPr="005A2651" w:rsidRDefault="005A2651" w:rsidP="005A2651">
      <w:pPr>
        <w:pStyle w:val="af8"/>
      </w:pPr>
      <w:r w:rsidRPr="005A2651">
        <w:t>print(</w:t>
      </w:r>
      <w:r w:rsidRPr="005A2651">
        <w:t>故事</w:t>
      </w:r>
      <w:r w:rsidRPr="005A2651">
        <w:t>)</w:t>
      </w:r>
    </w:p>
    <w:p w14:paraId="13E456EA" w14:textId="77777777" w:rsidR="005A2651" w:rsidRPr="005A2651" w:rsidRDefault="005A2651" w:rsidP="005A2651">
      <w:pPr>
        <w:pStyle w:val="af8"/>
      </w:pPr>
      <w:r w:rsidRPr="005A2651">
        <w:rPr>
          <w:i/>
          <w:iCs/>
        </w:rPr>
        <w:t xml:space="preserve"># </w:t>
      </w:r>
      <w:r w:rsidRPr="005A2651">
        <w:rPr>
          <w:i/>
          <w:iCs/>
        </w:rPr>
        <w:t>尝试用</w:t>
      </w:r>
      <w:r w:rsidRPr="005A2651">
        <w:rPr>
          <w:i/>
          <w:iCs/>
        </w:rPr>
        <w:t>input</w:t>
      </w:r>
      <w:r w:rsidRPr="005A2651">
        <w:rPr>
          <w:i/>
          <w:iCs/>
        </w:rPr>
        <w:t>让用户输入三句话，拼成一个完整故事并输出</w:t>
      </w:r>
    </w:p>
    <w:p w14:paraId="2F154CF1" w14:textId="77777777" w:rsidR="005A2651" w:rsidRDefault="005A2651" w:rsidP="005A2651">
      <w:pPr>
        <w:ind w:firstLine="442"/>
        <w:rPr>
          <w:b/>
          <w:bCs/>
        </w:rPr>
      </w:pPr>
    </w:p>
    <w:p w14:paraId="39E71837" w14:textId="3F07F380" w:rsidR="005A2651" w:rsidRPr="005A2651" w:rsidRDefault="005A2651" w:rsidP="005A2651">
      <w:pPr>
        <w:ind w:firstLine="442"/>
      </w:pPr>
      <w:r w:rsidRPr="005A2651">
        <w:rPr>
          <w:b/>
          <w:bCs/>
        </w:rPr>
        <w:t>小贴士：</w:t>
      </w:r>
    </w:p>
    <w:p w14:paraId="7198BB36" w14:textId="77777777" w:rsidR="005A2651" w:rsidRPr="005A2651" w:rsidRDefault="005A2651" w:rsidP="00386879">
      <w:pPr>
        <w:numPr>
          <w:ilvl w:val="0"/>
          <w:numId w:val="13"/>
        </w:numPr>
        <w:ind w:firstLine="440"/>
      </w:pPr>
      <w:r w:rsidRPr="005A2651">
        <w:t>复合赋值运算符虽然简洁，但初学者建议先用完整的</w:t>
      </w:r>
      <w:r w:rsidRPr="005A2651">
        <w:t xml:space="preserve"> a = a + b </w:t>
      </w:r>
      <w:r w:rsidRPr="005A2651">
        <w:t>形式，熟练后再用</w:t>
      </w:r>
      <w:r w:rsidRPr="005A2651">
        <w:t xml:space="preserve"> +=</w:t>
      </w:r>
    </w:p>
    <w:p w14:paraId="0B530087" w14:textId="77777777" w:rsidR="005A2651" w:rsidRPr="005A2651" w:rsidRDefault="005A2651" w:rsidP="00386879">
      <w:pPr>
        <w:numPr>
          <w:ilvl w:val="0"/>
          <w:numId w:val="13"/>
        </w:numPr>
        <w:ind w:firstLine="440"/>
      </w:pPr>
      <w:r w:rsidRPr="005A2651">
        <w:t>写程序时多看看左边是不是变量名，避免写成</w:t>
      </w:r>
      <w:r w:rsidRPr="005A2651">
        <w:t xml:space="preserve"> a + b = c </w:t>
      </w:r>
      <w:r w:rsidRPr="005A2651">
        <w:t>这样的错误</w:t>
      </w:r>
    </w:p>
    <w:p w14:paraId="34B11AB1" w14:textId="60C25959" w:rsidR="005A2651" w:rsidRDefault="00525235" w:rsidP="00FD2B9B">
      <w:pPr>
        <w:pStyle w:val="3"/>
        <w:numPr>
          <w:ilvl w:val="2"/>
          <w:numId w:val="1"/>
        </w:numPr>
      </w:pPr>
      <w:r>
        <w:rPr>
          <w:rFonts w:hint="eastAsia"/>
        </w:rPr>
        <w:t xml:space="preserve"> </w:t>
      </w:r>
      <w:bookmarkStart w:id="13" w:name="_Toc218877922"/>
      <w:r w:rsidR="00FD2B9B">
        <w:rPr>
          <w:rFonts w:hint="eastAsia"/>
        </w:rPr>
        <w:t>关系运算符</w:t>
      </w:r>
      <w:bookmarkEnd w:id="13"/>
    </w:p>
    <w:p w14:paraId="0A3DDC71" w14:textId="77777777" w:rsidR="00543613" w:rsidRPr="00543613" w:rsidRDefault="00543613" w:rsidP="00543613">
      <w:pPr>
        <w:ind w:firstLine="440"/>
      </w:pPr>
      <w:r w:rsidRPr="00543613">
        <w:t>关系运算符（也叫比较运算符）用于比较两个值之间的关系，比较的结果是一个</w:t>
      </w:r>
      <w:r w:rsidRPr="00543613">
        <w:rPr>
          <w:b/>
          <w:bCs/>
        </w:rPr>
        <w:t>布尔值</w:t>
      </w:r>
      <w:r w:rsidRPr="00543613">
        <w:t>（</w:t>
      </w:r>
      <w:r w:rsidRPr="00543613">
        <w:t>True</w:t>
      </w:r>
      <w:r w:rsidRPr="00543613">
        <w:t>或</w:t>
      </w:r>
      <w:r w:rsidRPr="00543613">
        <w:t>False</w:t>
      </w:r>
      <w:r w:rsidRPr="00543613">
        <w:t>）。这就像生活中的</w:t>
      </w:r>
      <w:r w:rsidRPr="00543613">
        <w:t>"</w:t>
      </w:r>
      <w:r w:rsidRPr="00543613">
        <w:t>比大小</w:t>
      </w:r>
      <w:r w:rsidRPr="00543613">
        <w:t>"</w:t>
      </w:r>
      <w:r w:rsidRPr="00543613">
        <w:t>游戏。</w:t>
      </w:r>
    </w:p>
    <w:p w14:paraId="023E859D" w14:textId="1A711D0B" w:rsidR="00543613" w:rsidRPr="00543613" w:rsidRDefault="00543613" w:rsidP="00543613">
      <w:pPr>
        <w:ind w:firstLine="440"/>
      </w:pPr>
    </w:p>
    <w:p w14:paraId="3398921B" w14:textId="77777777" w:rsidR="00543613" w:rsidRPr="00543613" w:rsidRDefault="00543613" w:rsidP="00543613">
      <w:pPr>
        <w:ind w:firstLine="442"/>
      </w:pPr>
      <w:r w:rsidRPr="00543613">
        <w:rPr>
          <w:b/>
          <w:bCs/>
        </w:rPr>
        <w:t>基础关系运算符</w:t>
      </w:r>
    </w:p>
    <w:p w14:paraId="4BCD574C" w14:textId="77777777" w:rsidR="00543613" w:rsidRPr="00543613" w:rsidRDefault="00543613" w:rsidP="00543613">
      <w:pPr>
        <w:pStyle w:val="af8"/>
      </w:pPr>
      <w:r w:rsidRPr="00543613">
        <w:t># 1_4_3_1.py</w:t>
      </w:r>
    </w:p>
    <w:p w14:paraId="1F9AEE8E" w14:textId="77777777" w:rsidR="00543613" w:rsidRPr="00543613" w:rsidRDefault="00543613" w:rsidP="00543613">
      <w:pPr>
        <w:pStyle w:val="af8"/>
      </w:pPr>
      <w:r w:rsidRPr="00543613">
        <w:t>a = 10</w:t>
      </w:r>
    </w:p>
    <w:p w14:paraId="15BE7F4D" w14:textId="77777777" w:rsidR="00543613" w:rsidRPr="00543613" w:rsidRDefault="00543613" w:rsidP="00543613">
      <w:pPr>
        <w:pStyle w:val="af8"/>
      </w:pPr>
      <w:r w:rsidRPr="00543613">
        <w:t>b = 20</w:t>
      </w:r>
    </w:p>
    <w:p w14:paraId="48266BEA" w14:textId="77777777" w:rsidR="00543613" w:rsidRPr="00543613" w:rsidRDefault="00543613" w:rsidP="00543613">
      <w:pPr>
        <w:pStyle w:val="af8"/>
      </w:pPr>
    </w:p>
    <w:p w14:paraId="0506B9AB" w14:textId="77777777" w:rsidR="00543613" w:rsidRPr="00543613" w:rsidRDefault="00543613" w:rsidP="00543613">
      <w:pPr>
        <w:pStyle w:val="af8"/>
      </w:pPr>
      <w:r w:rsidRPr="00543613">
        <w:t xml:space="preserve">print(a == b)  # </w:t>
      </w:r>
      <w:r w:rsidRPr="00543613">
        <w:t>等于？</w:t>
      </w:r>
      <w:r w:rsidRPr="00543613">
        <w:t xml:space="preserve">      </w:t>
      </w:r>
      <w:r w:rsidRPr="00543613">
        <w:t>输出</w:t>
      </w:r>
      <w:r w:rsidRPr="00543613">
        <w:t>: False</w:t>
      </w:r>
    </w:p>
    <w:p w14:paraId="6E0D7770" w14:textId="77777777" w:rsidR="00543613" w:rsidRPr="00543613" w:rsidRDefault="00543613" w:rsidP="00543613">
      <w:pPr>
        <w:pStyle w:val="af8"/>
      </w:pPr>
      <w:r w:rsidRPr="00543613">
        <w:t xml:space="preserve">print(a != b)  # </w:t>
      </w:r>
      <w:r w:rsidRPr="00543613">
        <w:t>不等于？</w:t>
      </w:r>
      <w:r w:rsidRPr="00543613">
        <w:t xml:space="preserve">    </w:t>
      </w:r>
      <w:r w:rsidRPr="00543613">
        <w:t>输出</w:t>
      </w:r>
      <w:r w:rsidRPr="00543613">
        <w:t>: True</w:t>
      </w:r>
    </w:p>
    <w:p w14:paraId="15ABE4DF" w14:textId="77777777" w:rsidR="00543613" w:rsidRPr="00543613" w:rsidRDefault="00543613" w:rsidP="00543613">
      <w:pPr>
        <w:pStyle w:val="af8"/>
      </w:pPr>
      <w:r w:rsidRPr="00543613">
        <w:t xml:space="preserve">print(a &gt; b)   # </w:t>
      </w:r>
      <w:r w:rsidRPr="00543613">
        <w:t>大于？</w:t>
      </w:r>
      <w:r w:rsidRPr="00543613">
        <w:t xml:space="preserve">       </w:t>
      </w:r>
      <w:r w:rsidRPr="00543613">
        <w:t>输出</w:t>
      </w:r>
      <w:r w:rsidRPr="00543613">
        <w:t>: False</w:t>
      </w:r>
    </w:p>
    <w:p w14:paraId="7E78091D" w14:textId="77777777" w:rsidR="00543613" w:rsidRPr="00543613" w:rsidRDefault="00543613" w:rsidP="00543613">
      <w:pPr>
        <w:pStyle w:val="af8"/>
      </w:pPr>
      <w:r w:rsidRPr="00543613">
        <w:t xml:space="preserve">print(a &lt; b)   # </w:t>
      </w:r>
      <w:r w:rsidRPr="00543613">
        <w:t>小于？</w:t>
      </w:r>
      <w:r w:rsidRPr="00543613">
        <w:t xml:space="preserve">       </w:t>
      </w:r>
      <w:r w:rsidRPr="00543613">
        <w:t>输出</w:t>
      </w:r>
      <w:r w:rsidRPr="00543613">
        <w:t>: True</w:t>
      </w:r>
    </w:p>
    <w:p w14:paraId="5E029006" w14:textId="77777777" w:rsidR="00543613" w:rsidRPr="00543613" w:rsidRDefault="00543613" w:rsidP="00543613">
      <w:pPr>
        <w:pStyle w:val="af8"/>
      </w:pPr>
      <w:r w:rsidRPr="00543613">
        <w:t xml:space="preserve">print(a &gt;= b)  # </w:t>
      </w:r>
      <w:r w:rsidRPr="00543613">
        <w:t>大于等于？</w:t>
      </w:r>
      <w:r w:rsidRPr="00543613">
        <w:t xml:space="preserve">   </w:t>
      </w:r>
      <w:r w:rsidRPr="00543613">
        <w:t>输出</w:t>
      </w:r>
      <w:r w:rsidRPr="00543613">
        <w:t>: False</w:t>
      </w:r>
    </w:p>
    <w:p w14:paraId="20D14F0B" w14:textId="6AFA5B82" w:rsidR="00543613" w:rsidRPr="00E07DE7" w:rsidRDefault="00543613" w:rsidP="00E07DE7">
      <w:pPr>
        <w:pStyle w:val="af8"/>
      </w:pPr>
      <w:r w:rsidRPr="00543613">
        <w:t xml:space="preserve">print(a &lt;= b)  # </w:t>
      </w:r>
      <w:r w:rsidRPr="00543613">
        <w:t>小于等于？</w:t>
      </w:r>
      <w:r w:rsidRPr="00543613">
        <w:t xml:space="preserve">   </w:t>
      </w:r>
      <w:r w:rsidRPr="00543613">
        <w:t>输出</w:t>
      </w:r>
      <w:r w:rsidRPr="00543613">
        <w:t>: True</w:t>
      </w:r>
    </w:p>
    <w:p w14:paraId="21043D47" w14:textId="540A0E3E" w:rsidR="00543613" w:rsidRPr="00543613" w:rsidRDefault="00543613" w:rsidP="00543613">
      <w:pPr>
        <w:ind w:firstLine="442"/>
      </w:pPr>
      <w:r w:rsidRPr="00543613">
        <w:rPr>
          <w:b/>
          <w:bCs/>
        </w:rPr>
        <w:t>运算符速查表：</w:t>
      </w:r>
    </w:p>
    <w:p w14:paraId="7F142C78" w14:textId="518D4E18" w:rsidR="00543613" w:rsidRPr="00543613" w:rsidRDefault="00543613" w:rsidP="00543613">
      <w:pPr>
        <w:ind w:firstLine="440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620"/>
        <w:gridCol w:w="1532"/>
        <w:gridCol w:w="2929"/>
      </w:tblGrid>
      <w:tr w:rsidR="00543613" w:rsidRPr="00543613" w14:paraId="2E19B72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FAF519" w14:textId="77777777" w:rsidR="00543613" w:rsidRPr="00543613" w:rsidRDefault="00543613" w:rsidP="00543613">
            <w:pPr>
              <w:ind w:firstLineChars="0" w:firstLine="0"/>
              <w:rPr>
                <w:b/>
                <w:bCs/>
              </w:rPr>
            </w:pPr>
            <w:r w:rsidRPr="00543613">
              <w:rPr>
                <w:b/>
                <w:bCs/>
              </w:rPr>
              <w:t>运算符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99A384" w14:textId="77777777" w:rsidR="00543613" w:rsidRPr="00543613" w:rsidRDefault="00543613" w:rsidP="00543613">
            <w:pPr>
              <w:ind w:firstLine="442"/>
              <w:rPr>
                <w:b/>
                <w:bCs/>
              </w:rPr>
            </w:pPr>
            <w:r w:rsidRPr="00543613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22B3DA" w14:textId="77777777" w:rsidR="00543613" w:rsidRPr="00543613" w:rsidRDefault="00543613" w:rsidP="00543613">
            <w:pPr>
              <w:ind w:firstLine="442"/>
              <w:rPr>
                <w:b/>
                <w:bCs/>
              </w:rPr>
            </w:pPr>
            <w:r w:rsidRPr="00543613">
              <w:rPr>
                <w:b/>
                <w:bCs/>
              </w:rPr>
              <w:t>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5A952E" w14:textId="77777777" w:rsidR="00543613" w:rsidRPr="00543613" w:rsidRDefault="00543613" w:rsidP="00543613">
            <w:pPr>
              <w:ind w:firstLine="442"/>
              <w:rPr>
                <w:b/>
                <w:bCs/>
              </w:rPr>
            </w:pPr>
            <w:r w:rsidRPr="00543613">
              <w:rPr>
                <w:b/>
                <w:bCs/>
              </w:rPr>
              <w:t>说明</w:t>
            </w:r>
          </w:p>
        </w:tc>
      </w:tr>
      <w:tr w:rsidR="00543613" w:rsidRPr="00543613" w14:paraId="54419EC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949B9B" w14:textId="77777777" w:rsidR="00543613" w:rsidRPr="00543613" w:rsidRDefault="00543613" w:rsidP="00543613">
            <w:pPr>
              <w:ind w:firstLine="440"/>
            </w:pPr>
            <w:r w:rsidRPr="00543613">
              <w:t>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2246E5" w14:textId="77777777" w:rsidR="00543613" w:rsidRPr="00543613" w:rsidRDefault="00543613" w:rsidP="00543613">
            <w:pPr>
              <w:ind w:firstLine="440"/>
            </w:pPr>
            <w:r w:rsidRPr="00543613">
              <w:t>等于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06CB3B" w14:textId="77777777" w:rsidR="00543613" w:rsidRPr="00543613" w:rsidRDefault="00543613" w:rsidP="00543613">
            <w:pPr>
              <w:ind w:firstLine="440"/>
            </w:pPr>
            <w:r w:rsidRPr="00543613">
              <w:t>a ==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AF8301" w14:textId="77777777" w:rsidR="00543613" w:rsidRPr="00543613" w:rsidRDefault="00543613" w:rsidP="00543613">
            <w:pPr>
              <w:ind w:firstLine="440"/>
            </w:pPr>
            <w:r w:rsidRPr="00543613">
              <w:t>a</w:t>
            </w:r>
            <w:r w:rsidRPr="00543613">
              <w:t>和</w:t>
            </w:r>
            <w:r w:rsidRPr="00543613">
              <w:t>b</w:t>
            </w:r>
            <w:r w:rsidRPr="00543613">
              <w:t>的值是否相等</w:t>
            </w:r>
          </w:p>
        </w:tc>
      </w:tr>
      <w:tr w:rsidR="00543613" w:rsidRPr="00543613" w14:paraId="6F5C597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74CA7F" w14:textId="77777777" w:rsidR="00543613" w:rsidRPr="00543613" w:rsidRDefault="00543613" w:rsidP="00543613">
            <w:pPr>
              <w:ind w:firstLine="440"/>
            </w:pPr>
            <w:r w:rsidRPr="00543613">
              <w:t>!=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896FA9" w14:textId="77777777" w:rsidR="00543613" w:rsidRPr="00543613" w:rsidRDefault="00543613" w:rsidP="00543613">
            <w:pPr>
              <w:ind w:firstLine="440"/>
            </w:pPr>
            <w:r w:rsidRPr="00543613">
              <w:t>不等于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8D743F" w14:textId="77777777" w:rsidR="00543613" w:rsidRPr="00543613" w:rsidRDefault="00543613" w:rsidP="00543613">
            <w:pPr>
              <w:ind w:firstLine="440"/>
            </w:pPr>
            <w:r w:rsidRPr="00543613">
              <w:t>a !=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B16429" w14:textId="77777777" w:rsidR="00543613" w:rsidRPr="00543613" w:rsidRDefault="00543613" w:rsidP="00543613">
            <w:pPr>
              <w:ind w:firstLine="440"/>
            </w:pPr>
            <w:r w:rsidRPr="00543613">
              <w:t>a</w:t>
            </w:r>
            <w:r w:rsidRPr="00543613">
              <w:t>和</w:t>
            </w:r>
            <w:r w:rsidRPr="00543613">
              <w:t>b</w:t>
            </w:r>
            <w:r w:rsidRPr="00543613">
              <w:t>的值是否不相等</w:t>
            </w:r>
          </w:p>
        </w:tc>
      </w:tr>
      <w:tr w:rsidR="00543613" w:rsidRPr="00543613" w14:paraId="2E5222A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E17C54" w14:textId="77777777" w:rsidR="00543613" w:rsidRPr="00543613" w:rsidRDefault="00543613" w:rsidP="00543613">
            <w:pPr>
              <w:ind w:firstLine="440"/>
            </w:pPr>
            <w:r w:rsidRPr="00543613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6B88A5" w14:textId="77777777" w:rsidR="00543613" w:rsidRPr="00543613" w:rsidRDefault="00543613" w:rsidP="00543613">
            <w:pPr>
              <w:ind w:firstLine="440"/>
            </w:pPr>
            <w:r w:rsidRPr="00543613">
              <w:t>大于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65EB85" w14:textId="77777777" w:rsidR="00543613" w:rsidRPr="00543613" w:rsidRDefault="00543613" w:rsidP="00543613">
            <w:pPr>
              <w:ind w:firstLine="440"/>
            </w:pPr>
            <w:r w:rsidRPr="00543613">
              <w:t>a &gt;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093564" w14:textId="77777777" w:rsidR="00543613" w:rsidRPr="00543613" w:rsidRDefault="00543613" w:rsidP="00543613">
            <w:pPr>
              <w:ind w:firstLine="440"/>
            </w:pPr>
            <w:r w:rsidRPr="00543613">
              <w:t>a</w:t>
            </w:r>
            <w:r w:rsidRPr="00543613">
              <w:t>是否大于</w:t>
            </w:r>
            <w:r w:rsidRPr="00543613">
              <w:t>b</w:t>
            </w:r>
          </w:p>
        </w:tc>
      </w:tr>
      <w:tr w:rsidR="00543613" w:rsidRPr="00543613" w14:paraId="77B6F87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076A82" w14:textId="77777777" w:rsidR="00543613" w:rsidRPr="00543613" w:rsidRDefault="00543613" w:rsidP="00543613">
            <w:pPr>
              <w:ind w:firstLine="440"/>
            </w:pPr>
            <w:r w:rsidRPr="00543613"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8DC5E8" w14:textId="77777777" w:rsidR="00543613" w:rsidRPr="00543613" w:rsidRDefault="00543613" w:rsidP="00543613">
            <w:pPr>
              <w:ind w:firstLine="440"/>
            </w:pPr>
            <w:r w:rsidRPr="00543613">
              <w:t>小于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EE3676" w14:textId="77777777" w:rsidR="00543613" w:rsidRPr="00543613" w:rsidRDefault="00543613" w:rsidP="00543613">
            <w:pPr>
              <w:ind w:firstLine="440"/>
            </w:pPr>
            <w:r w:rsidRPr="00543613">
              <w:t>a &lt;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AC3D42" w14:textId="77777777" w:rsidR="00543613" w:rsidRPr="00543613" w:rsidRDefault="00543613" w:rsidP="00543613">
            <w:pPr>
              <w:ind w:firstLine="440"/>
            </w:pPr>
            <w:r w:rsidRPr="00543613">
              <w:t>a</w:t>
            </w:r>
            <w:r w:rsidRPr="00543613">
              <w:t>是否小于</w:t>
            </w:r>
            <w:r w:rsidRPr="00543613">
              <w:t>b</w:t>
            </w:r>
          </w:p>
        </w:tc>
      </w:tr>
      <w:tr w:rsidR="00543613" w:rsidRPr="00543613" w14:paraId="3E71F5F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681327" w14:textId="77777777" w:rsidR="00543613" w:rsidRPr="00543613" w:rsidRDefault="00543613" w:rsidP="00543613">
            <w:pPr>
              <w:ind w:firstLine="440"/>
            </w:pPr>
            <w:r w:rsidRPr="00543613">
              <w:t>&gt;=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B3921D" w14:textId="77777777" w:rsidR="00543613" w:rsidRPr="00543613" w:rsidRDefault="00543613" w:rsidP="00543613">
            <w:pPr>
              <w:ind w:firstLine="440"/>
            </w:pPr>
            <w:r w:rsidRPr="00543613">
              <w:t>大于等于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F93F4D" w14:textId="77777777" w:rsidR="00543613" w:rsidRPr="00543613" w:rsidRDefault="00543613" w:rsidP="00543613">
            <w:pPr>
              <w:ind w:firstLine="440"/>
            </w:pPr>
            <w:r w:rsidRPr="00543613">
              <w:t>a &gt;=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E1B80" w14:textId="77777777" w:rsidR="00543613" w:rsidRPr="00543613" w:rsidRDefault="00543613" w:rsidP="00543613">
            <w:pPr>
              <w:ind w:firstLine="440"/>
            </w:pPr>
            <w:r w:rsidRPr="00543613">
              <w:t>a</w:t>
            </w:r>
            <w:r w:rsidRPr="00543613">
              <w:t>是否大于或等于</w:t>
            </w:r>
            <w:r w:rsidRPr="00543613">
              <w:t>b</w:t>
            </w:r>
          </w:p>
        </w:tc>
      </w:tr>
      <w:tr w:rsidR="00543613" w:rsidRPr="00543613" w14:paraId="6669F92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F6A162" w14:textId="77777777" w:rsidR="00543613" w:rsidRPr="00543613" w:rsidRDefault="00543613" w:rsidP="00543613">
            <w:pPr>
              <w:ind w:firstLine="440"/>
            </w:pPr>
            <w:r w:rsidRPr="00543613">
              <w:t>&lt;=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9A0876" w14:textId="77777777" w:rsidR="00543613" w:rsidRPr="00543613" w:rsidRDefault="00543613" w:rsidP="00543613">
            <w:pPr>
              <w:ind w:firstLine="440"/>
            </w:pPr>
            <w:r w:rsidRPr="00543613">
              <w:t>小于等于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438B3B" w14:textId="77777777" w:rsidR="00543613" w:rsidRPr="00543613" w:rsidRDefault="00543613" w:rsidP="00543613">
            <w:pPr>
              <w:ind w:firstLine="440"/>
            </w:pPr>
            <w:r w:rsidRPr="00543613">
              <w:t>a &lt;=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4133B8" w14:textId="77777777" w:rsidR="00543613" w:rsidRPr="00543613" w:rsidRDefault="00543613" w:rsidP="00543613">
            <w:pPr>
              <w:ind w:firstLine="440"/>
            </w:pPr>
            <w:r w:rsidRPr="00543613">
              <w:t>a</w:t>
            </w:r>
            <w:r w:rsidRPr="00543613">
              <w:t>是否小于或等于</w:t>
            </w:r>
            <w:r w:rsidRPr="00543613">
              <w:t>b</w:t>
            </w:r>
          </w:p>
        </w:tc>
      </w:tr>
    </w:tbl>
    <w:p w14:paraId="0A8828CF" w14:textId="77777777" w:rsidR="00543613" w:rsidRPr="00543613" w:rsidRDefault="00BE3D61" w:rsidP="00EE3F2C">
      <w:pPr>
        <w:ind w:firstLineChars="0" w:firstLine="0"/>
      </w:pPr>
      <w:r>
        <w:pict w14:anchorId="4C64568E">
          <v:rect id="_x0000_i1026" style="width:0;height:1.5pt" o:hralign="center" o:hrstd="t" o:hr="t" fillcolor="#a0a0a0" stroked="f"/>
        </w:pict>
      </w:r>
    </w:p>
    <w:p w14:paraId="2492464C" w14:textId="18D22FC4" w:rsidR="00543613" w:rsidRPr="00543613" w:rsidRDefault="00543613" w:rsidP="00543613">
      <w:pPr>
        <w:pStyle w:val="af6"/>
        <w:ind w:firstLine="440"/>
        <w:jc w:val="center"/>
      </w:pPr>
      <w:r w:rsidRPr="00543613">
        <w:t>最重要：别混淆</w:t>
      </w:r>
      <w:r w:rsidRPr="00543613">
        <w:t xml:space="preserve"> = </w:t>
      </w:r>
      <w:r w:rsidRPr="00543613">
        <w:t>和</w:t>
      </w:r>
      <w:r w:rsidRPr="00543613">
        <w:t xml:space="preserve"> ==</w:t>
      </w:r>
    </w:p>
    <w:p w14:paraId="31822630" w14:textId="77777777" w:rsidR="00543613" w:rsidRPr="00543613" w:rsidRDefault="00543613" w:rsidP="00543613">
      <w:pPr>
        <w:pStyle w:val="af8"/>
      </w:pPr>
      <w:r w:rsidRPr="00543613">
        <w:t xml:space="preserve"># </w:t>
      </w:r>
      <w:r w:rsidRPr="00543613">
        <w:t>这是一个常见的错误！</w:t>
      </w:r>
    </w:p>
    <w:p w14:paraId="68FFCFAF" w14:textId="77777777" w:rsidR="00543613" w:rsidRPr="00543613" w:rsidRDefault="00543613" w:rsidP="00543613">
      <w:pPr>
        <w:pStyle w:val="af8"/>
      </w:pPr>
      <w:r w:rsidRPr="00543613">
        <w:t>年龄</w:t>
      </w:r>
      <w:r w:rsidRPr="00543613">
        <w:t xml:space="preserve"> = 18</w:t>
      </w:r>
    </w:p>
    <w:p w14:paraId="38CF5B05" w14:textId="77777777" w:rsidR="00543613" w:rsidRPr="00543613" w:rsidRDefault="00543613" w:rsidP="00543613">
      <w:pPr>
        <w:pStyle w:val="af8"/>
      </w:pPr>
      <w:r w:rsidRPr="00543613">
        <w:t xml:space="preserve"># if </w:t>
      </w:r>
      <w:r w:rsidRPr="00543613">
        <w:t>年龄</w:t>
      </w:r>
      <w:r w:rsidRPr="00543613">
        <w:t xml:space="preserve"> = 20:    # </w:t>
      </w:r>
      <w:r w:rsidRPr="00543613">
        <w:t>错误！</w:t>
      </w:r>
      <w:r w:rsidRPr="00543613">
        <w:t>=</w:t>
      </w:r>
      <w:r w:rsidRPr="00543613">
        <w:t>是赋值，不是比较</w:t>
      </w:r>
    </w:p>
    <w:p w14:paraId="05E39E9E" w14:textId="77777777" w:rsidR="00543613" w:rsidRPr="00543613" w:rsidRDefault="00543613" w:rsidP="00543613">
      <w:pPr>
        <w:pStyle w:val="af8"/>
      </w:pPr>
      <w:r w:rsidRPr="00543613">
        <w:t>#     print("</w:t>
      </w:r>
      <w:r w:rsidRPr="00543613">
        <w:t>你</w:t>
      </w:r>
      <w:r w:rsidRPr="00543613">
        <w:t>20</w:t>
      </w:r>
      <w:r w:rsidRPr="00543613">
        <w:t>岁了</w:t>
      </w:r>
      <w:r w:rsidRPr="00543613">
        <w:t xml:space="preserve">")  # </w:t>
      </w:r>
      <w:r w:rsidRPr="00543613">
        <w:t>会报错！</w:t>
      </w:r>
    </w:p>
    <w:p w14:paraId="0848D809" w14:textId="77777777" w:rsidR="00543613" w:rsidRPr="00543613" w:rsidRDefault="00543613" w:rsidP="00543613">
      <w:pPr>
        <w:pStyle w:val="af8"/>
      </w:pPr>
    </w:p>
    <w:p w14:paraId="6D94936E" w14:textId="77777777" w:rsidR="00543613" w:rsidRPr="00543613" w:rsidRDefault="00543613" w:rsidP="00543613">
      <w:pPr>
        <w:pStyle w:val="af8"/>
      </w:pPr>
      <w:r w:rsidRPr="00543613">
        <w:t xml:space="preserve"># </w:t>
      </w:r>
      <w:r w:rsidRPr="00543613">
        <w:t>正确写法</w:t>
      </w:r>
    </w:p>
    <w:p w14:paraId="77E8CBB5" w14:textId="77777777" w:rsidR="00543613" w:rsidRPr="00543613" w:rsidRDefault="00543613" w:rsidP="00543613">
      <w:pPr>
        <w:pStyle w:val="af8"/>
      </w:pPr>
      <w:r w:rsidRPr="00543613">
        <w:t xml:space="preserve">if </w:t>
      </w:r>
      <w:r w:rsidRPr="00543613">
        <w:t>年龄</w:t>
      </w:r>
      <w:r w:rsidRPr="00543613">
        <w:t xml:space="preserve"> == 20:</w:t>
      </w:r>
    </w:p>
    <w:p w14:paraId="38DBDC8F" w14:textId="77777777" w:rsidR="00543613" w:rsidRPr="00543613" w:rsidRDefault="00543613" w:rsidP="00543613">
      <w:pPr>
        <w:pStyle w:val="af8"/>
      </w:pPr>
      <w:r w:rsidRPr="00543613">
        <w:t xml:space="preserve">    print("</w:t>
      </w:r>
      <w:r w:rsidRPr="00543613">
        <w:t>你</w:t>
      </w:r>
      <w:r w:rsidRPr="00543613">
        <w:t>20</w:t>
      </w:r>
      <w:r w:rsidRPr="00543613">
        <w:t>岁了</w:t>
      </w:r>
      <w:r w:rsidRPr="00543613">
        <w:t xml:space="preserve">")    # </w:t>
      </w:r>
      <w:r w:rsidRPr="00543613">
        <w:t>这次不会进入，因为年龄是</w:t>
      </w:r>
      <w:r w:rsidRPr="00543613">
        <w:t>18</w:t>
      </w:r>
    </w:p>
    <w:p w14:paraId="65A932E3" w14:textId="77777777" w:rsidR="00543613" w:rsidRPr="00543613" w:rsidRDefault="00543613" w:rsidP="00543613">
      <w:pPr>
        <w:ind w:firstLine="442"/>
      </w:pPr>
      <w:r w:rsidRPr="00543613">
        <w:rPr>
          <w:b/>
          <w:bCs/>
        </w:rPr>
        <w:t>记住：</w:t>
      </w:r>
      <w:r w:rsidRPr="00543613">
        <w:t xml:space="preserve"> = </w:t>
      </w:r>
      <w:r w:rsidRPr="00543613">
        <w:t>是给变量赋值，</w:t>
      </w:r>
      <w:r w:rsidRPr="00543613">
        <w:t xml:space="preserve">== </w:t>
      </w:r>
      <w:r w:rsidRPr="00543613">
        <w:t>是问</w:t>
      </w:r>
      <w:r w:rsidRPr="00543613">
        <w:t>"</w:t>
      </w:r>
      <w:r w:rsidRPr="00543613">
        <w:t>相等吗？</w:t>
      </w:r>
      <w:r w:rsidRPr="00543613">
        <w:t>"</w:t>
      </w:r>
    </w:p>
    <w:p w14:paraId="27121F9C" w14:textId="46FE3D09" w:rsidR="00543613" w:rsidRDefault="00543613" w:rsidP="00543613">
      <w:pPr>
        <w:ind w:firstLine="440"/>
      </w:pPr>
    </w:p>
    <w:p w14:paraId="2AC44E5C" w14:textId="77777777" w:rsidR="00EE3F2C" w:rsidRDefault="00EE3F2C" w:rsidP="00543613">
      <w:pPr>
        <w:ind w:firstLine="440"/>
      </w:pPr>
    </w:p>
    <w:p w14:paraId="192C4DDB" w14:textId="77777777" w:rsidR="00EE3F2C" w:rsidRPr="00543613" w:rsidRDefault="00EE3F2C" w:rsidP="00543613">
      <w:pPr>
        <w:ind w:firstLine="440"/>
      </w:pPr>
    </w:p>
    <w:p w14:paraId="7D5361C9" w14:textId="77777777" w:rsidR="00543613" w:rsidRPr="00543613" w:rsidRDefault="00543613" w:rsidP="00543613">
      <w:pPr>
        <w:ind w:firstLine="442"/>
      </w:pPr>
      <w:r w:rsidRPr="00543613">
        <w:rPr>
          <w:b/>
          <w:bCs/>
        </w:rPr>
        <w:t>不同数据类型的比较规则</w:t>
      </w:r>
    </w:p>
    <w:p w14:paraId="558A1C23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数字之间的比较（最常用）</w:t>
      </w:r>
    </w:p>
    <w:p w14:paraId="2E664C1F" w14:textId="77777777" w:rsidR="00543613" w:rsidRPr="00543613" w:rsidRDefault="00543613" w:rsidP="00EE3F2C">
      <w:pPr>
        <w:pStyle w:val="af8"/>
      </w:pPr>
      <w:r w:rsidRPr="00543613">
        <w:t>print(5 &gt; 3)        # True</w:t>
      </w:r>
    </w:p>
    <w:p w14:paraId="25832033" w14:textId="77777777" w:rsidR="00543613" w:rsidRPr="00543613" w:rsidRDefault="00543613" w:rsidP="00EE3F2C">
      <w:pPr>
        <w:pStyle w:val="af8"/>
      </w:pPr>
      <w:r w:rsidRPr="00543613">
        <w:t>print(3.14 &lt; 3.15)  # True</w:t>
      </w:r>
    </w:p>
    <w:p w14:paraId="3276FD53" w14:textId="77777777" w:rsidR="00543613" w:rsidRPr="00543613" w:rsidRDefault="00543613" w:rsidP="00EE3F2C">
      <w:pPr>
        <w:pStyle w:val="af8"/>
      </w:pPr>
      <w:r w:rsidRPr="00543613">
        <w:lastRenderedPageBreak/>
        <w:t>print(100 == 100.0) # True</w:t>
      </w:r>
      <w:r w:rsidRPr="00543613">
        <w:t>（</w:t>
      </w:r>
      <w:r w:rsidRPr="00543613">
        <w:t>int</w:t>
      </w:r>
      <w:r w:rsidRPr="00543613">
        <w:t>和</w:t>
      </w:r>
      <w:r w:rsidRPr="00543613">
        <w:t>float</w:t>
      </w:r>
      <w:r w:rsidRPr="00543613">
        <w:t>可以互相比较）</w:t>
      </w:r>
    </w:p>
    <w:p w14:paraId="19E126DB" w14:textId="77777777" w:rsidR="00543613" w:rsidRPr="00543613" w:rsidRDefault="00543613" w:rsidP="00EE3F2C">
      <w:pPr>
        <w:pStyle w:val="af8"/>
      </w:pPr>
    </w:p>
    <w:p w14:paraId="6D9C60E5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字符串比较（按字典顺序）</w:t>
      </w:r>
    </w:p>
    <w:p w14:paraId="233E1A05" w14:textId="77777777" w:rsidR="00543613" w:rsidRPr="00543613" w:rsidRDefault="00543613" w:rsidP="00EE3F2C">
      <w:pPr>
        <w:pStyle w:val="af8"/>
      </w:pPr>
      <w:r w:rsidRPr="00543613">
        <w:t>print("apple" &lt; "banana")  # True</w:t>
      </w:r>
      <w:r w:rsidRPr="00543613">
        <w:t>，因为</w:t>
      </w:r>
      <w:r w:rsidRPr="00543613">
        <w:t>a</w:t>
      </w:r>
      <w:r w:rsidRPr="00543613">
        <w:t>在</w:t>
      </w:r>
      <w:r w:rsidRPr="00543613">
        <w:t>b</w:t>
      </w:r>
      <w:r w:rsidRPr="00543613">
        <w:t>前面</w:t>
      </w:r>
    </w:p>
    <w:p w14:paraId="2078E9CA" w14:textId="77777777" w:rsidR="00543613" w:rsidRPr="00543613" w:rsidRDefault="00543613" w:rsidP="00EE3F2C">
      <w:pPr>
        <w:pStyle w:val="af8"/>
      </w:pPr>
      <w:r w:rsidRPr="00543613">
        <w:t>print("Z" &gt; "a")           # False</w:t>
      </w:r>
      <w:r w:rsidRPr="00543613">
        <w:t>，因为大写字母在小写字母前面</w:t>
      </w:r>
    </w:p>
    <w:p w14:paraId="59ADB828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你好</w:t>
      </w:r>
      <w:r w:rsidRPr="00543613">
        <w:t>" == "</w:t>
      </w:r>
      <w:r w:rsidRPr="00543613">
        <w:t>你好</w:t>
      </w:r>
      <w:r w:rsidRPr="00543613">
        <w:t>")     # True</w:t>
      </w:r>
    </w:p>
    <w:p w14:paraId="787EC532" w14:textId="77777777" w:rsidR="00543613" w:rsidRPr="00543613" w:rsidRDefault="00543613" w:rsidP="00EE3F2C">
      <w:pPr>
        <w:pStyle w:val="af8"/>
      </w:pPr>
    </w:p>
    <w:p w14:paraId="32601A3B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字符串长度比较（不能直接比，要用</w:t>
      </w:r>
      <w:proofErr w:type="spellStart"/>
      <w:r w:rsidRPr="00543613">
        <w:t>len</w:t>
      </w:r>
      <w:proofErr w:type="spellEnd"/>
      <w:r w:rsidRPr="00543613">
        <w:t>()</w:t>
      </w:r>
      <w:r w:rsidRPr="00543613">
        <w:t>）</w:t>
      </w:r>
    </w:p>
    <w:p w14:paraId="2BDB2812" w14:textId="77777777" w:rsidR="00543613" w:rsidRPr="00543613" w:rsidRDefault="00543613" w:rsidP="00EE3F2C">
      <w:pPr>
        <w:pStyle w:val="af8"/>
      </w:pPr>
      <w:r w:rsidRPr="00543613">
        <w:t>print(</w:t>
      </w:r>
      <w:proofErr w:type="spellStart"/>
      <w:r w:rsidRPr="00543613">
        <w:t>len</w:t>
      </w:r>
      <w:proofErr w:type="spellEnd"/>
      <w:r w:rsidRPr="00543613">
        <w:t xml:space="preserve">("hello") &gt; </w:t>
      </w:r>
      <w:proofErr w:type="spellStart"/>
      <w:r w:rsidRPr="00543613">
        <w:t>len</w:t>
      </w:r>
      <w:proofErr w:type="spellEnd"/>
      <w:r w:rsidRPr="00543613">
        <w:t>("hi"))  # True</w:t>
      </w:r>
    </w:p>
    <w:p w14:paraId="228601D0" w14:textId="77777777" w:rsidR="00EE3F2C" w:rsidRDefault="00EE3F2C" w:rsidP="00EE3F2C">
      <w:pPr>
        <w:pStyle w:val="af6"/>
        <w:ind w:firstLine="440"/>
      </w:pPr>
    </w:p>
    <w:p w14:paraId="119CFDD4" w14:textId="415CDC8E" w:rsidR="00543613" w:rsidRPr="00543613" w:rsidRDefault="00543613" w:rsidP="00EE3F2C">
      <w:pPr>
        <w:pStyle w:val="af6"/>
        <w:ind w:firstLine="440"/>
      </w:pPr>
      <w:r w:rsidRPr="00543613">
        <w:t>类型不同的比较会报错：</w:t>
      </w:r>
    </w:p>
    <w:p w14:paraId="5D631C76" w14:textId="77777777" w:rsidR="00543613" w:rsidRPr="00543613" w:rsidRDefault="00543613" w:rsidP="00EE3F2C">
      <w:pPr>
        <w:pStyle w:val="af8"/>
      </w:pPr>
      <w:r w:rsidRPr="00543613">
        <w:t xml:space="preserve"># print(5 &gt; "3")  # </w:t>
      </w:r>
      <w:r w:rsidRPr="00543613">
        <w:t>会报错！</w:t>
      </w:r>
      <w:r w:rsidRPr="00543613">
        <w:t>int</w:t>
      </w:r>
      <w:r w:rsidRPr="00543613">
        <w:t>不能和</w:t>
      </w:r>
      <w:r w:rsidRPr="00543613">
        <w:t>str</w:t>
      </w:r>
      <w:r w:rsidRPr="00543613">
        <w:t>直接比较</w:t>
      </w:r>
    </w:p>
    <w:p w14:paraId="3E47BED2" w14:textId="77777777" w:rsidR="00543613" w:rsidRPr="00543613" w:rsidRDefault="00543613" w:rsidP="00EE3F2C">
      <w:pPr>
        <w:pStyle w:val="af8"/>
      </w:pPr>
    </w:p>
    <w:p w14:paraId="617063F7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正确做法：先转换类型</w:t>
      </w:r>
    </w:p>
    <w:p w14:paraId="2FB7E73A" w14:textId="77777777" w:rsidR="00543613" w:rsidRPr="00543613" w:rsidRDefault="00543613" w:rsidP="00EE3F2C">
      <w:pPr>
        <w:pStyle w:val="af8"/>
      </w:pPr>
      <w:r w:rsidRPr="00543613">
        <w:t>print(5 &gt; int("3"))  # True</w:t>
      </w:r>
    </w:p>
    <w:p w14:paraId="3D2E7682" w14:textId="77777777" w:rsidR="00543613" w:rsidRPr="00543613" w:rsidRDefault="00543613" w:rsidP="00EE3F2C">
      <w:pPr>
        <w:pStyle w:val="af8"/>
      </w:pPr>
      <w:r w:rsidRPr="00543613">
        <w:t>print(str(5) &gt; "3")  # True</w:t>
      </w:r>
      <w:r w:rsidRPr="00543613">
        <w:t>（变成字符串比较）</w:t>
      </w:r>
    </w:p>
    <w:p w14:paraId="3A853C48" w14:textId="77777777" w:rsidR="00543613" w:rsidRPr="00543613" w:rsidRDefault="00BE3D61" w:rsidP="00EE3F2C">
      <w:pPr>
        <w:ind w:firstLineChars="0" w:firstLine="0"/>
      </w:pPr>
      <w:r>
        <w:pict w14:anchorId="3EF9A96C">
          <v:rect id="_x0000_i1027" style="width:0;height:1.5pt" o:hralign="center" o:hrstd="t" o:hr="t" fillcolor="#a0a0a0" stroked="f"/>
        </w:pict>
      </w:r>
    </w:p>
    <w:p w14:paraId="246674F1" w14:textId="49AF7367" w:rsidR="00543613" w:rsidRPr="00543613" w:rsidRDefault="00543613" w:rsidP="00EE3F2C">
      <w:pPr>
        <w:pStyle w:val="af6"/>
        <w:ind w:firstLine="440"/>
      </w:pPr>
      <w:r w:rsidRPr="00543613">
        <w:t>生活中的例子</w:t>
      </w:r>
    </w:p>
    <w:p w14:paraId="09A112C7" w14:textId="77777777" w:rsidR="00543613" w:rsidRPr="00543613" w:rsidRDefault="00543613" w:rsidP="00EE3F2C">
      <w:pPr>
        <w:pStyle w:val="af8"/>
      </w:pPr>
      <w:r w:rsidRPr="00543613">
        <w:t>A</w:t>
      </w:r>
      <w:r w:rsidRPr="00543613">
        <w:t>：游戏通关判断</w:t>
      </w:r>
    </w:p>
    <w:p w14:paraId="2BDCDD3D" w14:textId="77777777" w:rsidR="00543613" w:rsidRPr="00543613" w:rsidRDefault="00543613" w:rsidP="00EE3F2C">
      <w:pPr>
        <w:pStyle w:val="af8"/>
      </w:pPr>
      <w:r w:rsidRPr="00543613">
        <w:t>分数</w:t>
      </w:r>
      <w:r w:rsidRPr="00543613">
        <w:t xml:space="preserve"> = 8500</w:t>
      </w:r>
    </w:p>
    <w:p w14:paraId="532027E7" w14:textId="77777777" w:rsidR="00543613" w:rsidRPr="00543613" w:rsidRDefault="00543613" w:rsidP="00EE3F2C">
      <w:pPr>
        <w:pStyle w:val="af8"/>
      </w:pPr>
      <w:r w:rsidRPr="00543613">
        <w:t>通关门槛</w:t>
      </w:r>
      <w:r w:rsidRPr="00543613">
        <w:t xml:space="preserve"> = 8000</w:t>
      </w:r>
    </w:p>
    <w:p w14:paraId="13A7B258" w14:textId="77777777" w:rsidR="00543613" w:rsidRPr="00543613" w:rsidRDefault="00543613" w:rsidP="00EE3F2C">
      <w:pPr>
        <w:pStyle w:val="af8"/>
      </w:pPr>
    </w:p>
    <w:p w14:paraId="2371A340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是否通关</w:t>
      </w:r>
      <w:r w:rsidRPr="00543613">
        <w:t xml:space="preserve">:", </w:t>
      </w:r>
      <w:r w:rsidRPr="00543613">
        <w:t>分数</w:t>
      </w:r>
      <w:r w:rsidRPr="00543613">
        <w:t xml:space="preserve"> &gt;= </w:t>
      </w:r>
      <w:r w:rsidRPr="00543613">
        <w:t>通关门槛</w:t>
      </w:r>
      <w:r w:rsidRPr="00543613">
        <w:t xml:space="preserve">)  </w:t>
      </w:r>
      <w:r w:rsidRPr="00543613">
        <w:rPr>
          <w:i/>
          <w:iCs/>
        </w:rPr>
        <w:t># True</w:t>
      </w:r>
    </w:p>
    <w:p w14:paraId="59909A73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是否满分</w:t>
      </w:r>
      <w:r w:rsidRPr="00543613">
        <w:t xml:space="preserve">:", </w:t>
      </w:r>
      <w:r w:rsidRPr="00543613">
        <w:t>分数</w:t>
      </w:r>
      <w:r w:rsidRPr="00543613">
        <w:t xml:space="preserve"> == 10000)     </w:t>
      </w:r>
      <w:r w:rsidRPr="00543613">
        <w:rPr>
          <w:i/>
          <w:iCs/>
        </w:rPr>
        <w:t># False</w:t>
      </w:r>
    </w:p>
    <w:p w14:paraId="26F975A9" w14:textId="77777777" w:rsidR="00EE3F2C" w:rsidRDefault="00EE3F2C" w:rsidP="00543613">
      <w:pPr>
        <w:ind w:firstLine="440"/>
      </w:pPr>
    </w:p>
    <w:p w14:paraId="1B822391" w14:textId="3CC32F46" w:rsidR="00543613" w:rsidRPr="00543613" w:rsidRDefault="00543613" w:rsidP="00543613">
      <w:pPr>
        <w:ind w:firstLine="440"/>
      </w:pPr>
      <w:r w:rsidRPr="00543613">
        <w:t>B</w:t>
      </w:r>
      <w:r w:rsidRPr="00543613">
        <w:t>：年龄权限验证</w:t>
      </w:r>
    </w:p>
    <w:p w14:paraId="7315AD51" w14:textId="77777777" w:rsidR="00543613" w:rsidRPr="00543613" w:rsidRDefault="00543613" w:rsidP="00EE3F2C">
      <w:pPr>
        <w:pStyle w:val="af8"/>
      </w:pPr>
      <w:r w:rsidRPr="00543613">
        <w:t>用户年龄</w:t>
      </w:r>
      <w:r w:rsidRPr="00543613">
        <w:t xml:space="preserve"> = int(input("</w:t>
      </w:r>
      <w:r w:rsidRPr="00543613">
        <w:t>请输入你的年龄</w:t>
      </w:r>
      <w:r w:rsidRPr="00543613">
        <w:t>:"))</w:t>
      </w:r>
    </w:p>
    <w:p w14:paraId="21A6E554" w14:textId="77777777" w:rsidR="00543613" w:rsidRPr="00543613" w:rsidRDefault="00543613" w:rsidP="00EE3F2C">
      <w:pPr>
        <w:pStyle w:val="af8"/>
      </w:pPr>
    </w:p>
    <w:p w14:paraId="1AB88662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可以玩游戏吗</w:t>
      </w:r>
      <w:r w:rsidRPr="00543613">
        <w:t xml:space="preserve">:", </w:t>
      </w:r>
      <w:r w:rsidRPr="00543613">
        <w:t>用户年龄</w:t>
      </w:r>
      <w:r w:rsidRPr="00543613">
        <w:t xml:space="preserve"> &gt;= 12)      </w:t>
      </w:r>
      <w:r w:rsidRPr="00543613">
        <w:rPr>
          <w:i/>
          <w:iCs/>
        </w:rPr>
        <w:t># 12</w:t>
      </w:r>
      <w:r w:rsidRPr="00543613">
        <w:rPr>
          <w:i/>
          <w:iCs/>
        </w:rPr>
        <w:t>岁以上可以</w:t>
      </w:r>
    </w:p>
    <w:p w14:paraId="3408204A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需要家长陪同吗</w:t>
      </w:r>
      <w:r w:rsidRPr="00543613">
        <w:t xml:space="preserve">:", </w:t>
      </w:r>
      <w:r w:rsidRPr="00543613">
        <w:t>用户年龄</w:t>
      </w:r>
      <w:r w:rsidRPr="00543613">
        <w:t xml:space="preserve"> &lt; 8)      </w:t>
      </w:r>
      <w:r w:rsidRPr="00543613">
        <w:rPr>
          <w:i/>
          <w:iCs/>
        </w:rPr>
        <w:t># 8</w:t>
      </w:r>
      <w:r w:rsidRPr="00543613">
        <w:rPr>
          <w:i/>
          <w:iCs/>
        </w:rPr>
        <w:t>岁以下需要</w:t>
      </w:r>
    </w:p>
    <w:p w14:paraId="36CB83AF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是否符合优惠</w:t>
      </w:r>
      <w:r w:rsidRPr="00543613">
        <w:t xml:space="preserve">:", </w:t>
      </w:r>
      <w:r w:rsidRPr="00543613">
        <w:t>用户年龄</w:t>
      </w:r>
      <w:r w:rsidRPr="00543613">
        <w:t xml:space="preserve"> &lt;= 6)       </w:t>
      </w:r>
      <w:r w:rsidRPr="00543613">
        <w:rPr>
          <w:i/>
          <w:iCs/>
        </w:rPr>
        <w:t># 6</w:t>
      </w:r>
      <w:r w:rsidRPr="00543613">
        <w:rPr>
          <w:i/>
          <w:iCs/>
        </w:rPr>
        <w:t>岁以下免费</w:t>
      </w:r>
    </w:p>
    <w:p w14:paraId="189239E1" w14:textId="77777777" w:rsidR="00EE3F2C" w:rsidRDefault="00EE3F2C" w:rsidP="00543613">
      <w:pPr>
        <w:ind w:firstLine="440"/>
      </w:pPr>
    </w:p>
    <w:p w14:paraId="3887B162" w14:textId="2C3F6F01" w:rsidR="00543613" w:rsidRPr="00543613" w:rsidRDefault="00543613" w:rsidP="00543613">
      <w:pPr>
        <w:ind w:firstLine="440"/>
      </w:pPr>
      <w:r w:rsidRPr="00543613">
        <w:t>C</w:t>
      </w:r>
      <w:r w:rsidRPr="00543613">
        <w:t>：成绩评级助手</w:t>
      </w:r>
    </w:p>
    <w:p w14:paraId="0E0D8288" w14:textId="77777777" w:rsidR="00543613" w:rsidRPr="00543613" w:rsidRDefault="00543613" w:rsidP="00EE3F2C">
      <w:pPr>
        <w:pStyle w:val="af8"/>
      </w:pPr>
      <w:r w:rsidRPr="00543613">
        <w:t>成绩</w:t>
      </w:r>
      <w:r w:rsidRPr="00543613">
        <w:t xml:space="preserve"> = float(input("</w:t>
      </w:r>
      <w:r w:rsidRPr="00543613">
        <w:t>请输入你的成绩</w:t>
      </w:r>
      <w:r w:rsidRPr="00543613">
        <w:t>:"))</w:t>
      </w:r>
    </w:p>
    <w:p w14:paraId="3755528E" w14:textId="77777777" w:rsidR="00543613" w:rsidRPr="00543613" w:rsidRDefault="00543613" w:rsidP="00EE3F2C">
      <w:pPr>
        <w:pStyle w:val="af8"/>
      </w:pPr>
    </w:p>
    <w:p w14:paraId="5F4CDF6F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是否及格</w:t>
      </w:r>
      <w:r w:rsidRPr="00543613">
        <w:t xml:space="preserve">:", </w:t>
      </w:r>
      <w:r w:rsidRPr="00543613">
        <w:t>成绩</w:t>
      </w:r>
      <w:r w:rsidRPr="00543613">
        <w:t xml:space="preserve"> &gt;= 60)</w:t>
      </w:r>
    </w:p>
    <w:p w14:paraId="23249AF7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是否优秀</w:t>
      </w:r>
      <w:r w:rsidRPr="00543613">
        <w:t xml:space="preserve">:", </w:t>
      </w:r>
      <w:r w:rsidRPr="00543613">
        <w:t>成绩</w:t>
      </w:r>
      <w:r w:rsidRPr="00543613">
        <w:t xml:space="preserve"> &gt;= 90)</w:t>
      </w:r>
    </w:p>
    <w:p w14:paraId="4E59AFF3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需要补考吗</w:t>
      </w:r>
      <w:r w:rsidRPr="00543613">
        <w:t xml:space="preserve">:", </w:t>
      </w:r>
      <w:r w:rsidRPr="00543613">
        <w:t>成绩</w:t>
      </w:r>
      <w:r w:rsidRPr="00543613">
        <w:t xml:space="preserve"> &lt; 60)</w:t>
      </w:r>
    </w:p>
    <w:p w14:paraId="61BFDC49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满分了吗</w:t>
      </w:r>
      <w:r w:rsidRPr="00543613">
        <w:t xml:space="preserve">:", </w:t>
      </w:r>
      <w:r w:rsidRPr="00543613">
        <w:t>成绩</w:t>
      </w:r>
      <w:r w:rsidRPr="00543613">
        <w:t xml:space="preserve"> == 100)</w:t>
      </w:r>
    </w:p>
    <w:p w14:paraId="1872C2A6" w14:textId="77777777" w:rsidR="00543613" w:rsidRPr="00543613" w:rsidRDefault="00BE3D61" w:rsidP="00EE3F2C">
      <w:pPr>
        <w:ind w:firstLineChars="0" w:firstLine="0"/>
      </w:pPr>
      <w:r>
        <w:pict w14:anchorId="0AE55BA5">
          <v:rect id="_x0000_i1028" style="width:0;height:1.5pt" o:hralign="center" o:hrstd="t" o:hr="t" fillcolor="#a0a0a0" stroked="f"/>
        </w:pict>
      </w:r>
    </w:p>
    <w:p w14:paraId="25B3B566" w14:textId="77777777" w:rsidR="00EE3F2C" w:rsidRDefault="00EE3F2C" w:rsidP="00543613">
      <w:pPr>
        <w:ind w:firstLine="442"/>
        <w:rPr>
          <w:b/>
          <w:bCs/>
        </w:rPr>
      </w:pPr>
    </w:p>
    <w:p w14:paraId="05A223E3" w14:textId="4E4E1CCD" w:rsidR="00543613" w:rsidRPr="00543613" w:rsidRDefault="00543613" w:rsidP="00543613">
      <w:pPr>
        <w:ind w:firstLine="442"/>
      </w:pPr>
      <w:r w:rsidRPr="00543613">
        <w:rPr>
          <w:b/>
          <w:bCs/>
        </w:rPr>
        <w:t>综合应用：智能门禁系统</w:t>
      </w:r>
    </w:p>
    <w:p w14:paraId="38477D2E" w14:textId="77777777" w:rsidR="00543613" w:rsidRPr="00543613" w:rsidRDefault="00543613" w:rsidP="00543613">
      <w:pPr>
        <w:ind w:firstLine="440"/>
      </w:pPr>
      <w:r w:rsidRPr="00543613">
        <w:t>新建文件</w:t>
      </w:r>
      <w:r w:rsidRPr="00543613">
        <w:t xml:space="preserve"> 1-4-3-security.py</w:t>
      </w:r>
      <w:r w:rsidRPr="00543613">
        <w:t>：</w:t>
      </w:r>
    </w:p>
    <w:p w14:paraId="6D8534D5" w14:textId="77777777" w:rsidR="00543613" w:rsidRPr="00543613" w:rsidRDefault="00543613" w:rsidP="00EE3F2C">
      <w:pPr>
        <w:pStyle w:val="af8"/>
      </w:pPr>
      <w:r w:rsidRPr="00543613">
        <w:t xml:space="preserve">print("=== </w:t>
      </w:r>
      <w:r w:rsidRPr="00543613">
        <w:t>小区门禁验证系统</w:t>
      </w:r>
      <w:r w:rsidRPr="00543613">
        <w:t xml:space="preserve"> ===")</w:t>
      </w:r>
    </w:p>
    <w:p w14:paraId="2A48B090" w14:textId="77777777" w:rsidR="00543613" w:rsidRPr="00543613" w:rsidRDefault="00543613" w:rsidP="00EE3F2C">
      <w:pPr>
        <w:pStyle w:val="af8"/>
      </w:pPr>
    </w:p>
    <w:p w14:paraId="41AA4E6B" w14:textId="77777777" w:rsidR="00543613" w:rsidRPr="00543613" w:rsidRDefault="00543613" w:rsidP="00EE3F2C">
      <w:pPr>
        <w:pStyle w:val="af8"/>
      </w:pPr>
      <w:r w:rsidRPr="00543613">
        <w:rPr>
          <w:i/>
          <w:iCs/>
        </w:rPr>
        <w:t xml:space="preserve"># </w:t>
      </w:r>
      <w:r w:rsidRPr="00543613">
        <w:rPr>
          <w:i/>
          <w:iCs/>
        </w:rPr>
        <w:t>预设数据</w:t>
      </w:r>
    </w:p>
    <w:p w14:paraId="3D8F2B00" w14:textId="77777777" w:rsidR="00543613" w:rsidRPr="00543613" w:rsidRDefault="00543613" w:rsidP="00EE3F2C">
      <w:pPr>
        <w:pStyle w:val="af8"/>
      </w:pPr>
      <w:r w:rsidRPr="00543613">
        <w:t>正确密码</w:t>
      </w:r>
      <w:r w:rsidRPr="00543613">
        <w:t xml:space="preserve"> = "123456"</w:t>
      </w:r>
    </w:p>
    <w:p w14:paraId="38716775" w14:textId="77777777" w:rsidR="00543613" w:rsidRPr="00543613" w:rsidRDefault="00543613" w:rsidP="00EE3F2C">
      <w:pPr>
        <w:pStyle w:val="af8"/>
      </w:pPr>
      <w:r w:rsidRPr="00543613">
        <w:t>管理员号码</w:t>
      </w:r>
      <w:r w:rsidRPr="00543613">
        <w:t xml:space="preserve"> = "888888"</w:t>
      </w:r>
    </w:p>
    <w:p w14:paraId="719ABFC7" w14:textId="77777777" w:rsidR="00543613" w:rsidRPr="00543613" w:rsidRDefault="00543613" w:rsidP="00EE3F2C">
      <w:pPr>
        <w:pStyle w:val="af8"/>
      </w:pPr>
      <w:r w:rsidRPr="00543613">
        <w:t>用户输入密码</w:t>
      </w:r>
      <w:r w:rsidRPr="00543613">
        <w:t xml:space="preserve"> = input("</w:t>
      </w:r>
      <w:r w:rsidRPr="00543613">
        <w:t>请输入门禁密码</w:t>
      </w:r>
      <w:r w:rsidRPr="00543613">
        <w:t>: ")</w:t>
      </w:r>
    </w:p>
    <w:p w14:paraId="58BC320C" w14:textId="77777777" w:rsidR="00543613" w:rsidRPr="00543613" w:rsidRDefault="00543613" w:rsidP="00EE3F2C">
      <w:pPr>
        <w:pStyle w:val="af8"/>
      </w:pPr>
      <w:r w:rsidRPr="00543613">
        <w:t>用户号码</w:t>
      </w:r>
      <w:r w:rsidRPr="00543613">
        <w:t xml:space="preserve"> = input("</w:t>
      </w:r>
      <w:r w:rsidRPr="00543613">
        <w:t>请输入房间号</w:t>
      </w:r>
      <w:r w:rsidRPr="00543613">
        <w:t>: ")</w:t>
      </w:r>
    </w:p>
    <w:p w14:paraId="46D8E0D5" w14:textId="77777777" w:rsidR="00543613" w:rsidRPr="00543613" w:rsidRDefault="00543613" w:rsidP="00EE3F2C">
      <w:pPr>
        <w:pStyle w:val="af8"/>
      </w:pPr>
    </w:p>
    <w:p w14:paraId="0936297E" w14:textId="77777777" w:rsidR="00543613" w:rsidRPr="00543613" w:rsidRDefault="00543613" w:rsidP="00EE3F2C">
      <w:pPr>
        <w:pStyle w:val="af8"/>
      </w:pPr>
      <w:r w:rsidRPr="00543613">
        <w:rPr>
          <w:i/>
          <w:iCs/>
        </w:rPr>
        <w:t xml:space="preserve"># </w:t>
      </w:r>
      <w:r w:rsidRPr="00543613">
        <w:rPr>
          <w:i/>
          <w:iCs/>
        </w:rPr>
        <w:t>密码验证</w:t>
      </w:r>
    </w:p>
    <w:p w14:paraId="7DE27FA4" w14:textId="77777777" w:rsidR="00543613" w:rsidRPr="00543613" w:rsidRDefault="00543613" w:rsidP="00EE3F2C">
      <w:pPr>
        <w:pStyle w:val="af8"/>
      </w:pPr>
      <w:r w:rsidRPr="00543613">
        <w:t>密码正确</w:t>
      </w:r>
      <w:r w:rsidRPr="00543613">
        <w:t xml:space="preserve"> = </w:t>
      </w:r>
      <w:r w:rsidRPr="00543613">
        <w:t>用户输入密码</w:t>
      </w:r>
      <w:r w:rsidRPr="00543613">
        <w:t xml:space="preserve"> == </w:t>
      </w:r>
      <w:r w:rsidRPr="00543613">
        <w:t>正确密码</w:t>
      </w:r>
    </w:p>
    <w:p w14:paraId="7547B19C" w14:textId="77777777" w:rsidR="00543613" w:rsidRPr="00543613" w:rsidRDefault="00543613" w:rsidP="00EE3F2C">
      <w:pPr>
        <w:pStyle w:val="af8"/>
      </w:pPr>
      <w:r w:rsidRPr="00543613">
        <w:t>号码正确</w:t>
      </w:r>
      <w:r w:rsidRPr="00543613">
        <w:t xml:space="preserve"> = </w:t>
      </w:r>
      <w:r w:rsidRPr="00543613">
        <w:t>用户号码</w:t>
      </w:r>
      <w:r w:rsidRPr="00543613">
        <w:t xml:space="preserve"> == </w:t>
      </w:r>
      <w:r w:rsidRPr="00543613">
        <w:t>管理员号码</w:t>
      </w:r>
    </w:p>
    <w:p w14:paraId="5A759166" w14:textId="77777777" w:rsidR="00543613" w:rsidRPr="00543613" w:rsidRDefault="00543613" w:rsidP="00EE3F2C">
      <w:pPr>
        <w:pStyle w:val="af8"/>
      </w:pPr>
    </w:p>
    <w:p w14:paraId="6B57ED43" w14:textId="77777777" w:rsidR="00543613" w:rsidRPr="00543613" w:rsidRDefault="00543613" w:rsidP="00EE3F2C">
      <w:pPr>
        <w:pStyle w:val="af8"/>
      </w:pPr>
      <w:r w:rsidRPr="00543613">
        <w:t>print("-" * 30)</w:t>
      </w:r>
    </w:p>
    <w:p w14:paraId="2736232B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密码验证通过</w:t>
      </w:r>
      <w:r w:rsidRPr="00543613">
        <w:t xml:space="preserve">:", </w:t>
      </w:r>
      <w:r w:rsidRPr="00543613">
        <w:t>密码正确</w:t>
      </w:r>
      <w:r w:rsidRPr="00543613">
        <w:t>)</w:t>
      </w:r>
    </w:p>
    <w:p w14:paraId="62EFFDF6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管理员权限</w:t>
      </w:r>
      <w:r w:rsidRPr="00543613">
        <w:t xml:space="preserve">:", </w:t>
      </w:r>
      <w:r w:rsidRPr="00543613">
        <w:t>号码正确</w:t>
      </w:r>
      <w:r w:rsidRPr="00543613">
        <w:t>)</w:t>
      </w:r>
    </w:p>
    <w:p w14:paraId="2BEEC24D" w14:textId="77777777" w:rsidR="00543613" w:rsidRPr="00543613" w:rsidRDefault="00543613" w:rsidP="00EE3F2C">
      <w:pPr>
        <w:pStyle w:val="af8"/>
      </w:pPr>
    </w:p>
    <w:p w14:paraId="01A0C816" w14:textId="77777777" w:rsidR="00543613" w:rsidRPr="00543613" w:rsidRDefault="00543613" w:rsidP="00EE3F2C">
      <w:pPr>
        <w:pStyle w:val="af8"/>
      </w:pPr>
      <w:r w:rsidRPr="00543613">
        <w:rPr>
          <w:i/>
          <w:iCs/>
        </w:rPr>
        <w:t xml:space="preserve"># </w:t>
      </w:r>
      <w:r w:rsidRPr="00543613">
        <w:rPr>
          <w:i/>
          <w:iCs/>
        </w:rPr>
        <w:t>可以进入的条件：密码正确</w:t>
      </w:r>
      <w:r w:rsidRPr="00543613">
        <w:rPr>
          <w:i/>
          <w:iCs/>
        </w:rPr>
        <w:t xml:space="preserve"> </w:t>
      </w:r>
      <w:r w:rsidRPr="00543613">
        <w:rPr>
          <w:i/>
          <w:iCs/>
        </w:rPr>
        <w:t>或</w:t>
      </w:r>
      <w:r w:rsidRPr="00543613">
        <w:rPr>
          <w:i/>
          <w:iCs/>
        </w:rPr>
        <w:t xml:space="preserve"> </w:t>
      </w:r>
      <w:r w:rsidRPr="00543613">
        <w:rPr>
          <w:i/>
          <w:iCs/>
        </w:rPr>
        <w:t>是管理员</w:t>
      </w:r>
    </w:p>
    <w:p w14:paraId="1028ABBE" w14:textId="77777777" w:rsidR="00543613" w:rsidRPr="00543613" w:rsidRDefault="00543613" w:rsidP="00EE3F2C">
      <w:pPr>
        <w:pStyle w:val="af8"/>
      </w:pPr>
      <w:r w:rsidRPr="00543613">
        <w:t>可以进入</w:t>
      </w:r>
      <w:r w:rsidRPr="00543613">
        <w:t xml:space="preserve"> = </w:t>
      </w:r>
      <w:r w:rsidRPr="00543613">
        <w:t>密码正确</w:t>
      </w:r>
      <w:r w:rsidRPr="00543613">
        <w:t xml:space="preserve"> or </w:t>
      </w:r>
      <w:r w:rsidRPr="00543613">
        <w:t>号码正确</w:t>
      </w:r>
    </w:p>
    <w:p w14:paraId="035150E6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门已开启</w:t>
      </w:r>
      <w:r w:rsidRPr="00543613">
        <w:t xml:space="preserve">:", </w:t>
      </w:r>
      <w:r w:rsidRPr="00543613">
        <w:t>可以进入</w:t>
      </w:r>
      <w:r w:rsidRPr="00543613">
        <w:t>)</w:t>
      </w:r>
    </w:p>
    <w:p w14:paraId="73C5FB01" w14:textId="77777777" w:rsidR="00EE3F2C" w:rsidRDefault="00EE3F2C" w:rsidP="00EE3F2C">
      <w:pPr>
        <w:ind w:firstLineChars="0" w:firstLine="0"/>
      </w:pPr>
    </w:p>
    <w:p w14:paraId="6199415C" w14:textId="0D3B4FBA" w:rsidR="00543613" w:rsidRPr="00543613" w:rsidRDefault="00543613" w:rsidP="00EE3F2C">
      <w:pPr>
        <w:ind w:firstLineChars="0" w:firstLine="0"/>
      </w:pPr>
    </w:p>
    <w:p w14:paraId="4F6D58A7" w14:textId="77777777" w:rsidR="00543613" w:rsidRPr="00543613" w:rsidRDefault="00543613" w:rsidP="00543613">
      <w:pPr>
        <w:ind w:firstLine="442"/>
      </w:pPr>
      <w:r w:rsidRPr="00543613">
        <w:rPr>
          <w:b/>
          <w:bCs/>
        </w:rPr>
        <w:t>字符串比较的深入理解</w:t>
      </w:r>
    </w:p>
    <w:p w14:paraId="30EED8E2" w14:textId="77777777" w:rsidR="00543613" w:rsidRPr="00543613" w:rsidRDefault="00543613" w:rsidP="00543613">
      <w:pPr>
        <w:ind w:firstLine="440"/>
      </w:pPr>
      <w:r w:rsidRPr="00543613">
        <w:t>字符串是按</w:t>
      </w:r>
      <w:r w:rsidRPr="00543613">
        <w:rPr>
          <w:b/>
          <w:bCs/>
        </w:rPr>
        <w:t>Unicode</w:t>
      </w:r>
      <w:r w:rsidRPr="00543613">
        <w:rPr>
          <w:b/>
          <w:bCs/>
        </w:rPr>
        <w:t>编码</w:t>
      </w:r>
      <w:r w:rsidRPr="00543613">
        <w:t>逐个字符比较的：</w:t>
      </w:r>
    </w:p>
    <w:p w14:paraId="7FA09726" w14:textId="77777777" w:rsidR="00543613" w:rsidRPr="00543613" w:rsidRDefault="00543613" w:rsidP="00EE3F2C">
      <w:pPr>
        <w:pStyle w:val="af8"/>
      </w:pPr>
      <w:r w:rsidRPr="00543613">
        <w:t>print("</w:t>
      </w:r>
      <w:proofErr w:type="spellStart"/>
      <w:r w:rsidRPr="00543613">
        <w:t>abc</w:t>
      </w:r>
      <w:proofErr w:type="spellEnd"/>
      <w:r w:rsidRPr="00543613">
        <w:t>" &lt; "</w:t>
      </w:r>
      <w:proofErr w:type="spellStart"/>
      <w:r w:rsidRPr="00543613">
        <w:t>abd</w:t>
      </w:r>
      <w:proofErr w:type="spellEnd"/>
      <w:r w:rsidRPr="00543613">
        <w:t xml:space="preserve">")      </w:t>
      </w:r>
      <w:r w:rsidRPr="00543613">
        <w:rPr>
          <w:i/>
          <w:iCs/>
        </w:rPr>
        <w:t># True</w:t>
      </w:r>
      <w:r w:rsidRPr="00543613">
        <w:rPr>
          <w:i/>
          <w:iCs/>
        </w:rPr>
        <w:t>，因为</w:t>
      </w:r>
      <w:r w:rsidRPr="00543613">
        <w:rPr>
          <w:i/>
          <w:iCs/>
        </w:rPr>
        <w:t>c &lt; d</w:t>
      </w:r>
    </w:p>
    <w:p w14:paraId="4ED393AD" w14:textId="77777777" w:rsidR="00543613" w:rsidRPr="00543613" w:rsidRDefault="00543613" w:rsidP="00EE3F2C">
      <w:pPr>
        <w:pStyle w:val="af8"/>
      </w:pPr>
      <w:r w:rsidRPr="00543613">
        <w:t xml:space="preserve">print("100" &lt; "20")       </w:t>
      </w:r>
      <w:r w:rsidRPr="00543613">
        <w:rPr>
          <w:i/>
          <w:iCs/>
        </w:rPr>
        <w:t># True</w:t>
      </w:r>
      <w:r w:rsidRPr="00543613">
        <w:rPr>
          <w:i/>
          <w:iCs/>
        </w:rPr>
        <w:t>，因为</w:t>
      </w:r>
      <w:r w:rsidRPr="00543613">
        <w:rPr>
          <w:i/>
          <w:iCs/>
        </w:rPr>
        <w:t>"1" &lt; "2"</w:t>
      </w:r>
    </w:p>
    <w:p w14:paraId="25D52BE4" w14:textId="77777777" w:rsidR="00543613" w:rsidRPr="00543613" w:rsidRDefault="00543613" w:rsidP="00EE3F2C">
      <w:pPr>
        <w:pStyle w:val="af8"/>
      </w:pPr>
      <w:r w:rsidRPr="00543613">
        <w:t>print("</w:t>
      </w:r>
      <w:r w:rsidRPr="00543613">
        <w:t>你好</w:t>
      </w:r>
      <w:r w:rsidRPr="00543613">
        <w:t>" &gt; "</w:t>
      </w:r>
      <w:r w:rsidRPr="00543613">
        <w:t>世界</w:t>
      </w:r>
      <w:r w:rsidRPr="00543613">
        <w:t xml:space="preserve">")    </w:t>
      </w:r>
      <w:r w:rsidRPr="00543613">
        <w:rPr>
          <w:i/>
          <w:iCs/>
        </w:rPr>
        <w:t># False</w:t>
      </w:r>
      <w:r w:rsidRPr="00543613">
        <w:rPr>
          <w:i/>
          <w:iCs/>
        </w:rPr>
        <w:t>，实际编码顺序</w:t>
      </w:r>
    </w:p>
    <w:p w14:paraId="7E018DB6" w14:textId="77777777" w:rsidR="00543613" w:rsidRPr="00543613" w:rsidRDefault="00543613" w:rsidP="00EE3F2C">
      <w:pPr>
        <w:pStyle w:val="af8"/>
      </w:pPr>
    </w:p>
    <w:p w14:paraId="1CA66EB0" w14:textId="77777777" w:rsidR="00543613" w:rsidRPr="00543613" w:rsidRDefault="00543613" w:rsidP="00EE3F2C">
      <w:pPr>
        <w:pStyle w:val="af8"/>
      </w:pPr>
      <w:r w:rsidRPr="00543613">
        <w:rPr>
          <w:i/>
          <w:iCs/>
        </w:rPr>
        <w:t xml:space="preserve"># </w:t>
      </w:r>
      <w:r w:rsidRPr="00543613">
        <w:rPr>
          <w:i/>
          <w:iCs/>
        </w:rPr>
        <w:t>如果想比较字符串表示的数字</w:t>
      </w:r>
    </w:p>
    <w:p w14:paraId="37F11B3F" w14:textId="77777777" w:rsidR="00543613" w:rsidRPr="00543613" w:rsidRDefault="00543613" w:rsidP="00EE3F2C">
      <w:pPr>
        <w:pStyle w:val="af8"/>
      </w:pPr>
      <w:r w:rsidRPr="00543613">
        <w:t xml:space="preserve">print(int("100") &lt; int("20"))  </w:t>
      </w:r>
      <w:r w:rsidRPr="00543613">
        <w:rPr>
          <w:i/>
          <w:iCs/>
        </w:rPr>
        <w:t># False</w:t>
      </w:r>
      <w:r w:rsidRPr="00543613">
        <w:rPr>
          <w:i/>
          <w:iCs/>
        </w:rPr>
        <w:t>，这才是数学上的比较</w:t>
      </w:r>
    </w:p>
    <w:p w14:paraId="37AF1A67" w14:textId="77777777" w:rsidR="00543613" w:rsidRPr="00543613" w:rsidRDefault="00BE3D61" w:rsidP="00543613">
      <w:pPr>
        <w:ind w:firstLine="440"/>
      </w:pPr>
      <w:r>
        <w:pict w14:anchorId="4DBF3FB0">
          <v:rect id="_x0000_i1029" style="width:0;height:1.5pt" o:hralign="center" o:hrstd="t" o:hr="t" fillcolor="#a0a0a0" stroked="f"/>
        </w:pict>
      </w:r>
    </w:p>
    <w:p w14:paraId="103012FD" w14:textId="77777777" w:rsidR="00EE3F2C" w:rsidRDefault="00EE3F2C" w:rsidP="00543613">
      <w:pPr>
        <w:ind w:firstLine="442"/>
        <w:rPr>
          <w:b/>
          <w:bCs/>
        </w:rPr>
      </w:pPr>
    </w:p>
    <w:p w14:paraId="5394A514" w14:textId="1F72BFAD" w:rsidR="00543613" w:rsidRPr="00543613" w:rsidRDefault="00543613" w:rsidP="00543613">
      <w:pPr>
        <w:ind w:firstLine="442"/>
      </w:pPr>
      <w:r w:rsidRPr="00543613">
        <w:rPr>
          <w:b/>
          <w:bCs/>
        </w:rPr>
        <w:t>常见错误案例</w:t>
      </w:r>
    </w:p>
    <w:p w14:paraId="4989B7DF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错误</w:t>
      </w:r>
      <w:r w:rsidRPr="00543613">
        <w:t>1</w:t>
      </w:r>
      <w:r w:rsidRPr="00543613">
        <w:t>：比较浮点数的相等性</w:t>
      </w:r>
    </w:p>
    <w:p w14:paraId="435FB85C" w14:textId="77777777" w:rsidR="00543613" w:rsidRPr="00543613" w:rsidRDefault="00543613" w:rsidP="00EE3F2C">
      <w:pPr>
        <w:pStyle w:val="af8"/>
      </w:pPr>
      <w:r w:rsidRPr="00543613">
        <w:t>print(0.1 + 0.2 == 0.3)  # False</w:t>
      </w:r>
      <w:r w:rsidRPr="00543613">
        <w:t>！回顾</w:t>
      </w:r>
      <w:r w:rsidRPr="00543613">
        <w:t>1.4.1</w:t>
      </w:r>
    </w:p>
    <w:p w14:paraId="4A306CCD" w14:textId="77777777" w:rsidR="00543613" w:rsidRPr="00543613" w:rsidRDefault="00543613" w:rsidP="00EE3F2C">
      <w:pPr>
        <w:pStyle w:val="af8"/>
      </w:pPr>
    </w:p>
    <w:p w14:paraId="3ECAC3F9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正确做法</w:t>
      </w:r>
    </w:p>
    <w:p w14:paraId="03CCF696" w14:textId="77777777" w:rsidR="00543613" w:rsidRPr="00543613" w:rsidRDefault="00543613" w:rsidP="00EE3F2C">
      <w:pPr>
        <w:pStyle w:val="af8"/>
      </w:pPr>
      <w:r w:rsidRPr="00543613">
        <w:t>print(abs(0.1 + 0.2 - 0.3) &lt; 0.000001)  # True</w:t>
      </w:r>
    </w:p>
    <w:p w14:paraId="691C84C6" w14:textId="77777777" w:rsidR="00543613" w:rsidRPr="00543613" w:rsidRDefault="00543613" w:rsidP="00EE3F2C">
      <w:pPr>
        <w:pStyle w:val="af8"/>
      </w:pPr>
    </w:p>
    <w:p w14:paraId="061E872F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错误</w:t>
      </w:r>
      <w:r w:rsidRPr="00543613">
        <w:t>2</w:t>
      </w:r>
      <w:r w:rsidRPr="00543613">
        <w:t>：忘记转换</w:t>
      </w:r>
      <w:r w:rsidRPr="00543613">
        <w:t>input</w:t>
      </w:r>
      <w:r w:rsidRPr="00543613">
        <w:t>类型</w:t>
      </w:r>
    </w:p>
    <w:p w14:paraId="5C34D516" w14:textId="77777777" w:rsidR="00543613" w:rsidRPr="00543613" w:rsidRDefault="00543613" w:rsidP="00EE3F2C">
      <w:pPr>
        <w:pStyle w:val="af8"/>
      </w:pPr>
      <w:r w:rsidRPr="00543613">
        <w:t>年龄</w:t>
      </w:r>
      <w:r w:rsidRPr="00543613">
        <w:t xml:space="preserve"> = input("</w:t>
      </w:r>
      <w:r w:rsidRPr="00543613">
        <w:t>年龄</w:t>
      </w:r>
      <w:r w:rsidRPr="00543613">
        <w:t xml:space="preserve">:")  # </w:t>
      </w:r>
      <w:r w:rsidRPr="00543613">
        <w:t>输入</w:t>
      </w:r>
      <w:r w:rsidRPr="00543613">
        <w:t>18</w:t>
      </w:r>
    </w:p>
    <w:p w14:paraId="71DFA3FA" w14:textId="77777777" w:rsidR="00543613" w:rsidRPr="00543613" w:rsidRDefault="00543613" w:rsidP="00EE3F2C">
      <w:pPr>
        <w:pStyle w:val="af8"/>
      </w:pPr>
      <w:r w:rsidRPr="00543613">
        <w:t># print(</w:t>
      </w:r>
      <w:r w:rsidRPr="00543613">
        <w:t>年龄</w:t>
      </w:r>
      <w:r w:rsidRPr="00543613">
        <w:t xml:space="preserve"> &gt; 18)    # </w:t>
      </w:r>
      <w:r w:rsidRPr="00543613">
        <w:t>会报错！年龄是字符串</w:t>
      </w:r>
      <w:r w:rsidRPr="00543613">
        <w:t>"18"</w:t>
      </w:r>
    </w:p>
    <w:p w14:paraId="2BA298BF" w14:textId="77777777" w:rsidR="00543613" w:rsidRPr="00543613" w:rsidRDefault="00543613" w:rsidP="00EE3F2C">
      <w:pPr>
        <w:pStyle w:val="af8"/>
      </w:pPr>
    </w:p>
    <w:p w14:paraId="17CA92A8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正确做法</w:t>
      </w:r>
    </w:p>
    <w:p w14:paraId="51690482" w14:textId="77777777" w:rsidR="00543613" w:rsidRPr="00543613" w:rsidRDefault="00543613" w:rsidP="00EE3F2C">
      <w:pPr>
        <w:pStyle w:val="af8"/>
      </w:pPr>
      <w:r w:rsidRPr="00543613">
        <w:t>print(int(</w:t>
      </w:r>
      <w:r w:rsidRPr="00543613">
        <w:t>年龄</w:t>
      </w:r>
      <w:r w:rsidRPr="00543613">
        <w:t>) &gt; 18)  # False</w:t>
      </w:r>
    </w:p>
    <w:p w14:paraId="44DEC206" w14:textId="77777777" w:rsidR="00543613" w:rsidRPr="00543613" w:rsidRDefault="00543613" w:rsidP="00EE3F2C">
      <w:pPr>
        <w:pStyle w:val="af8"/>
      </w:pPr>
    </w:p>
    <w:p w14:paraId="30C62F01" w14:textId="77777777" w:rsidR="00543613" w:rsidRPr="00543613" w:rsidRDefault="00543613" w:rsidP="00EE3F2C">
      <w:pPr>
        <w:pStyle w:val="af8"/>
      </w:pPr>
      <w:r w:rsidRPr="00543613">
        <w:t xml:space="preserve"># </w:t>
      </w:r>
      <w:r w:rsidRPr="00543613">
        <w:t>错误</w:t>
      </w:r>
      <w:r w:rsidRPr="00543613">
        <w:t>3</w:t>
      </w:r>
      <w:r w:rsidRPr="00543613">
        <w:t>：连续比较</w:t>
      </w:r>
    </w:p>
    <w:p w14:paraId="3E061680" w14:textId="77777777" w:rsidR="00543613" w:rsidRPr="00543613" w:rsidRDefault="00543613" w:rsidP="00EE3F2C">
      <w:pPr>
        <w:pStyle w:val="af8"/>
      </w:pPr>
      <w:r w:rsidRPr="00543613">
        <w:t>成绩</w:t>
      </w:r>
      <w:r w:rsidRPr="00543613">
        <w:t xml:space="preserve"> = 85</w:t>
      </w:r>
    </w:p>
    <w:p w14:paraId="0A99FDE0" w14:textId="77777777" w:rsidR="00543613" w:rsidRPr="00543613" w:rsidRDefault="00543613" w:rsidP="00EE3F2C">
      <w:pPr>
        <w:pStyle w:val="af8"/>
      </w:pPr>
      <w:r w:rsidRPr="00543613">
        <w:t xml:space="preserve"># if 60 &lt;= </w:t>
      </w:r>
      <w:r w:rsidRPr="00543613">
        <w:t>成绩</w:t>
      </w:r>
      <w:r w:rsidRPr="00543613">
        <w:t xml:space="preserve"> &lt;= 80:  # Python</w:t>
      </w:r>
      <w:r w:rsidRPr="00543613">
        <w:t>支持这种写法，但初学者容易混淆</w:t>
      </w:r>
    </w:p>
    <w:p w14:paraId="50AD37E4" w14:textId="77777777" w:rsidR="00543613" w:rsidRPr="00543613" w:rsidRDefault="00543613" w:rsidP="00EE3F2C">
      <w:pPr>
        <w:pStyle w:val="af8"/>
      </w:pPr>
      <w:r w:rsidRPr="00543613">
        <w:t>#     print("</w:t>
      </w:r>
      <w:r w:rsidRPr="00543613">
        <w:t>中等</w:t>
      </w:r>
      <w:r w:rsidRPr="00543613">
        <w:t>")</w:t>
      </w:r>
    </w:p>
    <w:p w14:paraId="2046048A" w14:textId="77777777" w:rsidR="00543613" w:rsidRPr="00543613" w:rsidRDefault="00BE3D61" w:rsidP="00543613">
      <w:pPr>
        <w:ind w:firstLine="440"/>
      </w:pPr>
      <w:r>
        <w:pict w14:anchorId="3CFB2817">
          <v:rect id="_x0000_i1030" style="width:0;height:1.5pt" o:hralign="center" o:hrstd="t" o:hr="t" fillcolor="#a0a0a0" stroked="f"/>
        </w:pict>
      </w:r>
    </w:p>
    <w:p w14:paraId="3928EC63" w14:textId="77777777" w:rsidR="00543613" w:rsidRPr="00543613" w:rsidRDefault="00543613" w:rsidP="00543613">
      <w:pPr>
        <w:ind w:firstLine="442"/>
      </w:pPr>
      <w:r w:rsidRPr="00543613">
        <w:rPr>
          <w:b/>
          <w:bCs/>
        </w:rPr>
        <w:t>课后作业</w:t>
      </w:r>
    </w:p>
    <w:p w14:paraId="72016C07" w14:textId="77777777" w:rsidR="00543613" w:rsidRPr="00543613" w:rsidRDefault="00543613" w:rsidP="00386879">
      <w:pPr>
        <w:numPr>
          <w:ilvl w:val="0"/>
          <w:numId w:val="14"/>
        </w:numPr>
        <w:ind w:firstLine="440"/>
      </w:pPr>
      <w:r w:rsidRPr="00543613">
        <w:t>在文件夹中新建</w:t>
      </w:r>
      <w:r w:rsidRPr="00543613">
        <w:t xml:space="preserve"> 1-4-3-homework.py</w:t>
      </w:r>
      <w:r w:rsidRPr="00543613">
        <w:t>，完成：</w:t>
      </w:r>
    </w:p>
    <w:p w14:paraId="3B9A2F1F" w14:textId="77777777" w:rsidR="00543613" w:rsidRPr="00543613" w:rsidRDefault="00543613" w:rsidP="00386879">
      <w:pPr>
        <w:numPr>
          <w:ilvl w:val="1"/>
          <w:numId w:val="14"/>
        </w:numPr>
        <w:ind w:firstLine="440"/>
      </w:pPr>
      <w:r w:rsidRPr="00543613">
        <w:t>输入语文、数学、英语三科成绩（整数）</w:t>
      </w:r>
    </w:p>
    <w:p w14:paraId="250E855D" w14:textId="77777777" w:rsidR="00543613" w:rsidRPr="00543613" w:rsidRDefault="00543613" w:rsidP="00386879">
      <w:pPr>
        <w:numPr>
          <w:ilvl w:val="1"/>
          <w:numId w:val="14"/>
        </w:numPr>
        <w:ind w:firstLine="440"/>
      </w:pPr>
      <w:r w:rsidRPr="00543613">
        <w:t>判断是否全部及格（</w:t>
      </w:r>
      <w:r w:rsidRPr="00543613">
        <w:t>&gt;=60</w:t>
      </w:r>
      <w:r w:rsidRPr="00543613">
        <w:t>）</w:t>
      </w:r>
    </w:p>
    <w:p w14:paraId="391F171A" w14:textId="77777777" w:rsidR="00543613" w:rsidRPr="00543613" w:rsidRDefault="00543613" w:rsidP="00386879">
      <w:pPr>
        <w:numPr>
          <w:ilvl w:val="1"/>
          <w:numId w:val="14"/>
        </w:numPr>
        <w:ind w:firstLine="440"/>
      </w:pPr>
      <w:r w:rsidRPr="00543613">
        <w:t>判断是否至少一科优秀（</w:t>
      </w:r>
      <w:r w:rsidRPr="00543613">
        <w:t>&gt;=90</w:t>
      </w:r>
      <w:r w:rsidRPr="00543613">
        <w:t>）</w:t>
      </w:r>
    </w:p>
    <w:p w14:paraId="78C623DF" w14:textId="77777777" w:rsidR="00543613" w:rsidRPr="00543613" w:rsidRDefault="00543613" w:rsidP="00386879">
      <w:pPr>
        <w:numPr>
          <w:ilvl w:val="1"/>
          <w:numId w:val="14"/>
        </w:numPr>
        <w:ind w:firstLine="440"/>
      </w:pPr>
      <w:r w:rsidRPr="00543613">
        <w:t>判断总分是否超过</w:t>
      </w:r>
      <w:r w:rsidRPr="00543613">
        <w:t>250</w:t>
      </w:r>
      <w:r w:rsidRPr="00543613">
        <w:t>分</w:t>
      </w:r>
    </w:p>
    <w:p w14:paraId="17730759" w14:textId="4E3656B0" w:rsidR="00543613" w:rsidRPr="00543613" w:rsidRDefault="00543613" w:rsidP="00386879">
      <w:pPr>
        <w:numPr>
          <w:ilvl w:val="1"/>
          <w:numId w:val="14"/>
        </w:numPr>
        <w:ind w:firstLine="440"/>
      </w:pPr>
      <w:r w:rsidRPr="00543613">
        <w:t>每判断一次都输出结果</w:t>
      </w:r>
    </w:p>
    <w:p w14:paraId="32EDA0B9" w14:textId="77777777" w:rsidR="00543613" w:rsidRPr="00543613" w:rsidRDefault="00543613" w:rsidP="00386879">
      <w:pPr>
        <w:numPr>
          <w:ilvl w:val="0"/>
          <w:numId w:val="14"/>
        </w:numPr>
        <w:ind w:firstLine="442"/>
      </w:pPr>
      <w:r w:rsidRPr="00543613">
        <w:rPr>
          <w:b/>
          <w:bCs/>
        </w:rPr>
        <w:t>挑战题</w:t>
      </w:r>
      <w:r w:rsidRPr="00543613">
        <w:t>：编写一个</w:t>
      </w:r>
      <w:r w:rsidRPr="00543613">
        <w:t>"</w:t>
      </w:r>
      <w:r w:rsidRPr="00543613">
        <w:t>石头剪刀布</w:t>
      </w:r>
      <w:r w:rsidRPr="00543613">
        <w:t>"</w:t>
      </w:r>
      <w:r w:rsidRPr="00543613">
        <w:t>判断程序</w:t>
      </w:r>
    </w:p>
    <w:p w14:paraId="5815ABE2" w14:textId="77777777" w:rsidR="00543613" w:rsidRPr="00543613" w:rsidRDefault="00543613" w:rsidP="00EE3F2C">
      <w:pPr>
        <w:pStyle w:val="af8"/>
      </w:pPr>
      <w:r w:rsidRPr="00543613">
        <w:t>玩家</w:t>
      </w:r>
      <w:r w:rsidRPr="00543613">
        <w:t>A = input("</w:t>
      </w:r>
      <w:r w:rsidRPr="00543613">
        <w:t>玩家</w:t>
      </w:r>
      <w:r w:rsidRPr="00543613">
        <w:t>A</w:t>
      </w:r>
      <w:r w:rsidRPr="00543613">
        <w:t>出</w:t>
      </w:r>
      <w:r w:rsidRPr="00543613">
        <w:t>(</w:t>
      </w:r>
      <w:r w:rsidRPr="00543613">
        <w:t>石头</w:t>
      </w:r>
      <w:r w:rsidRPr="00543613">
        <w:t>/</w:t>
      </w:r>
      <w:r w:rsidRPr="00543613">
        <w:t>剪刀</w:t>
      </w:r>
      <w:r w:rsidRPr="00543613">
        <w:t>/</w:t>
      </w:r>
      <w:r w:rsidRPr="00543613">
        <w:t>布</w:t>
      </w:r>
      <w:r w:rsidRPr="00543613">
        <w:t>):")</w:t>
      </w:r>
    </w:p>
    <w:p w14:paraId="526FD85D" w14:textId="77777777" w:rsidR="00543613" w:rsidRPr="00543613" w:rsidRDefault="00543613" w:rsidP="00EE3F2C">
      <w:pPr>
        <w:pStyle w:val="af8"/>
      </w:pPr>
      <w:r w:rsidRPr="00543613">
        <w:t>玩家</w:t>
      </w:r>
      <w:r w:rsidRPr="00543613">
        <w:t>B = input("</w:t>
      </w:r>
      <w:r w:rsidRPr="00543613">
        <w:t>玩家</w:t>
      </w:r>
      <w:r w:rsidRPr="00543613">
        <w:t>B</w:t>
      </w:r>
      <w:r w:rsidRPr="00543613">
        <w:t>出</w:t>
      </w:r>
      <w:r w:rsidRPr="00543613">
        <w:t>(</w:t>
      </w:r>
      <w:r w:rsidRPr="00543613">
        <w:t>石头</w:t>
      </w:r>
      <w:r w:rsidRPr="00543613">
        <w:t>/</w:t>
      </w:r>
      <w:r w:rsidRPr="00543613">
        <w:t>剪刀</w:t>
      </w:r>
      <w:r w:rsidRPr="00543613">
        <w:t>/</w:t>
      </w:r>
      <w:r w:rsidRPr="00543613">
        <w:t>布</w:t>
      </w:r>
      <w:r w:rsidRPr="00543613">
        <w:t>):")</w:t>
      </w:r>
    </w:p>
    <w:p w14:paraId="27CC4AC4" w14:textId="77777777" w:rsidR="00543613" w:rsidRPr="00543613" w:rsidRDefault="00543613" w:rsidP="00EE3F2C">
      <w:pPr>
        <w:pStyle w:val="af8"/>
      </w:pPr>
    </w:p>
    <w:p w14:paraId="635D1904" w14:textId="77777777" w:rsidR="00543613" w:rsidRPr="00543613" w:rsidRDefault="00543613" w:rsidP="00EE3F2C">
      <w:pPr>
        <w:pStyle w:val="af8"/>
      </w:pPr>
      <w:r w:rsidRPr="00543613">
        <w:rPr>
          <w:i/>
          <w:iCs/>
        </w:rPr>
        <w:lastRenderedPageBreak/>
        <w:t xml:space="preserve"># </w:t>
      </w:r>
      <w:r w:rsidRPr="00543613">
        <w:rPr>
          <w:i/>
          <w:iCs/>
        </w:rPr>
        <w:t>判断胜负，输出</w:t>
      </w:r>
      <w:r w:rsidRPr="00543613">
        <w:rPr>
          <w:i/>
          <w:iCs/>
        </w:rPr>
        <w:t>"</w:t>
      </w:r>
      <w:r w:rsidRPr="00543613">
        <w:rPr>
          <w:i/>
          <w:iCs/>
        </w:rPr>
        <w:t>玩家</w:t>
      </w:r>
      <w:r w:rsidRPr="00543613">
        <w:rPr>
          <w:i/>
          <w:iCs/>
        </w:rPr>
        <w:t>A</w:t>
      </w:r>
      <w:r w:rsidRPr="00543613">
        <w:rPr>
          <w:i/>
          <w:iCs/>
        </w:rPr>
        <w:t>胜</w:t>
      </w:r>
      <w:r w:rsidRPr="00543613">
        <w:rPr>
          <w:i/>
          <w:iCs/>
        </w:rPr>
        <w:t>"</w:t>
      </w:r>
      <w:r w:rsidRPr="00543613">
        <w:rPr>
          <w:i/>
          <w:iCs/>
        </w:rPr>
        <w:t>、</w:t>
      </w:r>
      <w:r w:rsidRPr="00543613">
        <w:rPr>
          <w:i/>
          <w:iCs/>
        </w:rPr>
        <w:t>"</w:t>
      </w:r>
      <w:r w:rsidRPr="00543613">
        <w:rPr>
          <w:i/>
          <w:iCs/>
        </w:rPr>
        <w:t>玩家</w:t>
      </w:r>
      <w:r w:rsidRPr="00543613">
        <w:rPr>
          <w:i/>
          <w:iCs/>
        </w:rPr>
        <w:t>B</w:t>
      </w:r>
      <w:r w:rsidRPr="00543613">
        <w:rPr>
          <w:i/>
          <w:iCs/>
        </w:rPr>
        <w:t>胜</w:t>
      </w:r>
      <w:r w:rsidRPr="00543613">
        <w:rPr>
          <w:i/>
          <w:iCs/>
        </w:rPr>
        <w:t>"</w:t>
      </w:r>
      <w:r w:rsidRPr="00543613">
        <w:rPr>
          <w:i/>
          <w:iCs/>
        </w:rPr>
        <w:t>或</w:t>
      </w:r>
      <w:r w:rsidRPr="00543613">
        <w:rPr>
          <w:i/>
          <w:iCs/>
        </w:rPr>
        <w:t>"</w:t>
      </w:r>
      <w:r w:rsidRPr="00543613">
        <w:rPr>
          <w:i/>
          <w:iCs/>
        </w:rPr>
        <w:t>平局</w:t>
      </w:r>
      <w:r w:rsidRPr="00543613">
        <w:rPr>
          <w:i/>
          <w:iCs/>
        </w:rPr>
        <w:t>"</w:t>
      </w:r>
    </w:p>
    <w:p w14:paraId="0595AA2A" w14:textId="77777777" w:rsidR="00543613" w:rsidRPr="00543613" w:rsidRDefault="00543613" w:rsidP="00EE3F2C">
      <w:pPr>
        <w:pStyle w:val="af8"/>
      </w:pPr>
      <w:r w:rsidRPr="00543613">
        <w:rPr>
          <w:i/>
          <w:iCs/>
        </w:rPr>
        <w:t xml:space="preserve"># </w:t>
      </w:r>
      <w:r w:rsidRPr="00543613">
        <w:rPr>
          <w:i/>
          <w:iCs/>
        </w:rPr>
        <w:t>提示：需要多个关系运算符组合判断</w:t>
      </w:r>
    </w:p>
    <w:p w14:paraId="59ADBC76" w14:textId="77777777" w:rsidR="00543613" w:rsidRPr="00543613" w:rsidRDefault="00543613" w:rsidP="00543613">
      <w:pPr>
        <w:ind w:firstLine="442"/>
      </w:pPr>
      <w:r w:rsidRPr="00543613">
        <w:rPr>
          <w:b/>
          <w:bCs/>
        </w:rPr>
        <w:t>小贴士：</w:t>
      </w:r>
    </w:p>
    <w:p w14:paraId="7923E556" w14:textId="77777777" w:rsidR="00543613" w:rsidRPr="00543613" w:rsidRDefault="00543613" w:rsidP="00386879">
      <w:pPr>
        <w:numPr>
          <w:ilvl w:val="0"/>
          <w:numId w:val="15"/>
        </w:numPr>
        <w:ind w:firstLine="440"/>
      </w:pPr>
      <w:r w:rsidRPr="00543613">
        <w:t>关系运算符的结果一定要用一个变量存起来，方便后面使用：可以进入</w:t>
      </w:r>
      <w:r w:rsidRPr="00543613">
        <w:t xml:space="preserve"> = </w:t>
      </w:r>
      <w:r w:rsidRPr="00543613">
        <w:t>密码正确</w:t>
      </w:r>
    </w:p>
    <w:p w14:paraId="712218B6" w14:textId="77777777" w:rsidR="00543613" w:rsidRPr="00543613" w:rsidRDefault="00543613" w:rsidP="00386879">
      <w:pPr>
        <w:numPr>
          <w:ilvl w:val="0"/>
          <w:numId w:val="15"/>
        </w:numPr>
        <w:ind w:firstLine="440"/>
      </w:pPr>
      <w:r w:rsidRPr="00543613">
        <w:t>调试时多用</w:t>
      </w:r>
      <w:r w:rsidRPr="00543613">
        <w:t>print</w:t>
      </w:r>
      <w:r w:rsidRPr="00543613">
        <w:t>输出中间结果，确认比较是否正确</w:t>
      </w:r>
    </w:p>
    <w:p w14:paraId="441B03B7" w14:textId="77777777" w:rsidR="00543613" w:rsidRPr="00543613" w:rsidRDefault="00543613" w:rsidP="00386879">
      <w:pPr>
        <w:numPr>
          <w:ilvl w:val="0"/>
          <w:numId w:val="15"/>
        </w:numPr>
        <w:ind w:firstLine="440"/>
      </w:pPr>
      <w:r w:rsidRPr="00543613">
        <w:t>字符串比较大小不常用，但判断是否相等（</w:t>
      </w:r>
      <w:r w:rsidRPr="00543613">
        <w:t>==</w:t>
      </w:r>
      <w:r w:rsidRPr="00543613">
        <w:t>）非常常用</w:t>
      </w:r>
    </w:p>
    <w:p w14:paraId="74B54696" w14:textId="376CB757" w:rsidR="00FD2B9B" w:rsidRDefault="00525235" w:rsidP="00E85F8E">
      <w:pPr>
        <w:pStyle w:val="3"/>
        <w:numPr>
          <w:ilvl w:val="2"/>
          <w:numId w:val="1"/>
        </w:numPr>
      </w:pPr>
      <w:r>
        <w:rPr>
          <w:rFonts w:hint="eastAsia"/>
        </w:rPr>
        <w:t xml:space="preserve"> </w:t>
      </w:r>
      <w:bookmarkStart w:id="14" w:name="_Toc218877923"/>
      <w:r w:rsidR="00634394">
        <w:rPr>
          <w:rFonts w:hint="eastAsia"/>
        </w:rPr>
        <w:t>逻辑运算符</w:t>
      </w:r>
      <w:bookmarkEnd w:id="14"/>
    </w:p>
    <w:p w14:paraId="74F53DE8" w14:textId="77777777" w:rsidR="00B4172E" w:rsidRPr="00B4172E" w:rsidRDefault="00B4172E" w:rsidP="00B4172E">
      <w:pPr>
        <w:ind w:firstLine="440"/>
      </w:pPr>
      <w:r w:rsidRPr="00B4172E">
        <w:t>逻辑运算符用于组合多个条件判断，就像生活中的</w:t>
      </w:r>
      <w:r w:rsidRPr="00B4172E">
        <w:t>"</w:t>
      </w:r>
      <w:r w:rsidRPr="00B4172E">
        <w:t>而且</w:t>
      </w:r>
      <w:r w:rsidRPr="00B4172E">
        <w:t>"</w:t>
      </w:r>
      <w:r w:rsidRPr="00B4172E">
        <w:t>、</w:t>
      </w:r>
      <w:r w:rsidRPr="00B4172E">
        <w:t>"</w:t>
      </w:r>
      <w:r w:rsidRPr="00B4172E">
        <w:t>或者</w:t>
      </w:r>
      <w:r w:rsidRPr="00B4172E">
        <w:t>"</w:t>
      </w:r>
      <w:r w:rsidRPr="00B4172E">
        <w:t>、</w:t>
      </w:r>
      <w:r w:rsidRPr="00B4172E">
        <w:t>"</w:t>
      </w:r>
      <w:r w:rsidRPr="00B4172E">
        <w:t>不是</w:t>
      </w:r>
      <w:r w:rsidRPr="00B4172E">
        <w:t>"</w:t>
      </w:r>
      <w:r w:rsidRPr="00B4172E">
        <w:t>。它们让程序能处理更复杂的场景。</w:t>
      </w:r>
    </w:p>
    <w:p w14:paraId="7F54EED4" w14:textId="097F182A" w:rsidR="00B4172E" w:rsidRPr="00B4172E" w:rsidRDefault="00B4172E" w:rsidP="00B4172E">
      <w:pPr>
        <w:ind w:firstLine="440"/>
      </w:pPr>
    </w:p>
    <w:p w14:paraId="785B3D76" w14:textId="77777777" w:rsidR="00B4172E" w:rsidRPr="00B4172E" w:rsidRDefault="00B4172E" w:rsidP="00B4172E">
      <w:pPr>
        <w:ind w:firstLine="442"/>
      </w:pPr>
      <w:r w:rsidRPr="00B4172E">
        <w:rPr>
          <w:b/>
          <w:bCs/>
        </w:rPr>
        <w:t>基础逻辑运算符</w:t>
      </w:r>
    </w:p>
    <w:p w14:paraId="5F51E136" w14:textId="77777777" w:rsidR="00B4172E" w:rsidRPr="00B4172E" w:rsidRDefault="00B4172E" w:rsidP="00B4172E">
      <w:pPr>
        <w:ind w:firstLine="440"/>
      </w:pPr>
      <w:r w:rsidRPr="00B4172E">
        <w:t>Python</w:t>
      </w:r>
      <w:r w:rsidRPr="00B4172E">
        <w:t>有三个逻辑运算符：</w:t>
      </w:r>
      <w:r w:rsidRPr="00B4172E">
        <w:t>and</w:t>
      </w:r>
      <w:r w:rsidRPr="00B4172E">
        <w:t>（与）、</w:t>
      </w:r>
      <w:r w:rsidRPr="00B4172E">
        <w:t>or</w:t>
      </w:r>
      <w:r w:rsidRPr="00B4172E">
        <w:t>（或）、</w:t>
      </w:r>
      <w:r w:rsidRPr="00B4172E">
        <w:t>not</w:t>
      </w:r>
      <w:r w:rsidRPr="00B4172E">
        <w:t>（非）。</w:t>
      </w:r>
    </w:p>
    <w:p w14:paraId="130F2695" w14:textId="6B548958" w:rsidR="00B4172E" w:rsidRPr="00B4172E" w:rsidRDefault="00B4172E" w:rsidP="00B4172E">
      <w:pPr>
        <w:pStyle w:val="af8"/>
      </w:pPr>
      <w:r w:rsidRPr="00B4172E">
        <w:rPr>
          <w:i/>
          <w:iCs/>
        </w:rPr>
        <w:t># 1_4_4_1.py</w:t>
      </w:r>
    </w:p>
    <w:p w14:paraId="4747E69D" w14:textId="77777777" w:rsidR="00B4172E" w:rsidRPr="00B4172E" w:rsidRDefault="00B4172E" w:rsidP="00B4172E">
      <w:pPr>
        <w:pStyle w:val="af8"/>
      </w:pPr>
      <w:r w:rsidRPr="00B4172E">
        <w:t>a = True</w:t>
      </w:r>
    </w:p>
    <w:p w14:paraId="2C66EFA0" w14:textId="77777777" w:rsidR="00B4172E" w:rsidRPr="00B4172E" w:rsidRDefault="00B4172E" w:rsidP="00B4172E">
      <w:pPr>
        <w:pStyle w:val="af8"/>
      </w:pPr>
      <w:r w:rsidRPr="00B4172E">
        <w:t>b = False</w:t>
      </w:r>
    </w:p>
    <w:p w14:paraId="040397C2" w14:textId="77777777" w:rsidR="00B4172E" w:rsidRPr="00B4172E" w:rsidRDefault="00B4172E" w:rsidP="00B4172E">
      <w:pPr>
        <w:pStyle w:val="af8"/>
      </w:pPr>
    </w:p>
    <w:p w14:paraId="18E19DA8" w14:textId="77777777" w:rsidR="00B4172E" w:rsidRPr="00B4172E" w:rsidRDefault="00B4172E" w:rsidP="00B4172E">
      <w:pPr>
        <w:pStyle w:val="af8"/>
      </w:pPr>
      <w:r w:rsidRPr="00B4172E">
        <w:t xml:space="preserve">print(a and b)  </w:t>
      </w:r>
      <w:r w:rsidRPr="00B4172E">
        <w:rPr>
          <w:i/>
          <w:iCs/>
        </w:rPr>
        <w:t xml:space="preserve"># </w:t>
      </w:r>
      <w:r w:rsidRPr="00B4172E">
        <w:rPr>
          <w:i/>
          <w:iCs/>
        </w:rPr>
        <w:t>与运算：两个都为</w:t>
      </w:r>
      <w:r w:rsidRPr="00B4172E">
        <w:rPr>
          <w:i/>
          <w:iCs/>
        </w:rPr>
        <w:t>True</w:t>
      </w:r>
      <w:r w:rsidRPr="00B4172E">
        <w:rPr>
          <w:i/>
          <w:iCs/>
        </w:rPr>
        <w:t>才为</w:t>
      </w:r>
      <w:r w:rsidRPr="00B4172E">
        <w:rPr>
          <w:i/>
          <w:iCs/>
        </w:rPr>
        <w:t>True → False</w:t>
      </w:r>
    </w:p>
    <w:p w14:paraId="226A0801" w14:textId="77777777" w:rsidR="00B4172E" w:rsidRPr="00B4172E" w:rsidRDefault="00B4172E" w:rsidP="00B4172E">
      <w:pPr>
        <w:pStyle w:val="af8"/>
      </w:pPr>
      <w:r w:rsidRPr="00B4172E">
        <w:t xml:space="preserve">print(a or b)   </w:t>
      </w:r>
      <w:r w:rsidRPr="00B4172E">
        <w:rPr>
          <w:i/>
          <w:iCs/>
        </w:rPr>
        <w:t xml:space="preserve"># </w:t>
      </w:r>
      <w:r w:rsidRPr="00B4172E">
        <w:rPr>
          <w:i/>
          <w:iCs/>
        </w:rPr>
        <w:t>或运算：只要一个为</w:t>
      </w:r>
      <w:r w:rsidRPr="00B4172E">
        <w:rPr>
          <w:i/>
          <w:iCs/>
        </w:rPr>
        <w:t>True</w:t>
      </w:r>
      <w:r w:rsidRPr="00B4172E">
        <w:rPr>
          <w:i/>
          <w:iCs/>
        </w:rPr>
        <w:t>就为</w:t>
      </w:r>
      <w:r w:rsidRPr="00B4172E">
        <w:rPr>
          <w:i/>
          <w:iCs/>
        </w:rPr>
        <w:t>True → True</w:t>
      </w:r>
    </w:p>
    <w:p w14:paraId="58C1DD43" w14:textId="77777777" w:rsidR="00B4172E" w:rsidRPr="00B4172E" w:rsidRDefault="00B4172E" w:rsidP="00B4172E">
      <w:pPr>
        <w:pStyle w:val="af8"/>
      </w:pPr>
      <w:r w:rsidRPr="00B4172E">
        <w:t xml:space="preserve">print(not a)    </w:t>
      </w:r>
      <w:r w:rsidRPr="00B4172E">
        <w:rPr>
          <w:i/>
          <w:iCs/>
        </w:rPr>
        <w:t xml:space="preserve"># </w:t>
      </w:r>
      <w:r w:rsidRPr="00B4172E">
        <w:rPr>
          <w:i/>
          <w:iCs/>
        </w:rPr>
        <w:t>非运算：反过来</w:t>
      </w:r>
      <w:r w:rsidRPr="00B4172E">
        <w:rPr>
          <w:i/>
          <w:iCs/>
        </w:rPr>
        <w:t xml:space="preserve"> → False</w:t>
      </w:r>
    </w:p>
    <w:p w14:paraId="39A54A08" w14:textId="614D632C" w:rsidR="00F21F95" w:rsidRDefault="00B4172E" w:rsidP="00F21F95">
      <w:pPr>
        <w:pStyle w:val="af8"/>
        <w:rPr>
          <w:i/>
          <w:iCs/>
        </w:rPr>
      </w:pPr>
      <w:r w:rsidRPr="00B4172E">
        <w:t xml:space="preserve">print(not b)    </w:t>
      </w:r>
      <w:r w:rsidRPr="00B4172E">
        <w:rPr>
          <w:i/>
          <w:iCs/>
        </w:rPr>
        <w:t># → True</w:t>
      </w:r>
    </w:p>
    <w:p w14:paraId="0AA1191F" w14:textId="50A09E0A" w:rsidR="00F21F95" w:rsidRPr="00F21F95" w:rsidRDefault="00F21F95" w:rsidP="00F21F95">
      <w:pPr>
        <w:widowControl/>
        <w:spacing w:after="160" w:line="278" w:lineRule="auto"/>
        <w:ind w:firstLineChars="0" w:firstLine="0"/>
        <w:rPr>
          <w:rFonts w:eastAsia="思源黑体"/>
          <w:i/>
          <w:iCs/>
          <w:sz w:val="16"/>
        </w:rPr>
      </w:pPr>
      <w:r>
        <w:rPr>
          <w:i/>
          <w:iCs/>
        </w:rPr>
        <w:br w:type="page"/>
      </w:r>
    </w:p>
    <w:p w14:paraId="53D4F947" w14:textId="52AE63FB" w:rsidR="00B4172E" w:rsidRPr="00B4172E" w:rsidRDefault="00B4172E" w:rsidP="00B4172E">
      <w:pPr>
        <w:ind w:firstLine="442"/>
      </w:pPr>
      <w:r w:rsidRPr="00B4172E">
        <w:rPr>
          <w:b/>
          <w:bCs/>
        </w:rPr>
        <w:lastRenderedPageBreak/>
        <w:t>逻辑运算符真值表：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1400"/>
        <w:gridCol w:w="1626"/>
      </w:tblGrid>
      <w:tr w:rsidR="00B4172E" w:rsidRPr="00B4172E" w14:paraId="6517E7E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6BF4CF" w14:textId="77777777" w:rsidR="00B4172E" w:rsidRPr="00B4172E" w:rsidRDefault="00B4172E" w:rsidP="00B4172E">
            <w:pPr>
              <w:ind w:firstLine="442"/>
              <w:rPr>
                <w:b/>
                <w:bCs/>
              </w:rPr>
            </w:pPr>
            <w:r w:rsidRPr="00B4172E">
              <w:rPr>
                <w:b/>
                <w:bCs/>
              </w:rPr>
              <w:t>表达式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9B6A3D" w14:textId="77777777" w:rsidR="00B4172E" w:rsidRPr="00B4172E" w:rsidRDefault="00B4172E" w:rsidP="00B4172E">
            <w:pPr>
              <w:ind w:firstLine="442"/>
              <w:rPr>
                <w:b/>
                <w:bCs/>
              </w:rPr>
            </w:pPr>
            <w:r w:rsidRPr="00B4172E">
              <w:rPr>
                <w:b/>
                <w:bCs/>
              </w:rPr>
              <w:t>结果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47731D" w14:textId="77777777" w:rsidR="00B4172E" w:rsidRPr="00B4172E" w:rsidRDefault="00B4172E" w:rsidP="00B4172E">
            <w:pPr>
              <w:ind w:firstLine="442"/>
              <w:rPr>
                <w:b/>
                <w:bCs/>
              </w:rPr>
            </w:pPr>
            <w:r w:rsidRPr="00B4172E">
              <w:rPr>
                <w:b/>
                <w:bCs/>
              </w:rPr>
              <w:t>记忆口诀</w:t>
            </w:r>
          </w:p>
        </w:tc>
      </w:tr>
      <w:tr w:rsidR="00B4172E" w:rsidRPr="00B4172E" w14:paraId="21D8812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28E7AE" w14:textId="77777777" w:rsidR="00B4172E" w:rsidRPr="00B4172E" w:rsidRDefault="00B4172E" w:rsidP="00B4172E">
            <w:pPr>
              <w:ind w:firstLine="440"/>
            </w:pPr>
            <w:r w:rsidRPr="00B4172E">
              <w:t>True and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4CD8B9" w14:textId="77777777" w:rsidR="00B4172E" w:rsidRPr="00B4172E" w:rsidRDefault="00B4172E" w:rsidP="00B4172E">
            <w:pPr>
              <w:ind w:firstLine="440"/>
            </w:pPr>
            <w:r w:rsidRPr="00B4172E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231B3C" w14:textId="77777777" w:rsidR="00B4172E" w:rsidRPr="00B4172E" w:rsidRDefault="00B4172E" w:rsidP="00B4172E">
            <w:pPr>
              <w:ind w:firstLine="440"/>
            </w:pPr>
            <w:r w:rsidRPr="00B4172E">
              <w:t>全真才真</w:t>
            </w:r>
          </w:p>
        </w:tc>
      </w:tr>
      <w:tr w:rsidR="00B4172E" w:rsidRPr="00B4172E" w14:paraId="68FB4A4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E04D8E" w14:textId="77777777" w:rsidR="00B4172E" w:rsidRPr="00B4172E" w:rsidRDefault="00B4172E" w:rsidP="00B4172E">
            <w:pPr>
              <w:ind w:firstLine="440"/>
            </w:pPr>
            <w:r w:rsidRPr="00B4172E">
              <w:t>True and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0BE885" w14:textId="77777777" w:rsidR="00B4172E" w:rsidRPr="00B4172E" w:rsidRDefault="00B4172E" w:rsidP="00B4172E">
            <w:pPr>
              <w:ind w:firstLine="440"/>
            </w:pPr>
            <w:r w:rsidRPr="00B4172E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42F66" w14:textId="77777777" w:rsidR="00B4172E" w:rsidRPr="00B4172E" w:rsidRDefault="00B4172E" w:rsidP="00B4172E">
            <w:pPr>
              <w:ind w:firstLine="440"/>
            </w:pPr>
            <w:r w:rsidRPr="00B4172E">
              <w:t>有假则假</w:t>
            </w:r>
          </w:p>
        </w:tc>
      </w:tr>
      <w:tr w:rsidR="00B4172E" w:rsidRPr="00B4172E" w14:paraId="1A1F460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5D40B1" w14:textId="77777777" w:rsidR="00B4172E" w:rsidRPr="00B4172E" w:rsidRDefault="00B4172E" w:rsidP="00B4172E">
            <w:pPr>
              <w:ind w:firstLine="440"/>
            </w:pPr>
            <w:r w:rsidRPr="00B4172E">
              <w:t>False and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8770F0" w14:textId="77777777" w:rsidR="00B4172E" w:rsidRPr="00B4172E" w:rsidRDefault="00B4172E" w:rsidP="00B4172E">
            <w:pPr>
              <w:ind w:firstLine="440"/>
            </w:pPr>
            <w:r w:rsidRPr="00B4172E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04683A" w14:textId="77777777" w:rsidR="00B4172E" w:rsidRPr="00B4172E" w:rsidRDefault="00B4172E" w:rsidP="00B4172E">
            <w:pPr>
              <w:ind w:firstLine="440"/>
            </w:pPr>
            <w:r w:rsidRPr="00B4172E">
              <w:t>有假则假</w:t>
            </w:r>
          </w:p>
        </w:tc>
      </w:tr>
      <w:tr w:rsidR="00B4172E" w:rsidRPr="00B4172E" w14:paraId="43D20A7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CE1C90" w14:textId="77777777" w:rsidR="00B4172E" w:rsidRPr="00B4172E" w:rsidRDefault="00B4172E" w:rsidP="00B4172E">
            <w:pPr>
              <w:ind w:firstLine="440"/>
            </w:pPr>
            <w:r w:rsidRPr="00B4172E">
              <w:t>False and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2A859F" w14:textId="77777777" w:rsidR="00B4172E" w:rsidRPr="00B4172E" w:rsidRDefault="00B4172E" w:rsidP="00B4172E">
            <w:pPr>
              <w:ind w:firstLine="440"/>
            </w:pPr>
            <w:r w:rsidRPr="00B4172E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54FF46" w14:textId="77777777" w:rsidR="00B4172E" w:rsidRPr="00B4172E" w:rsidRDefault="00B4172E" w:rsidP="00B4172E">
            <w:pPr>
              <w:ind w:firstLine="440"/>
            </w:pPr>
            <w:r w:rsidRPr="00B4172E">
              <w:t>有假则假</w:t>
            </w:r>
          </w:p>
        </w:tc>
      </w:tr>
      <w:tr w:rsidR="00B4172E" w:rsidRPr="00B4172E" w14:paraId="754BFB9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E7DECD" w14:textId="77777777" w:rsidR="00B4172E" w:rsidRPr="00B4172E" w:rsidRDefault="00B4172E" w:rsidP="00B4172E">
            <w:pPr>
              <w:ind w:firstLine="440"/>
            </w:pPr>
            <w:r w:rsidRPr="00B4172E">
              <w:t>True or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5B566F" w14:textId="77777777" w:rsidR="00B4172E" w:rsidRPr="00B4172E" w:rsidRDefault="00B4172E" w:rsidP="00B4172E">
            <w:pPr>
              <w:ind w:firstLine="440"/>
            </w:pPr>
            <w:r w:rsidRPr="00B4172E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0FB2D3" w14:textId="77777777" w:rsidR="00B4172E" w:rsidRPr="00B4172E" w:rsidRDefault="00B4172E" w:rsidP="00B4172E">
            <w:pPr>
              <w:ind w:firstLine="440"/>
            </w:pPr>
            <w:r w:rsidRPr="00B4172E">
              <w:t>有真则真</w:t>
            </w:r>
          </w:p>
        </w:tc>
      </w:tr>
      <w:tr w:rsidR="00B4172E" w:rsidRPr="00B4172E" w14:paraId="48611AE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003090" w14:textId="77777777" w:rsidR="00B4172E" w:rsidRPr="00B4172E" w:rsidRDefault="00B4172E" w:rsidP="00B4172E">
            <w:pPr>
              <w:ind w:firstLine="440"/>
            </w:pPr>
            <w:r w:rsidRPr="00B4172E">
              <w:t>True or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540843" w14:textId="77777777" w:rsidR="00B4172E" w:rsidRPr="00B4172E" w:rsidRDefault="00B4172E" w:rsidP="00B4172E">
            <w:pPr>
              <w:ind w:firstLine="440"/>
            </w:pPr>
            <w:r w:rsidRPr="00B4172E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CDC73C" w14:textId="77777777" w:rsidR="00B4172E" w:rsidRPr="00B4172E" w:rsidRDefault="00B4172E" w:rsidP="00B4172E">
            <w:pPr>
              <w:ind w:firstLine="440"/>
            </w:pPr>
            <w:r w:rsidRPr="00B4172E">
              <w:t>有真则真</w:t>
            </w:r>
          </w:p>
        </w:tc>
      </w:tr>
      <w:tr w:rsidR="00B4172E" w:rsidRPr="00B4172E" w14:paraId="0FBA83C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528635" w14:textId="77777777" w:rsidR="00B4172E" w:rsidRPr="00B4172E" w:rsidRDefault="00B4172E" w:rsidP="00B4172E">
            <w:pPr>
              <w:ind w:firstLine="440"/>
            </w:pPr>
            <w:r w:rsidRPr="00B4172E">
              <w:t>False or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F37B1F" w14:textId="77777777" w:rsidR="00B4172E" w:rsidRPr="00B4172E" w:rsidRDefault="00B4172E" w:rsidP="00B4172E">
            <w:pPr>
              <w:ind w:firstLine="440"/>
            </w:pPr>
            <w:r w:rsidRPr="00B4172E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C6FBE5" w14:textId="77777777" w:rsidR="00B4172E" w:rsidRPr="00B4172E" w:rsidRDefault="00B4172E" w:rsidP="00B4172E">
            <w:pPr>
              <w:ind w:firstLine="440"/>
            </w:pPr>
            <w:r w:rsidRPr="00B4172E">
              <w:t>有真则真</w:t>
            </w:r>
          </w:p>
        </w:tc>
      </w:tr>
      <w:tr w:rsidR="00B4172E" w:rsidRPr="00B4172E" w14:paraId="62A5AB4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5DCE8C" w14:textId="77777777" w:rsidR="00B4172E" w:rsidRPr="00B4172E" w:rsidRDefault="00B4172E" w:rsidP="00B4172E">
            <w:pPr>
              <w:ind w:firstLine="440"/>
            </w:pPr>
            <w:r w:rsidRPr="00B4172E">
              <w:t>False or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C98A42" w14:textId="77777777" w:rsidR="00B4172E" w:rsidRPr="00B4172E" w:rsidRDefault="00B4172E" w:rsidP="00B4172E">
            <w:pPr>
              <w:ind w:firstLine="440"/>
            </w:pPr>
            <w:r w:rsidRPr="00B4172E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C9BEB2" w14:textId="77777777" w:rsidR="00B4172E" w:rsidRPr="00B4172E" w:rsidRDefault="00B4172E" w:rsidP="00B4172E">
            <w:pPr>
              <w:ind w:firstLine="440"/>
            </w:pPr>
            <w:r w:rsidRPr="00B4172E">
              <w:t>全假才假</w:t>
            </w:r>
          </w:p>
        </w:tc>
      </w:tr>
    </w:tbl>
    <w:p w14:paraId="08A7FD7D" w14:textId="77777777" w:rsidR="00B4172E" w:rsidRPr="00B4172E" w:rsidRDefault="00BE3D61" w:rsidP="00B4172E">
      <w:pPr>
        <w:ind w:firstLineChars="0" w:firstLine="0"/>
      </w:pPr>
      <w:r>
        <w:pict w14:anchorId="34908A97">
          <v:rect id="_x0000_i1031" style="width:0;height:1.5pt" o:hralign="center" o:hrstd="t" o:hr="t" fillcolor="#a0a0a0" stroked="f"/>
        </w:pict>
      </w:r>
    </w:p>
    <w:p w14:paraId="0470E6EE" w14:textId="77777777" w:rsidR="00B4172E" w:rsidRDefault="00B4172E" w:rsidP="00B4172E">
      <w:pPr>
        <w:ind w:firstLine="442"/>
        <w:rPr>
          <w:b/>
          <w:bCs/>
        </w:rPr>
      </w:pPr>
    </w:p>
    <w:p w14:paraId="2FB45736" w14:textId="073E8494" w:rsidR="00B4172E" w:rsidRPr="00B4172E" w:rsidRDefault="00B4172E" w:rsidP="00B4172E">
      <w:pPr>
        <w:ind w:firstLine="442"/>
      </w:pPr>
      <w:r w:rsidRPr="00B4172E">
        <w:rPr>
          <w:b/>
          <w:bCs/>
        </w:rPr>
        <w:t>生活中的例子</w:t>
      </w:r>
    </w:p>
    <w:p w14:paraId="3482924D" w14:textId="77777777" w:rsidR="00B4172E" w:rsidRPr="00B4172E" w:rsidRDefault="00B4172E" w:rsidP="00B4172E">
      <w:pPr>
        <w:ind w:firstLine="440"/>
      </w:pPr>
      <w:r w:rsidRPr="00B4172E">
        <w:t>A</w:t>
      </w:r>
      <w:r w:rsidRPr="00B4172E">
        <w:t>：游戏权限系统</w:t>
      </w:r>
    </w:p>
    <w:p w14:paraId="1C24D1B4" w14:textId="77777777" w:rsidR="00B4172E" w:rsidRPr="00B4172E" w:rsidRDefault="00B4172E" w:rsidP="00B4172E">
      <w:pPr>
        <w:pStyle w:val="af8"/>
      </w:pPr>
      <w:r w:rsidRPr="00B4172E">
        <w:t>等级</w:t>
      </w:r>
      <w:r w:rsidRPr="00B4172E">
        <w:t xml:space="preserve"> = 15</w:t>
      </w:r>
    </w:p>
    <w:p w14:paraId="4B8DAC00" w14:textId="77777777" w:rsidR="00B4172E" w:rsidRPr="00B4172E" w:rsidRDefault="00B4172E" w:rsidP="00B4172E">
      <w:pPr>
        <w:pStyle w:val="af8"/>
      </w:pPr>
      <w:r w:rsidRPr="00B4172E">
        <w:t>充值金额</w:t>
      </w:r>
      <w:r w:rsidRPr="00B4172E">
        <w:t xml:space="preserve"> = 100</w:t>
      </w:r>
    </w:p>
    <w:p w14:paraId="150C4C07" w14:textId="77777777" w:rsidR="00B4172E" w:rsidRPr="00B4172E" w:rsidRDefault="00B4172E" w:rsidP="00B4172E">
      <w:pPr>
        <w:pStyle w:val="af8"/>
      </w:pPr>
    </w:p>
    <w:p w14:paraId="13CD5BB9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进入高级副本需要：等级</w:t>
      </w:r>
      <w:r w:rsidRPr="00B4172E">
        <w:rPr>
          <w:i/>
          <w:iCs/>
        </w:rPr>
        <w:t>≥10</w:t>
      </w:r>
      <w:r w:rsidRPr="00B4172E">
        <w:rPr>
          <w:i/>
          <w:iCs/>
        </w:rPr>
        <w:t>级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并且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充值</w:t>
      </w:r>
      <w:r w:rsidRPr="00B4172E">
        <w:rPr>
          <w:i/>
          <w:iCs/>
        </w:rPr>
        <w:t>≥50</w:t>
      </w:r>
      <w:r w:rsidRPr="00B4172E">
        <w:rPr>
          <w:i/>
          <w:iCs/>
        </w:rPr>
        <w:t>元</w:t>
      </w:r>
    </w:p>
    <w:p w14:paraId="48447E01" w14:textId="77777777" w:rsidR="00B4172E" w:rsidRPr="00B4172E" w:rsidRDefault="00B4172E" w:rsidP="00B4172E">
      <w:pPr>
        <w:pStyle w:val="af8"/>
      </w:pPr>
      <w:r w:rsidRPr="00B4172E">
        <w:t>可以进入</w:t>
      </w:r>
      <w:r w:rsidRPr="00B4172E">
        <w:t xml:space="preserve"> = (</w:t>
      </w:r>
      <w:r w:rsidRPr="00B4172E">
        <w:t>等级</w:t>
      </w:r>
      <w:r w:rsidRPr="00B4172E">
        <w:t xml:space="preserve"> &gt;= 10) and (</w:t>
      </w:r>
      <w:r w:rsidRPr="00B4172E">
        <w:t>充值金额</w:t>
      </w:r>
      <w:r w:rsidRPr="00B4172E">
        <w:t xml:space="preserve"> &gt;= 50)</w:t>
      </w:r>
    </w:p>
    <w:p w14:paraId="06A2D63E" w14:textId="77777777" w:rsidR="00B4172E" w:rsidRPr="00B4172E" w:rsidRDefault="00B4172E" w:rsidP="00B4172E">
      <w:pPr>
        <w:pStyle w:val="af8"/>
      </w:pPr>
      <w:r w:rsidRPr="00B4172E">
        <w:t>print("</w:t>
      </w:r>
      <w:r w:rsidRPr="00B4172E">
        <w:t>能进高级副本吗</w:t>
      </w:r>
      <w:r w:rsidRPr="00B4172E">
        <w:t xml:space="preserve">:", </w:t>
      </w:r>
      <w:r w:rsidRPr="00B4172E">
        <w:t>可以进入</w:t>
      </w:r>
      <w:r w:rsidRPr="00B4172E">
        <w:t xml:space="preserve">)  </w:t>
      </w:r>
      <w:r w:rsidRPr="00B4172E">
        <w:rPr>
          <w:i/>
          <w:iCs/>
        </w:rPr>
        <w:t># True</w:t>
      </w:r>
    </w:p>
    <w:p w14:paraId="3001AEE3" w14:textId="77777777" w:rsidR="00B4172E" w:rsidRPr="00B4172E" w:rsidRDefault="00B4172E" w:rsidP="00B4172E">
      <w:pPr>
        <w:pStyle w:val="af8"/>
      </w:pPr>
    </w:p>
    <w:p w14:paraId="4B9F144E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领取礼包需要：等级</w:t>
      </w:r>
      <w:r w:rsidRPr="00B4172E">
        <w:rPr>
          <w:i/>
          <w:iCs/>
        </w:rPr>
        <w:t>≥20</w:t>
      </w:r>
      <w:r w:rsidRPr="00B4172E">
        <w:rPr>
          <w:i/>
          <w:iCs/>
        </w:rPr>
        <w:t>级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或者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是</w:t>
      </w:r>
      <w:r w:rsidRPr="00B4172E">
        <w:rPr>
          <w:i/>
          <w:iCs/>
        </w:rPr>
        <w:t>VIP</w:t>
      </w:r>
    </w:p>
    <w:p w14:paraId="30DAC602" w14:textId="77777777" w:rsidR="00B4172E" w:rsidRPr="00B4172E" w:rsidRDefault="00B4172E" w:rsidP="00B4172E">
      <w:pPr>
        <w:pStyle w:val="af8"/>
      </w:pPr>
      <w:proofErr w:type="spellStart"/>
      <w:r w:rsidRPr="00B4172E">
        <w:t>is_VIP</w:t>
      </w:r>
      <w:proofErr w:type="spellEnd"/>
      <w:r w:rsidRPr="00B4172E">
        <w:t xml:space="preserve"> = True</w:t>
      </w:r>
    </w:p>
    <w:p w14:paraId="53EB141D" w14:textId="77777777" w:rsidR="00B4172E" w:rsidRPr="00B4172E" w:rsidRDefault="00B4172E" w:rsidP="00B4172E">
      <w:pPr>
        <w:pStyle w:val="af8"/>
      </w:pPr>
      <w:r w:rsidRPr="00B4172E">
        <w:t>可以领取</w:t>
      </w:r>
      <w:r w:rsidRPr="00B4172E">
        <w:t xml:space="preserve"> = (</w:t>
      </w:r>
      <w:r w:rsidRPr="00B4172E">
        <w:t>等级</w:t>
      </w:r>
      <w:r w:rsidRPr="00B4172E">
        <w:t xml:space="preserve"> &gt;= 20) or </w:t>
      </w:r>
      <w:proofErr w:type="spellStart"/>
      <w:r w:rsidRPr="00B4172E">
        <w:t>is_VIP</w:t>
      </w:r>
      <w:proofErr w:type="spellEnd"/>
    </w:p>
    <w:p w14:paraId="7C6F911F" w14:textId="77777777" w:rsidR="00B4172E" w:rsidRPr="00B4172E" w:rsidRDefault="00B4172E" w:rsidP="00B4172E">
      <w:pPr>
        <w:pStyle w:val="af8"/>
      </w:pPr>
      <w:r w:rsidRPr="00B4172E">
        <w:lastRenderedPageBreak/>
        <w:t>print("</w:t>
      </w:r>
      <w:r w:rsidRPr="00B4172E">
        <w:t>能领礼包吗</w:t>
      </w:r>
      <w:r w:rsidRPr="00B4172E">
        <w:t xml:space="preserve">:", </w:t>
      </w:r>
      <w:r w:rsidRPr="00B4172E">
        <w:t>可以领取</w:t>
      </w:r>
      <w:r w:rsidRPr="00B4172E">
        <w:t xml:space="preserve">)  </w:t>
      </w:r>
      <w:r w:rsidRPr="00B4172E">
        <w:rPr>
          <w:i/>
          <w:iCs/>
        </w:rPr>
        <w:t># True</w:t>
      </w:r>
      <w:r w:rsidRPr="00B4172E">
        <w:rPr>
          <w:i/>
          <w:iCs/>
        </w:rPr>
        <w:t>（虽然不是</w:t>
      </w:r>
      <w:r w:rsidRPr="00B4172E">
        <w:rPr>
          <w:i/>
          <w:iCs/>
        </w:rPr>
        <w:t>20</w:t>
      </w:r>
      <w:r w:rsidRPr="00B4172E">
        <w:rPr>
          <w:i/>
          <w:iCs/>
        </w:rPr>
        <w:t>级，但是</w:t>
      </w:r>
      <w:r w:rsidRPr="00B4172E">
        <w:rPr>
          <w:i/>
          <w:iCs/>
        </w:rPr>
        <w:t>VIP</w:t>
      </w:r>
      <w:r w:rsidRPr="00B4172E">
        <w:rPr>
          <w:i/>
          <w:iCs/>
        </w:rPr>
        <w:t>）</w:t>
      </w:r>
    </w:p>
    <w:p w14:paraId="5F1F4460" w14:textId="77777777" w:rsidR="00B4172E" w:rsidRPr="00B4172E" w:rsidRDefault="00B4172E" w:rsidP="00B4172E">
      <w:pPr>
        <w:pStyle w:val="af8"/>
      </w:pPr>
    </w:p>
    <w:p w14:paraId="4D8F094A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防沉迷系统：不是未成年才能无限玩</w:t>
      </w:r>
    </w:p>
    <w:p w14:paraId="036443BD" w14:textId="77777777" w:rsidR="00B4172E" w:rsidRPr="00B4172E" w:rsidRDefault="00B4172E" w:rsidP="00B4172E">
      <w:pPr>
        <w:pStyle w:val="af8"/>
      </w:pPr>
      <w:r w:rsidRPr="00B4172E">
        <w:t>年龄</w:t>
      </w:r>
      <w:r w:rsidRPr="00B4172E">
        <w:t xml:space="preserve"> = 17</w:t>
      </w:r>
    </w:p>
    <w:p w14:paraId="388753B2" w14:textId="77777777" w:rsidR="00B4172E" w:rsidRPr="00B4172E" w:rsidRDefault="00B4172E" w:rsidP="00B4172E">
      <w:pPr>
        <w:pStyle w:val="af8"/>
      </w:pPr>
      <w:r w:rsidRPr="00B4172E">
        <w:t>成年</w:t>
      </w:r>
      <w:r w:rsidRPr="00B4172E">
        <w:t xml:space="preserve"> = </w:t>
      </w:r>
      <w:r w:rsidRPr="00B4172E">
        <w:t>年龄</w:t>
      </w:r>
      <w:r w:rsidRPr="00B4172E">
        <w:t xml:space="preserve"> &gt;= 18</w:t>
      </w:r>
    </w:p>
    <w:p w14:paraId="3AA2A9AF" w14:textId="77777777" w:rsidR="00B4172E" w:rsidRPr="00B4172E" w:rsidRDefault="00B4172E" w:rsidP="00B4172E">
      <w:pPr>
        <w:pStyle w:val="af8"/>
      </w:pPr>
      <w:r w:rsidRPr="00B4172E">
        <w:t>防沉迷限制</w:t>
      </w:r>
      <w:r w:rsidRPr="00B4172E">
        <w:t xml:space="preserve"> = not </w:t>
      </w:r>
      <w:r w:rsidRPr="00B4172E">
        <w:t>成年</w:t>
      </w:r>
    </w:p>
    <w:p w14:paraId="0D546622" w14:textId="77777777" w:rsidR="00B4172E" w:rsidRPr="00B4172E" w:rsidRDefault="00B4172E" w:rsidP="00B4172E">
      <w:pPr>
        <w:pStyle w:val="af8"/>
      </w:pPr>
      <w:r w:rsidRPr="00B4172E">
        <w:t>print("</w:t>
      </w:r>
      <w:r w:rsidRPr="00B4172E">
        <w:t>有防沉迷限制</w:t>
      </w:r>
      <w:r w:rsidRPr="00B4172E">
        <w:t xml:space="preserve">:", </w:t>
      </w:r>
      <w:r w:rsidRPr="00B4172E">
        <w:t>防沉迷限制</w:t>
      </w:r>
      <w:r w:rsidRPr="00B4172E">
        <w:t xml:space="preserve">)  </w:t>
      </w:r>
      <w:r w:rsidRPr="00B4172E">
        <w:rPr>
          <w:i/>
          <w:iCs/>
        </w:rPr>
        <w:t># True</w:t>
      </w:r>
      <w:r w:rsidRPr="00B4172E">
        <w:rPr>
          <w:i/>
          <w:iCs/>
        </w:rPr>
        <w:t>（</w:t>
      </w:r>
      <w:r w:rsidRPr="00B4172E">
        <w:rPr>
          <w:i/>
          <w:iCs/>
        </w:rPr>
        <w:t>17</w:t>
      </w:r>
      <w:r w:rsidRPr="00B4172E">
        <w:rPr>
          <w:i/>
          <w:iCs/>
        </w:rPr>
        <w:t>岁有防沉迷）</w:t>
      </w:r>
    </w:p>
    <w:p w14:paraId="79DEEBBB" w14:textId="77777777" w:rsidR="00B4172E" w:rsidRPr="00B4172E" w:rsidRDefault="00B4172E" w:rsidP="00B4172E">
      <w:pPr>
        <w:ind w:firstLine="440"/>
      </w:pPr>
      <w:r w:rsidRPr="00B4172E">
        <w:t>B</w:t>
      </w:r>
      <w:r w:rsidRPr="00B4172E">
        <w:t>：学校打卡系统</w:t>
      </w:r>
    </w:p>
    <w:p w14:paraId="5FB2DD25" w14:textId="77777777" w:rsidR="00B4172E" w:rsidRPr="00B4172E" w:rsidRDefault="00B4172E" w:rsidP="00B4172E">
      <w:pPr>
        <w:pStyle w:val="af8"/>
      </w:pPr>
      <w:r w:rsidRPr="00B4172E">
        <w:t>体温</w:t>
      </w:r>
      <w:r w:rsidRPr="00B4172E">
        <w:t xml:space="preserve"> = float(input("</w:t>
      </w:r>
      <w:r w:rsidRPr="00B4172E">
        <w:t>请输入体温</w:t>
      </w:r>
      <w:r w:rsidRPr="00B4172E">
        <w:t>:"))</w:t>
      </w:r>
    </w:p>
    <w:p w14:paraId="6BDACBBA" w14:textId="77777777" w:rsidR="00B4172E" w:rsidRPr="00B4172E" w:rsidRDefault="00B4172E" w:rsidP="00B4172E">
      <w:pPr>
        <w:pStyle w:val="af8"/>
      </w:pPr>
      <w:r w:rsidRPr="00B4172E">
        <w:t>有口罩</w:t>
      </w:r>
      <w:r w:rsidRPr="00B4172E">
        <w:t xml:space="preserve"> = input("</w:t>
      </w:r>
      <w:r w:rsidRPr="00B4172E">
        <w:t>是否佩戴口罩</w:t>
      </w:r>
      <w:r w:rsidRPr="00B4172E">
        <w:t>(</w:t>
      </w:r>
      <w:r w:rsidRPr="00B4172E">
        <w:t>是</w:t>
      </w:r>
      <w:r w:rsidRPr="00B4172E">
        <w:t>/</w:t>
      </w:r>
      <w:r w:rsidRPr="00B4172E">
        <w:t>否</w:t>
      </w:r>
      <w:r w:rsidRPr="00B4172E">
        <w:t>):") == "</w:t>
      </w:r>
      <w:r w:rsidRPr="00B4172E">
        <w:t>是</w:t>
      </w:r>
      <w:r w:rsidRPr="00B4172E">
        <w:t>"</w:t>
      </w:r>
    </w:p>
    <w:p w14:paraId="43C67F01" w14:textId="77777777" w:rsidR="00B4172E" w:rsidRPr="00B4172E" w:rsidRDefault="00B4172E" w:rsidP="00B4172E">
      <w:pPr>
        <w:pStyle w:val="af8"/>
      </w:pPr>
      <w:r w:rsidRPr="00B4172E">
        <w:t>健康码</w:t>
      </w:r>
      <w:r w:rsidRPr="00B4172E">
        <w:t xml:space="preserve"> = input("</w:t>
      </w:r>
      <w:r w:rsidRPr="00B4172E">
        <w:t>健康码颜色</w:t>
      </w:r>
      <w:r w:rsidRPr="00B4172E">
        <w:t>(</w:t>
      </w:r>
      <w:r w:rsidRPr="00B4172E">
        <w:t>绿</w:t>
      </w:r>
      <w:r w:rsidRPr="00B4172E">
        <w:t>/</w:t>
      </w:r>
      <w:r w:rsidRPr="00B4172E">
        <w:t>黄</w:t>
      </w:r>
      <w:r w:rsidRPr="00B4172E">
        <w:t>/</w:t>
      </w:r>
      <w:r w:rsidRPr="00B4172E">
        <w:t>红</w:t>
      </w:r>
      <w:r w:rsidRPr="00B4172E">
        <w:t>):")</w:t>
      </w:r>
    </w:p>
    <w:p w14:paraId="31031A83" w14:textId="77777777" w:rsidR="00B4172E" w:rsidRPr="00B4172E" w:rsidRDefault="00B4172E" w:rsidP="00B4172E">
      <w:pPr>
        <w:pStyle w:val="af8"/>
      </w:pPr>
    </w:p>
    <w:p w14:paraId="5F1CE290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入校条件：体温正常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且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戴口罩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且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绿码</w:t>
      </w:r>
    </w:p>
    <w:p w14:paraId="722C9962" w14:textId="77777777" w:rsidR="00B4172E" w:rsidRPr="00B4172E" w:rsidRDefault="00B4172E" w:rsidP="00B4172E">
      <w:pPr>
        <w:pStyle w:val="af8"/>
      </w:pPr>
      <w:r w:rsidRPr="00B4172E">
        <w:t>可以入校</w:t>
      </w:r>
      <w:r w:rsidRPr="00B4172E">
        <w:t xml:space="preserve"> = (</w:t>
      </w:r>
      <w:r w:rsidRPr="00B4172E">
        <w:t>体温</w:t>
      </w:r>
      <w:r w:rsidRPr="00B4172E">
        <w:t xml:space="preserve"> &lt;= 37.3) and </w:t>
      </w:r>
      <w:r w:rsidRPr="00B4172E">
        <w:t>有口罩</w:t>
      </w:r>
      <w:r w:rsidRPr="00B4172E">
        <w:t xml:space="preserve"> and (</w:t>
      </w:r>
      <w:r w:rsidRPr="00B4172E">
        <w:t>健康码</w:t>
      </w:r>
      <w:r w:rsidRPr="00B4172E">
        <w:t xml:space="preserve"> == "</w:t>
      </w:r>
      <w:r w:rsidRPr="00B4172E">
        <w:t>绿</w:t>
      </w:r>
      <w:r w:rsidRPr="00B4172E">
        <w:t>")</w:t>
      </w:r>
    </w:p>
    <w:p w14:paraId="34053419" w14:textId="77777777" w:rsidR="00B4172E" w:rsidRPr="00B4172E" w:rsidRDefault="00B4172E" w:rsidP="00B4172E">
      <w:pPr>
        <w:pStyle w:val="af8"/>
      </w:pPr>
      <w:r w:rsidRPr="00B4172E">
        <w:t>print("</w:t>
      </w:r>
      <w:r w:rsidRPr="00B4172E">
        <w:t>允许进入学校</w:t>
      </w:r>
      <w:r w:rsidRPr="00B4172E">
        <w:t xml:space="preserve">:", </w:t>
      </w:r>
      <w:r w:rsidRPr="00B4172E">
        <w:t>可以入校</w:t>
      </w:r>
      <w:r w:rsidRPr="00B4172E">
        <w:t>)</w:t>
      </w:r>
    </w:p>
    <w:p w14:paraId="46AC6159" w14:textId="77777777" w:rsidR="00B4172E" w:rsidRPr="00B4172E" w:rsidRDefault="00B4172E" w:rsidP="00B4172E">
      <w:pPr>
        <w:ind w:firstLine="440"/>
      </w:pPr>
      <w:r w:rsidRPr="00B4172E">
        <w:t>C</w:t>
      </w:r>
      <w:r w:rsidRPr="00B4172E">
        <w:t>：成绩综合评估</w:t>
      </w:r>
    </w:p>
    <w:p w14:paraId="41F4C197" w14:textId="77777777" w:rsidR="00B4172E" w:rsidRPr="00B4172E" w:rsidRDefault="00B4172E" w:rsidP="00B4172E">
      <w:pPr>
        <w:pStyle w:val="af8"/>
      </w:pPr>
      <w:r w:rsidRPr="00B4172E">
        <w:t>语文</w:t>
      </w:r>
      <w:r w:rsidRPr="00B4172E">
        <w:t xml:space="preserve"> = 85</w:t>
      </w:r>
    </w:p>
    <w:p w14:paraId="65B3A794" w14:textId="77777777" w:rsidR="00B4172E" w:rsidRPr="00B4172E" w:rsidRDefault="00B4172E" w:rsidP="00B4172E">
      <w:pPr>
        <w:pStyle w:val="af8"/>
      </w:pPr>
      <w:r w:rsidRPr="00B4172E">
        <w:t>数学</w:t>
      </w:r>
      <w:r w:rsidRPr="00B4172E">
        <w:t xml:space="preserve"> = 92</w:t>
      </w:r>
    </w:p>
    <w:p w14:paraId="3830BDEB" w14:textId="77777777" w:rsidR="00B4172E" w:rsidRPr="00B4172E" w:rsidRDefault="00B4172E" w:rsidP="00B4172E">
      <w:pPr>
        <w:pStyle w:val="af8"/>
      </w:pPr>
      <w:r w:rsidRPr="00B4172E">
        <w:t>英语</w:t>
      </w:r>
      <w:r w:rsidRPr="00B4172E">
        <w:t xml:space="preserve"> = 78</w:t>
      </w:r>
    </w:p>
    <w:p w14:paraId="40F2C274" w14:textId="77777777" w:rsidR="00B4172E" w:rsidRPr="00B4172E" w:rsidRDefault="00B4172E" w:rsidP="00B4172E">
      <w:pPr>
        <w:pStyle w:val="af8"/>
      </w:pPr>
    </w:p>
    <w:p w14:paraId="3C1AAD10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三科都及格才算通过</w:t>
      </w:r>
    </w:p>
    <w:p w14:paraId="666E1F3E" w14:textId="77777777" w:rsidR="00B4172E" w:rsidRPr="00B4172E" w:rsidRDefault="00B4172E" w:rsidP="00B4172E">
      <w:pPr>
        <w:pStyle w:val="af8"/>
      </w:pPr>
      <w:r w:rsidRPr="00B4172E">
        <w:t>全部及格</w:t>
      </w:r>
      <w:r w:rsidRPr="00B4172E">
        <w:t xml:space="preserve"> = (</w:t>
      </w:r>
      <w:r w:rsidRPr="00B4172E">
        <w:t>语文</w:t>
      </w:r>
      <w:r w:rsidRPr="00B4172E">
        <w:t xml:space="preserve"> &gt;= 60) and (</w:t>
      </w:r>
      <w:r w:rsidRPr="00B4172E">
        <w:t>数学</w:t>
      </w:r>
      <w:r w:rsidRPr="00B4172E">
        <w:t xml:space="preserve"> &gt;= 60) and (</w:t>
      </w:r>
      <w:r w:rsidRPr="00B4172E">
        <w:t>英语</w:t>
      </w:r>
      <w:r w:rsidRPr="00B4172E">
        <w:t xml:space="preserve"> &gt;= 60)</w:t>
      </w:r>
    </w:p>
    <w:p w14:paraId="29B184F6" w14:textId="77777777" w:rsidR="00B4172E" w:rsidRPr="00B4172E" w:rsidRDefault="00B4172E" w:rsidP="00B4172E">
      <w:pPr>
        <w:pStyle w:val="af8"/>
      </w:pPr>
      <w:r w:rsidRPr="00B4172E">
        <w:t>print("</w:t>
      </w:r>
      <w:r w:rsidRPr="00B4172E">
        <w:t>是否全部及格</w:t>
      </w:r>
      <w:r w:rsidRPr="00B4172E">
        <w:t xml:space="preserve">:", </w:t>
      </w:r>
      <w:r w:rsidRPr="00B4172E">
        <w:t>全部及格</w:t>
      </w:r>
      <w:r w:rsidRPr="00B4172E">
        <w:t xml:space="preserve">)  </w:t>
      </w:r>
      <w:r w:rsidRPr="00B4172E">
        <w:rPr>
          <w:i/>
          <w:iCs/>
        </w:rPr>
        <w:t># True</w:t>
      </w:r>
    </w:p>
    <w:p w14:paraId="1A469960" w14:textId="77777777" w:rsidR="00B4172E" w:rsidRPr="00B4172E" w:rsidRDefault="00B4172E" w:rsidP="00B4172E">
      <w:pPr>
        <w:pStyle w:val="af8"/>
      </w:pPr>
    </w:p>
    <w:p w14:paraId="2176C0B5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至少一科优秀（</w:t>
      </w:r>
      <w:r w:rsidRPr="00B4172E">
        <w:rPr>
          <w:i/>
          <w:iCs/>
        </w:rPr>
        <w:t>≥90</w:t>
      </w:r>
      <w:r w:rsidRPr="00B4172E">
        <w:rPr>
          <w:i/>
          <w:iCs/>
        </w:rPr>
        <w:t>）就有奖励</w:t>
      </w:r>
    </w:p>
    <w:p w14:paraId="63CBA882" w14:textId="77777777" w:rsidR="00B4172E" w:rsidRPr="00B4172E" w:rsidRDefault="00B4172E" w:rsidP="00B4172E">
      <w:pPr>
        <w:pStyle w:val="af8"/>
      </w:pPr>
      <w:r w:rsidRPr="00B4172E">
        <w:t>有优秀</w:t>
      </w:r>
      <w:r w:rsidRPr="00B4172E">
        <w:t xml:space="preserve"> = (</w:t>
      </w:r>
      <w:r w:rsidRPr="00B4172E">
        <w:t>语文</w:t>
      </w:r>
      <w:r w:rsidRPr="00B4172E">
        <w:t xml:space="preserve"> &gt;= 90) or (</w:t>
      </w:r>
      <w:r w:rsidRPr="00B4172E">
        <w:t>数学</w:t>
      </w:r>
      <w:r w:rsidRPr="00B4172E">
        <w:t xml:space="preserve"> &gt;= 90) or (</w:t>
      </w:r>
      <w:r w:rsidRPr="00B4172E">
        <w:t>英语</w:t>
      </w:r>
      <w:r w:rsidRPr="00B4172E">
        <w:t xml:space="preserve"> &gt;= 90)</w:t>
      </w:r>
    </w:p>
    <w:p w14:paraId="170C6B61" w14:textId="77777777" w:rsidR="00B4172E" w:rsidRPr="00B4172E" w:rsidRDefault="00B4172E" w:rsidP="00B4172E">
      <w:pPr>
        <w:pStyle w:val="af8"/>
      </w:pPr>
      <w:r w:rsidRPr="00B4172E">
        <w:t>print("</w:t>
      </w:r>
      <w:r w:rsidRPr="00B4172E">
        <w:t>是否有优秀科目</w:t>
      </w:r>
      <w:r w:rsidRPr="00B4172E">
        <w:t xml:space="preserve">:", </w:t>
      </w:r>
      <w:r w:rsidRPr="00B4172E">
        <w:t>有优秀</w:t>
      </w:r>
      <w:r w:rsidRPr="00B4172E">
        <w:t xml:space="preserve">)  </w:t>
      </w:r>
      <w:r w:rsidRPr="00B4172E">
        <w:rPr>
          <w:i/>
          <w:iCs/>
        </w:rPr>
        <w:t># True</w:t>
      </w:r>
      <w:r w:rsidRPr="00B4172E">
        <w:rPr>
          <w:i/>
          <w:iCs/>
        </w:rPr>
        <w:t>（数学</w:t>
      </w:r>
      <w:r w:rsidRPr="00B4172E">
        <w:rPr>
          <w:i/>
          <w:iCs/>
        </w:rPr>
        <w:t>92</w:t>
      </w:r>
      <w:r w:rsidRPr="00B4172E">
        <w:rPr>
          <w:i/>
          <w:iCs/>
        </w:rPr>
        <w:t>分）</w:t>
      </w:r>
    </w:p>
    <w:p w14:paraId="52802E25" w14:textId="77777777" w:rsidR="00B4172E" w:rsidRPr="00B4172E" w:rsidRDefault="00B4172E" w:rsidP="00B4172E">
      <w:pPr>
        <w:pStyle w:val="af8"/>
      </w:pPr>
    </w:p>
    <w:p w14:paraId="1A772D57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不是全部优秀要加油</w:t>
      </w:r>
    </w:p>
    <w:p w14:paraId="69132BA9" w14:textId="77777777" w:rsidR="00B4172E" w:rsidRPr="00B4172E" w:rsidRDefault="00B4172E" w:rsidP="00B4172E">
      <w:pPr>
        <w:pStyle w:val="af8"/>
      </w:pPr>
      <w:r w:rsidRPr="00B4172E">
        <w:t>全部优秀</w:t>
      </w:r>
      <w:r w:rsidRPr="00B4172E">
        <w:t xml:space="preserve"> = (</w:t>
      </w:r>
      <w:r w:rsidRPr="00B4172E">
        <w:t>语文</w:t>
      </w:r>
      <w:r w:rsidRPr="00B4172E">
        <w:t xml:space="preserve"> &gt;= 90) and (</w:t>
      </w:r>
      <w:r w:rsidRPr="00B4172E">
        <w:t>数学</w:t>
      </w:r>
      <w:r w:rsidRPr="00B4172E">
        <w:t xml:space="preserve"> &gt;= 90) and (</w:t>
      </w:r>
      <w:r w:rsidRPr="00B4172E">
        <w:t>英语</w:t>
      </w:r>
      <w:r w:rsidRPr="00B4172E">
        <w:t xml:space="preserve"> &gt;= 90)</w:t>
      </w:r>
    </w:p>
    <w:p w14:paraId="1F7ED00F" w14:textId="77777777" w:rsidR="00B4172E" w:rsidRPr="00B4172E" w:rsidRDefault="00B4172E" w:rsidP="00B4172E">
      <w:pPr>
        <w:pStyle w:val="af8"/>
      </w:pPr>
      <w:r w:rsidRPr="00B4172E">
        <w:t>需要加油</w:t>
      </w:r>
      <w:r w:rsidRPr="00B4172E">
        <w:t xml:space="preserve"> = not </w:t>
      </w:r>
      <w:r w:rsidRPr="00B4172E">
        <w:t>全部优秀</w:t>
      </w:r>
    </w:p>
    <w:p w14:paraId="31F64C69" w14:textId="7BA4CE07" w:rsidR="00B4172E" w:rsidRPr="00B4172E" w:rsidRDefault="00B4172E" w:rsidP="00B4172E">
      <w:pPr>
        <w:pStyle w:val="af8"/>
      </w:pPr>
      <w:r w:rsidRPr="00B4172E">
        <w:t>print("</w:t>
      </w:r>
      <w:r w:rsidRPr="00B4172E">
        <w:t>需要继续努力</w:t>
      </w:r>
      <w:r w:rsidRPr="00B4172E">
        <w:t xml:space="preserve">:", </w:t>
      </w:r>
      <w:r w:rsidRPr="00B4172E">
        <w:t>需要加油</w:t>
      </w:r>
      <w:r w:rsidRPr="00B4172E">
        <w:t xml:space="preserve">)  </w:t>
      </w:r>
      <w:r w:rsidRPr="00B4172E">
        <w:rPr>
          <w:i/>
          <w:iCs/>
        </w:rPr>
        <w:t># True</w:t>
      </w:r>
    </w:p>
    <w:p w14:paraId="50DE131D" w14:textId="77777777" w:rsidR="00B4172E" w:rsidRPr="00B4172E" w:rsidRDefault="00B4172E" w:rsidP="00B4172E">
      <w:pPr>
        <w:ind w:firstLine="442"/>
      </w:pPr>
      <w:r w:rsidRPr="00B4172E">
        <w:rPr>
          <w:b/>
          <w:bCs/>
        </w:rPr>
        <w:t>短路求值特性（进阶知识）</w:t>
      </w:r>
    </w:p>
    <w:p w14:paraId="72901780" w14:textId="77777777" w:rsidR="00B4172E" w:rsidRPr="00B4172E" w:rsidRDefault="00B4172E" w:rsidP="00B4172E">
      <w:pPr>
        <w:ind w:firstLine="440"/>
      </w:pPr>
      <w:r w:rsidRPr="00B4172E">
        <w:t>Python</w:t>
      </w:r>
      <w:r w:rsidRPr="00B4172E">
        <w:t>的</w:t>
      </w:r>
      <w:r w:rsidRPr="00B4172E">
        <w:t>and</w:t>
      </w:r>
      <w:r w:rsidRPr="00B4172E">
        <w:t>和</w:t>
      </w:r>
      <w:r w:rsidRPr="00B4172E">
        <w:t>or</w:t>
      </w:r>
      <w:r w:rsidRPr="00B4172E">
        <w:t>有</w:t>
      </w:r>
      <w:r w:rsidRPr="00B4172E">
        <w:t>"</w:t>
      </w:r>
      <w:r w:rsidRPr="00B4172E">
        <w:t>偷懒</w:t>
      </w:r>
      <w:r w:rsidRPr="00B4172E">
        <w:t>"</w:t>
      </w:r>
      <w:r w:rsidRPr="00B4172E">
        <w:t>特点：能确定结果后就不往后算了！</w:t>
      </w:r>
    </w:p>
    <w:p w14:paraId="359339D8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lastRenderedPageBreak/>
        <w:t># and</w:t>
      </w:r>
      <w:r w:rsidRPr="00B4172E">
        <w:rPr>
          <w:i/>
          <w:iCs/>
        </w:rPr>
        <w:t>短路：第一个为</w:t>
      </w:r>
      <w:r w:rsidRPr="00B4172E">
        <w:rPr>
          <w:i/>
          <w:iCs/>
        </w:rPr>
        <w:t>False</w:t>
      </w:r>
      <w:r w:rsidRPr="00B4172E">
        <w:rPr>
          <w:i/>
          <w:iCs/>
        </w:rPr>
        <w:t>，后面就不执行了</w:t>
      </w:r>
    </w:p>
    <w:p w14:paraId="6C1EF2C6" w14:textId="77777777" w:rsidR="00B4172E" w:rsidRPr="00B4172E" w:rsidRDefault="00B4172E" w:rsidP="00B4172E">
      <w:pPr>
        <w:pStyle w:val="af8"/>
      </w:pPr>
      <w:r w:rsidRPr="00B4172E">
        <w:t>print("----- and</w:t>
      </w:r>
      <w:r w:rsidRPr="00B4172E">
        <w:t>测试</w:t>
      </w:r>
      <w:r w:rsidRPr="00B4172E">
        <w:t xml:space="preserve"> -----")</w:t>
      </w:r>
    </w:p>
    <w:p w14:paraId="7A5497ED" w14:textId="118FEA37" w:rsidR="00B4172E" w:rsidRPr="00B4172E" w:rsidRDefault="00B4172E" w:rsidP="00B4172E">
      <w:pPr>
        <w:pStyle w:val="af8"/>
      </w:pPr>
      <w:r w:rsidRPr="00B4172E">
        <w:t>结果</w:t>
      </w:r>
      <w:r w:rsidRPr="00B4172E">
        <w:t xml:space="preserve"> = False and </w:t>
      </w:r>
      <w:r w:rsidR="00B31323">
        <w:rPr>
          <w:rFonts w:hint="eastAsia"/>
        </w:rPr>
        <w:t>print</w:t>
      </w:r>
      <w:r w:rsidRPr="00B4172E">
        <w:t>(</w:t>
      </w:r>
      <w:r w:rsidR="00B31323">
        <w:t>“</w:t>
      </w:r>
      <w:r w:rsidR="00F21F95">
        <w:rPr>
          <w:rFonts w:hint="eastAsia"/>
        </w:rPr>
        <w:t>不会运行</w:t>
      </w:r>
      <w:r w:rsidR="00F21F95">
        <w:t>”</w:t>
      </w:r>
      <w:r w:rsidRPr="00B4172E">
        <w:t xml:space="preserve">)  </w:t>
      </w:r>
      <w:r w:rsidRPr="00B4172E">
        <w:rPr>
          <w:i/>
          <w:iCs/>
        </w:rPr>
        <w:t xml:space="preserve"># </w:t>
      </w:r>
      <w:r w:rsidRPr="00B4172E">
        <w:rPr>
          <w:i/>
          <w:iCs/>
        </w:rPr>
        <w:t>检查身份</w:t>
      </w:r>
      <w:r w:rsidRPr="00B4172E">
        <w:rPr>
          <w:i/>
          <w:iCs/>
        </w:rPr>
        <w:t>()</w:t>
      </w:r>
      <w:r w:rsidRPr="00B4172E">
        <w:rPr>
          <w:i/>
          <w:iCs/>
        </w:rPr>
        <w:t>不会被执行</w:t>
      </w:r>
    </w:p>
    <w:p w14:paraId="1A5564FF" w14:textId="77777777" w:rsidR="00B4172E" w:rsidRPr="00B4172E" w:rsidRDefault="00B4172E" w:rsidP="00B4172E">
      <w:pPr>
        <w:pStyle w:val="af8"/>
      </w:pPr>
      <w:r w:rsidRPr="00B4172E">
        <w:t>print("</w:t>
      </w:r>
      <w:r w:rsidRPr="00B4172E">
        <w:t>结果</w:t>
      </w:r>
      <w:r w:rsidRPr="00B4172E">
        <w:t xml:space="preserve">:", </w:t>
      </w:r>
      <w:r w:rsidRPr="00B4172E">
        <w:t>结果</w:t>
      </w:r>
      <w:r w:rsidRPr="00B4172E">
        <w:t>)</w:t>
      </w:r>
    </w:p>
    <w:p w14:paraId="591054E4" w14:textId="77777777" w:rsidR="00B4172E" w:rsidRPr="00B4172E" w:rsidRDefault="00B4172E" w:rsidP="00B4172E">
      <w:pPr>
        <w:pStyle w:val="af8"/>
      </w:pPr>
    </w:p>
    <w:p w14:paraId="629588E4" w14:textId="77777777" w:rsidR="00B4172E" w:rsidRPr="00B4172E" w:rsidRDefault="00B4172E" w:rsidP="00B4172E">
      <w:pPr>
        <w:pStyle w:val="af8"/>
      </w:pPr>
      <w:r w:rsidRPr="00B4172E">
        <w:rPr>
          <w:i/>
          <w:iCs/>
        </w:rPr>
        <w:t># or</w:t>
      </w:r>
      <w:r w:rsidRPr="00B4172E">
        <w:rPr>
          <w:i/>
          <w:iCs/>
        </w:rPr>
        <w:t>短路：第一个为</w:t>
      </w:r>
      <w:r w:rsidRPr="00B4172E">
        <w:rPr>
          <w:i/>
          <w:iCs/>
        </w:rPr>
        <w:t>True</w:t>
      </w:r>
      <w:r w:rsidRPr="00B4172E">
        <w:rPr>
          <w:i/>
          <w:iCs/>
        </w:rPr>
        <w:t>，后面就不执行了</w:t>
      </w:r>
    </w:p>
    <w:p w14:paraId="1DB17968" w14:textId="77777777" w:rsidR="00B4172E" w:rsidRPr="00B4172E" w:rsidRDefault="00B4172E" w:rsidP="00B4172E">
      <w:pPr>
        <w:pStyle w:val="af8"/>
      </w:pPr>
      <w:r w:rsidRPr="00B4172E">
        <w:t>print("\n----- or</w:t>
      </w:r>
      <w:r w:rsidRPr="00B4172E">
        <w:t>测试</w:t>
      </w:r>
      <w:r w:rsidRPr="00B4172E">
        <w:t xml:space="preserve"> -----")</w:t>
      </w:r>
    </w:p>
    <w:p w14:paraId="3C8B57CF" w14:textId="5919092F" w:rsidR="00B4172E" w:rsidRPr="00B4172E" w:rsidRDefault="00B4172E" w:rsidP="00B4172E">
      <w:pPr>
        <w:pStyle w:val="af8"/>
      </w:pPr>
      <w:r w:rsidRPr="00B4172E">
        <w:t>结果</w:t>
      </w:r>
      <w:r w:rsidRPr="00B4172E">
        <w:t xml:space="preserve"> = True or </w:t>
      </w:r>
      <w:r w:rsidR="00F21F95">
        <w:rPr>
          <w:rFonts w:hint="eastAsia"/>
        </w:rPr>
        <w:t>print</w:t>
      </w:r>
      <w:r w:rsidR="00F21F95" w:rsidRPr="00B4172E">
        <w:t>(</w:t>
      </w:r>
      <w:r w:rsidR="00F21F95">
        <w:t>“</w:t>
      </w:r>
      <w:r w:rsidR="00F21F95">
        <w:rPr>
          <w:rFonts w:hint="eastAsia"/>
        </w:rPr>
        <w:t>不会运行</w:t>
      </w:r>
      <w:r w:rsidR="00F21F95">
        <w:t>”</w:t>
      </w:r>
      <w:r w:rsidR="00F21F95" w:rsidRPr="00B4172E">
        <w:t>)</w:t>
      </w:r>
      <w:r w:rsidRPr="00B4172E">
        <w:t xml:space="preserve">  </w:t>
      </w:r>
      <w:r w:rsidRPr="00B4172E">
        <w:rPr>
          <w:i/>
          <w:iCs/>
        </w:rPr>
        <w:t xml:space="preserve"># </w:t>
      </w:r>
      <w:r w:rsidRPr="00B4172E">
        <w:rPr>
          <w:i/>
          <w:iCs/>
        </w:rPr>
        <w:t>检查余额</w:t>
      </w:r>
      <w:r w:rsidRPr="00B4172E">
        <w:rPr>
          <w:i/>
          <w:iCs/>
        </w:rPr>
        <w:t>()</w:t>
      </w:r>
      <w:r w:rsidRPr="00B4172E">
        <w:rPr>
          <w:i/>
          <w:iCs/>
        </w:rPr>
        <w:t>不会被执行</w:t>
      </w:r>
    </w:p>
    <w:p w14:paraId="48B46F8C" w14:textId="77777777" w:rsidR="00B4172E" w:rsidRPr="00B4172E" w:rsidRDefault="00B4172E" w:rsidP="00B4172E">
      <w:pPr>
        <w:pStyle w:val="af8"/>
      </w:pPr>
      <w:r w:rsidRPr="00B4172E">
        <w:t>print("</w:t>
      </w:r>
      <w:r w:rsidRPr="00B4172E">
        <w:t>结果</w:t>
      </w:r>
      <w:r w:rsidRPr="00B4172E">
        <w:t xml:space="preserve">:", </w:t>
      </w:r>
      <w:r w:rsidRPr="00B4172E">
        <w:t>结果</w:t>
      </w:r>
      <w:r w:rsidRPr="00B4172E">
        <w:t>)</w:t>
      </w:r>
    </w:p>
    <w:p w14:paraId="5D5D7B04" w14:textId="77777777" w:rsidR="00B31323" w:rsidRDefault="00B31323" w:rsidP="00B4172E">
      <w:pPr>
        <w:ind w:firstLine="442"/>
        <w:rPr>
          <w:b/>
          <w:bCs/>
        </w:rPr>
      </w:pPr>
    </w:p>
    <w:p w14:paraId="4D283569" w14:textId="7A59AD62" w:rsidR="00B4172E" w:rsidRPr="00B4172E" w:rsidRDefault="00B4172E" w:rsidP="00B4172E">
      <w:pPr>
        <w:ind w:firstLine="442"/>
      </w:pPr>
      <w:r w:rsidRPr="00B4172E">
        <w:rPr>
          <w:b/>
          <w:bCs/>
        </w:rPr>
        <w:t>输出：</w:t>
      </w:r>
    </w:p>
    <w:p w14:paraId="018D916A" w14:textId="77777777" w:rsidR="00B4172E" w:rsidRPr="00B4172E" w:rsidRDefault="00B4172E" w:rsidP="00B4172E">
      <w:pPr>
        <w:pStyle w:val="af8"/>
      </w:pPr>
      <w:r w:rsidRPr="00B4172E">
        <w:t>----- and</w:t>
      </w:r>
      <w:r w:rsidRPr="00B4172E">
        <w:t>测试</w:t>
      </w:r>
      <w:r w:rsidRPr="00B4172E">
        <w:t xml:space="preserve"> -----</w:t>
      </w:r>
    </w:p>
    <w:p w14:paraId="2F102F34" w14:textId="77777777" w:rsidR="00B4172E" w:rsidRPr="00B4172E" w:rsidRDefault="00B4172E" w:rsidP="00B4172E">
      <w:pPr>
        <w:pStyle w:val="af8"/>
      </w:pPr>
      <w:r w:rsidRPr="00B4172E">
        <w:t>结果</w:t>
      </w:r>
      <w:r w:rsidRPr="00B4172E">
        <w:t>: False</w:t>
      </w:r>
    </w:p>
    <w:p w14:paraId="1AEFB15D" w14:textId="77777777" w:rsidR="00B4172E" w:rsidRPr="00B4172E" w:rsidRDefault="00B4172E" w:rsidP="00B4172E">
      <w:pPr>
        <w:pStyle w:val="af8"/>
      </w:pPr>
    </w:p>
    <w:p w14:paraId="78740919" w14:textId="77777777" w:rsidR="00B4172E" w:rsidRPr="00B4172E" w:rsidRDefault="00B4172E" w:rsidP="00B4172E">
      <w:pPr>
        <w:pStyle w:val="af8"/>
      </w:pPr>
      <w:r w:rsidRPr="00B4172E">
        <w:t>----- or</w:t>
      </w:r>
      <w:r w:rsidRPr="00B4172E">
        <w:t>测试</w:t>
      </w:r>
      <w:r w:rsidRPr="00B4172E">
        <w:t xml:space="preserve"> -----</w:t>
      </w:r>
    </w:p>
    <w:p w14:paraId="168DF125" w14:textId="77777777" w:rsidR="00B4172E" w:rsidRPr="00B4172E" w:rsidRDefault="00B4172E" w:rsidP="00B4172E">
      <w:pPr>
        <w:pStyle w:val="af8"/>
      </w:pPr>
      <w:r w:rsidRPr="00B4172E">
        <w:t>结果</w:t>
      </w:r>
      <w:r w:rsidRPr="00B4172E">
        <w:t>: True</w:t>
      </w:r>
    </w:p>
    <w:p w14:paraId="075DD09C" w14:textId="77777777" w:rsidR="00B31323" w:rsidRDefault="00B31323" w:rsidP="00B4172E">
      <w:pPr>
        <w:ind w:firstLine="442"/>
        <w:rPr>
          <w:b/>
          <w:bCs/>
        </w:rPr>
      </w:pPr>
    </w:p>
    <w:p w14:paraId="5E68C745" w14:textId="66453060" w:rsidR="00B4172E" w:rsidRPr="00B4172E" w:rsidRDefault="00B4172E" w:rsidP="00B4172E">
      <w:pPr>
        <w:ind w:firstLine="442"/>
      </w:pPr>
      <w:r w:rsidRPr="00B4172E">
        <w:rPr>
          <w:b/>
          <w:bCs/>
        </w:rPr>
        <w:t>应用技巧：设置默认值</w:t>
      </w:r>
    </w:p>
    <w:p w14:paraId="57BE62B1" w14:textId="77777777" w:rsidR="00B4172E" w:rsidRPr="00B4172E" w:rsidRDefault="00B4172E" w:rsidP="00DB1814">
      <w:pPr>
        <w:pStyle w:val="af8"/>
      </w:pPr>
      <w:r w:rsidRPr="00B4172E">
        <w:t>昵称</w:t>
      </w:r>
      <w:r w:rsidRPr="00B4172E">
        <w:t xml:space="preserve"> = input("</w:t>
      </w:r>
      <w:r w:rsidRPr="00B4172E">
        <w:t>输入昵称</w:t>
      </w:r>
      <w:r w:rsidRPr="00B4172E">
        <w:t>(</w:t>
      </w:r>
      <w:r w:rsidRPr="00B4172E">
        <w:t>直接回车用默认</w:t>
      </w:r>
      <w:r w:rsidRPr="00B4172E">
        <w:t>):") or "</w:t>
      </w:r>
      <w:r w:rsidRPr="00B4172E">
        <w:t>匿名用户</w:t>
      </w:r>
      <w:r w:rsidRPr="00B4172E">
        <w:t>"</w:t>
      </w:r>
    </w:p>
    <w:p w14:paraId="3DDD0D8C" w14:textId="77777777" w:rsidR="00B4172E" w:rsidRPr="00B4172E" w:rsidRDefault="00B4172E" w:rsidP="00DB1814">
      <w:pPr>
        <w:pStyle w:val="af8"/>
      </w:pPr>
      <w:r w:rsidRPr="00B4172E">
        <w:t>print("</w:t>
      </w:r>
      <w:r w:rsidRPr="00B4172E">
        <w:t>你好</w:t>
      </w:r>
      <w:r w:rsidRPr="00B4172E">
        <w:t xml:space="preserve">,", </w:t>
      </w:r>
      <w:r w:rsidRPr="00B4172E">
        <w:t>昵称</w:t>
      </w:r>
      <w:r w:rsidRPr="00B4172E">
        <w:t xml:space="preserve">)  </w:t>
      </w:r>
      <w:r w:rsidRPr="00B4172E">
        <w:rPr>
          <w:i/>
          <w:iCs/>
        </w:rPr>
        <w:t xml:space="preserve"># </w:t>
      </w:r>
      <w:r w:rsidRPr="00B4172E">
        <w:rPr>
          <w:i/>
          <w:iCs/>
        </w:rPr>
        <w:t>如果输入为空字符串</w:t>
      </w:r>
      <w:r w:rsidRPr="00B4172E">
        <w:rPr>
          <w:i/>
          <w:iCs/>
        </w:rPr>
        <w:t>""</w:t>
      </w:r>
      <w:r w:rsidRPr="00B4172E">
        <w:rPr>
          <w:i/>
          <w:iCs/>
        </w:rPr>
        <w:t>，就显示</w:t>
      </w:r>
      <w:r w:rsidRPr="00B4172E">
        <w:rPr>
          <w:i/>
          <w:iCs/>
        </w:rPr>
        <w:t>"</w:t>
      </w:r>
      <w:r w:rsidRPr="00B4172E">
        <w:rPr>
          <w:i/>
          <w:iCs/>
        </w:rPr>
        <w:t>匿名用户</w:t>
      </w:r>
      <w:r w:rsidRPr="00B4172E">
        <w:rPr>
          <w:i/>
          <w:iCs/>
        </w:rPr>
        <w:t>"</w:t>
      </w:r>
    </w:p>
    <w:p w14:paraId="0E2FB1BF" w14:textId="77777777" w:rsidR="000F6BC6" w:rsidRDefault="000F6BC6" w:rsidP="000F6BC6">
      <w:pPr>
        <w:ind w:firstLineChars="0" w:firstLine="0"/>
      </w:pPr>
    </w:p>
    <w:p w14:paraId="645D8741" w14:textId="59222699" w:rsidR="00B4172E" w:rsidRPr="00B4172E" w:rsidRDefault="00BE3D61" w:rsidP="000F6BC6">
      <w:pPr>
        <w:ind w:firstLineChars="0" w:firstLine="0"/>
      </w:pPr>
      <w:r>
        <w:pict w14:anchorId="2C06B007">
          <v:rect id="_x0000_i1032" style="width:0;height:1.5pt" o:hralign="center" o:hrstd="t" o:hr="t" fillcolor="#a0a0a0" stroked="f"/>
        </w:pict>
      </w:r>
    </w:p>
    <w:p w14:paraId="060DF558" w14:textId="77777777" w:rsidR="000F6BC6" w:rsidRDefault="000F6BC6" w:rsidP="00B4172E">
      <w:pPr>
        <w:ind w:firstLine="442"/>
        <w:rPr>
          <w:b/>
          <w:bCs/>
        </w:rPr>
      </w:pPr>
    </w:p>
    <w:p w14:paraId="731AA8D2" w14:textId="56C2B105" w:rsidR="00B4172E" w:rsidRPr="00B4172E" w:rsidRDefault="00B4172E" w:rsidP="00B4172E">
      <w:pPr>
        <w:ind w:firstLine="442"/>
      </w:pPr>
      <w:r w:rsidRPr="00B4172E">
        <w:rPr>
          <w:b/>
          <w:bCs/>
        </w:rPr>
        <w:t>运算符优先级</w:t>
      </w:r>
    </w:p>
    <w:p w14:paraId="60CB62D1" w14:textId="77777777" w:rsidR="00B4172E" w:rsidRPr="00B4172E" w:rsidRDefault="00B4172E" w:rsidP="00B4172E">
      <w:pPr>
        <w:ind w:firstLine="440"/>
      </w:pPr>
      <w:r w:rsidRPr="00B4172E">
        <w:t>当多种运算符混用时，优先级很重要：</w:t>
      </w:r>
      <w:r w:rsidRPr="00B4172E">
        <w:t>not &gt; and &gt; or</w:t>
      </w:r>
    </w:p>
    <w:p w14:paraId="5A9D87CE" w14:textId="77777777" w:rsidR="00B4172E" w:rsidRPr="00B4172E" w:rsidRDefault="00B4172E" w:rsidP="000F6BC6">
      <w:pPr>
        <w:pStyle w:val="af8"/>
      </w:pPr>
      <w:r w:rsidRPr="00B4172E">
        <w:t>结果</w:t>
      </w:r>
      <w:r w:rsidRPr="00B4172E">
        <w:t xml:space="preserve"> = True or False and not False</w:t>
      </w:r>
    </w:p>
    <w:p w14:paraId="686FD162" w14:textId="77777777" w:rsidR="00B4172E" w:rsidRPr="00B4172E" w:rsidRDefault="00B4172E" w:rsidP="000F6BC6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计算顺序：</w:t>
      </w:r>
      <w:r w:rsidRPr="00B4172E">
        <w:rPr>
          <w:i/>
          <w:iCs/>
        </w:rPr>
        <w:t>not False → True → False and True → False → True or False → True</w:t>
      </w:r>
    </w:p>
    <w:p w14:paraId="24C09DDB" w14:textId="77777777" w:rsidR="00B4172E" w:rsidRPr="00B4172E" w:rsidRDefault="00B4172E" w:rsidP="000F6BC6">
      <w:pPr>
        <w:pStyle w:val="af8"/>
      </w:pPr>
      <w:r w:rsidRPr="00B4172E">
        <w:t>print(</w:t>
      </w:r>
      <w:r w:rsidRPr="00B4172E">
        <w:t>结果</w:t>
      </w:r>
      <w:r w:rsidRPr="00B4172E">
        <w:t xml:space="preserve">)  </w:t>
      </w:r>
      <w:r w:rsidRPr="00B4172E">
        <w:rPr>
          <w:i/>
          <w:iCs/>
        </w:rPr>
        <w:t xml:space="preserve"># </w:t>
      </w:r>
      <w:r w:rsidRPr="00B4172E">
        <w:rPr>
          <w:i/>
          <w:iCs/>
        </w:rPr>
        <w:t>输出</w:t>
      </w:r>
      <w:r w:rsidRPr="00B4172E">
        <w:rPr>
          <w:i/>
          <w:iCs/>
        </w:rPr>
        <w:t>: True</w:t>
      </w:r>
    </w:p>
    <w:p w14:paraId="0C749AB3" w14:textId="77777777" w:rsidR="00B4172E" w:rsidRPr="00B4172E" w:rsidRDefault="00B4172E" w:rsidP="000F6BC6">
      <w:pPr>
        <w:pStyle w:val="af8"/>
      </w:pPr>
    </w:p>
    <w:p w14:paraId="705F8B15" w14:textId="77777777" w:rsidR="00B4172E" w:rsidRPr="00B4172E" w:rsidRDefault="00B4172E" w:rsidP="000F6BC6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建议：用括号让逻辑更清晰</w:t>
      </w:r>
    </w:p>
    <w:p w14:paraId="1C679E77" w14:textId="77777777" w:rsidR="00B4172E" w:rsidRPr="00B4172E" w:rsidRDefault="00B4172E" w:rsidP="000F6BC6">
      <w:pPr>
        <w:pStyle w:val="af8"/>
      </w:pPr>
      <w:r w:rsidRPr="00B4172E">
        <w:t>清晰结果</w:t>
      </w:r>
      <w:r w:rsidRPr="00B4172E">
        <w:t xml:space="preserve"> = True or (False and (not False))</w:t>
      </w:r>
    </w:p>
    <w:p w14:paraId="4E36FC31" w14:textId="77777777" w:rsidR="00B4172E" w:rsidRPr="00B4172E" w:rsidRDefault="00B4172E" w:rsidP="000F6BC6">
      <w:pPr>
        <w:pStyle w:val="af8"/>
      </w:pPr>
      <w:r w:rsidRPr="00B4172E">
        <w:t>print(</w:t>
      </w:r>
      <w:r w:rsidRPr="00B4172E">
        <w:t>清晰结果</w:t>
      </w:r>
      <w:r w:rsidRPr="00B4172E">
        <w:t xml:space="preserve">)  </w:t>
      </w:r>
      <w:r w:rsidRPr="00B4172E">
        <w:rPr>
          <w:i/>
          <w:iCs/>
        </w:rPr>
        <w:t xml:space="preserve"># </w:t>
      </w:r>
      <w:r w:rsidRPr="00B4172E">
        <w:rPr>
          <w:i/>
          <w:iCs/>
        </w:rPr>
        <w:t>输出</w:t>
      </w:r>
      <w:r w:rsidRPr="00B4172E">
        <w:rPr>
          <w:i/>
          <w:iCs/>
        </w:rPr>
        <w:t>: True</w:t>
      </w:r>
    </w:p>
    <w:p w14:paraId="68370466" w14:textId="77777777" w:rsidR="000F6BC6" w:rsidRDefault="000F6BC6" w:rsidP="00B4172E">
      <w:pPr>
        <w:ind w:firstLine="442"/>
        <w:rPr>
          <w:b/>
          <w:bCs/>
        </w:rPr>
      </w:pPr>
    </w:p>
    <w:p w14:paraId="2E75D026" w14:textId="4EFD5873" w:rsidR="00B4172E" w:rsidRPr="00B4172E" w:rsidRDefault="00B4172E" w:rsidP="00B4172E">
      <w:pPr>
        <w:ind w:firstLine="442"/>
      </w:pPr>
      <w:r w:rsidRPr="00B4172E">
        <w:rPr>
          <w:b/>
          <w:bCs/>
        </w:rPr>
        <w:t>复杂判断示例：</w:t>
      </w:r>
    </w:p>
    <w:p w14:paraId="676F71E2" w14:textId="77777777" w:rsidR="00B4172E" w:rsidRPr="00B4172E" w:rsidRDefault="00B4172E" w:rsidP="000F6BC6">
      <w:pPr>
        <w:pStyle w:val="af8"/>
      </w:pPr>
      <w:r w:rsidRPr="00B4172E">
        <w:lastRenderedPageBreak/>
        <w:t>成绩</w:t>
      </w:r>
      <w:r w:rsidRPr="00B4172E">
        <w:t xml:space="preserve"> = 85</w:t>
      </w:r>
    </w:p>
    <w:p w14:paraId="3970E9BB" w14:textId="77777777" w:rsidR="00B4172E" w:rsidRPr="00B4172E" w:rsidRDefault="00B4172E" w:rsidP="000F6BC6">
      <w:pPr>
        <w:pStyle w:val="af8"/>
      </w:pPr>
      <w:r w:rsidRPr="00B4172E">
        <w:t>出勤率</w:t>
      </w:r>
      <w:r w:rsidRPr="00B4172E">
        <w:t xml:space="preserve"> = 0.95</w:t>
      </w:r>
    </w:p>
    <w:p w14:paraId="3BC383B9" w14:textId="77777777" w:rsidR="00B4172E" w:rsidRPr="00B4172E" w:rsidRDefault="00B4172E" w:rsidP="000F6BC6">
      <w:pPr>
        <w:pStyle w:val="af8"/>
      </w:pPr>
      <w:r w:rsidRPr="00B4172E">
        <w:t>违纪次数</w:t>
      </w:r>
      <w:r w:rsidRPr="00B4172E">
        <w:t xml:space="preserve"> = 0</w:t>
      </w:r>
    </w:p>
    <w:p w14:paraId="56A13369" w14:textId="77777777" w:rsidR="00B4172E" w:rsidRPr="00B4172E" w:rsidRDefault="00B4172E" w:rsidP="000F6BC6">
      <w:pPr>
        <w:pStyle w:val="af8"/>
      </w:pPr>
    </w:p>
    <w:p w14:paraId="013E2FDF" w14:textId="77777777" w:rsidR="00B4172E" w:rsidRPr="00B4172E" w:rsidRDefault="00B4172E" w:rsidP="000F6BC6">
      <w:pPr>
        <w:pStyle w:val="af8"/>
      </w:pPr>
      <w:r w:rsidRPr="00B4172E">
        <w:rPr>
          <w:i/>
          <w:iCs/>
        </w:rPr>
        <w:t xml:space="preserve"># </w:t>
      </w:r>
      <w:r w:rsidRPr="00B4172E">
        <w:rPr>
          <w:i/>
          <w:iCs/>
        </w:rPr>
        <w:t>评优条件：成绩优秀</w:t>
      </w:r>
      <w:r w:rsidRPr="00B4172E">
        <w:rPr>
          <w:i/>
          <w:iCs/>
        </w:rPr>
        <w:t xml:space="preserve">(≥85) </w:t>
      </w:r>
      <w:r w:rsidRPr="00B4172E">
        <w:rPr>
          <w:i/>
          <w:iCs/>
        </w:rPr>
        <w:t>或者</w:t>
      </w:r>
      <w:r w:rsidRPr="00B4172E">
        <w:rPr>
          <w:i/>
          <w:iCs/>
        </w:rPr>
        <w:t xml:space="preserve"> (</w:t>
      </w:r>
      <w:r w:rsidRPr="00B4172E">
        <w:rPr>
          <w:i/>
          <w:iCs/>
        </w:rPr>
        <w:t>成绩良好</w:t>
      </w:r>
      <w:r w:rsidRPr="00B4172E">
        <w:rPr>
          <w:i/>
          <w:iCs/>
        </w:rPr>
        <w:t xml:space="preserve">(≥75) </w:t>
      </w:r>
      <w:r w:rsidRPr="00B4172E">
        <w:rPr>
          <w:i/>
          <w:iCs/>
        </w:rPr>
        <w:t>且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出勤率高</w:t>
      </w:r>
      <w:r w:rsidRPr="00B4172E">
        <w:rPr>
          <w:i/>
          <w:iCs/>
        </w:rPr>
        <w:t xml:space="preserve">(≥0.9) </w:t>
      </w:r>
      <w:r w:rsidRPr="00B4172E">
        <w:rPr>
          <w:i/>
          <w:iCs/>
        </w:rPr>
        <w:t>且</w:t>
      </w:r>
      <w:r w:rsidRPr="00B4172E">
        <w:rPr>
          <w:i/>
          <w:iCs/>
        </w:rPr>
        <w:t xml:space="preserve"> </w:t>
      </w:r>
      <w:r w:rsidRPr="00B4172E">
        <w:rPr>
          <w:i/>
          <w:iCs/>
        </w:rPr>
        <w:t>无违纪</w:t>
      </w:r>
      <w:r w:rsidRPr="00B4172E">
        <w:rPr>
          <w:i/>
          <w:iCs/>
        </w:rPr>
        <w:t>)</w:t>
      </w:r>
    </w:p>
    <w:p w14:paraId="49BF20A1" w14:textId="77777777" w:rsidR="00B4172E" w:rsidRPr="00B4172E" w:rsidRDefault="00B4172E" w:rsidP="000F6BC6">
      <w:pPr>
        <w:pStyle w:val="af8"/>
      </w:pPr>
      <w:r w:rsidRPr="00B4172E">
        <w:t>可以评优</w:t>
      </w:r>
      <w:r w:rsidRPr="00B4172E">
        <w:t xml:space="preserve"> = (</w:t>
      </w:r>
      <w:r w:rsidRPr="00B4172E">
        <w:t>成绩</w:t>
      </w:r>
      <w:r w:rsidRPr="00B4172E">
        <w:t xml:space="preserve"> &gt;= 85) or ((</w:t>
      </w:r>
      <w:r w:rsidRPr="00B4172E">
        <w:t>成绩</w:t>
      </w:r>
      <w:r w:rsidRPr="00B4172E">
        <w:t xml:space="preserve"> &gt;= 75) and (</w:t>
      </w:r>
      <w:r w:rsidRPr="00B4172E">
        <w:t>出勤率</w:t>
      </w:r>
      <w:r w:rsidRPr="00B4172E">
        <w:t xml:space="preserve"> &gt;= 0.9) and (</w:t>
      </w:r>
      <w:r w:rsidRPr="00B4172E">
        <w:t>违纪次数</w:t>
      </w:r>
      <w:r w:rsidRPr="00B4172E">
        <w:t xml:space="preserve"> == 0))</w:t>
      </w:r>
    </w:p>
    <w:p w14:paraId="4453972E" w14:textId="77777777" w:rsidR="00B4172E" w:rsidRPr="00B4172E" w:rsidRDefault="00B4172E" w:rsidP="000F6BC6">
      <w:pPr>
        <w:pStyle w:val="af8"/>
      </w:pPr>
      <w:r w:rsidRPr="00B4172E">
        <w:t>print("</w:t>
      </w:r>
      <w:r w:rsidRPr="00B4172E">
        <w:t>可以评优</w:t>
      </w:r>
      <w:r w:rsidRPr="00B4172E">
        <w:t xml:space="preserve">:", </w:t>
      </w:r>
      <w:r w:rsidRPr="00B4172E">
        <w:t>可以评优</w:t>
      </w:r>
      <w:r w:rsidRPr="00B4172E">
        <w:t xml:space="preserve">)  </w:t>
      </w:r>
      <w:r w:rsidRPr="00B4172E">
        <w:rPr>
          <w:i/>
          <w:iCs/>
        </w:rPr>
        <w:t># True</w:t>
      </w:r>
    </w:p>
    <w:p w14:paraId="55DBAB15" w14:textId="77777777" w:rsidR="00B4172E" w:rsidRPr="00B4172E" w:rsidRDefault="00BE3D61" w:rsidP="005D4ED8">
      <w:pPr>
        <w:ind w:firstLineChars="0" w:firstLine="0"/>
      </w:pPr>
      <w:r>
        <w:pict w14:anchorId="179BCB72">
          <v:rect id="_x0000_i1033" style="width:0;height:1.5pt" o:hralign="center" o:hrstd="t" o:hr="t" fillcolor="#a0a0a0" stroked="f"/>
        </w:pict>
      </w:r>
    </w:p>
    <w:p w14:paraId="531E0CA9" w14:textId="77777777" w:rsidR="005D4ED8" w:rsidRDefault="005D4ED8" w:rsidP="00B4172E">
      <w:pPr>
        <w:ind w:firstLine="442"/>
        <w:rPr>
          <w:b/>
          <w:bCs/>
        </w:rPr>
      </w:pPr>
    </w:p>
    <w:p w14:paraId="673F29A1" w14:textId="17AFECD9" w:rsidR="00B4172E" w:rsidRPr="00B4172E" w:rsidRDefault="00B4172E" w:rsidP="00B4172E">
      <w:pPr>
        <w:ind w:firstLine="442"/>
      </w:pPr>
      <w:r w:rsidRPr="00B4172E">
        <w:rPr>
          <w:b/>
          <w:bCs/>
        </w:rPr>
        <w:t>常见错误案例</w:t>
      </w:r>
    </w:p>
    <w:p w14:paraId="5289424E" w14:textId="77777777" w:rsidR="00B4172E" w:rsidRPr="00B4172E" w:rsidRDefault="00B4172E" w:rsidP="005D4ED8">
      <w:pPr>
        <w:pStyle w:val="af8"/>
      </w:pPr>
      <w:r w:rsidRPr="00B4172E">
        <w:t xml:space="preserve"># </w:t>
      </w:r>
      <w:r w:rsidRPr="00B4172E">
        <w:t>错误</w:t>
      </w:r>
      <w:r w:rsidRPr="00B4172E">
        <w:t>1</w:t>
      </w:r>
      <w:r w:rsidRPr="00B4172E">
        <w:t>：混淆</w:t>
      </w:r>
      <w:r w:rsidRPr="00B4172E">
        <w:t>=</w:t>
      </w:r>
      <w:r w:rsidRPr="00B4172E">
        <w:t>和</w:t>
      </w:r>
      <w:r w:rsidRPr="00B4172E">
        <w:t>==</w:t>
      </w:r>
    </w:p>
    <w:p w14:paraId="76C19063" w14:textId="77777777" w:rsidR="00B4172E" w:rsidRPr="00B4172E" w:rsidRDefault="00B4172E" w:rsidP="005D4ED8">
      <w:pPr>
        <w:pStyle w:val="af8"/>
      </w:pPr>
      <w:r w:rsidRPr="00B4172E">
        <w:t>年龄</w:t>
      </w:r>
      <w:r w:rsidRPr="00B4172E">
        <w:t xml:space="preserve"> = 16</w:t>
      </w:r>
    </w:p>
    <w:p w14:paraId="7ACD0EF0" w14:textId="77777777" w:rsidR="00B4172E" w:rsidRPr="00B4172E" w:rsidRDefault="00B4172E" w:rsidP="005D4ED8">
      <w:pPr>
        <w:pStyle w:val="af8"/>
      </w:pPr>
      <w:r w:rsidRPr="00B4172E">
        <w:t xml:space="preserve"># if </w:t>
      </w:r>
      <w:r w:rsidRPr="00B4172E">
        <w:t>年龄</w:t>
      </w:r>
      <w:r w:rsidRPr="00B4172E">
        <w:t xml:space="preserve"> = 16 or </w:t>
      </w:r>
      <w:r w:rsidRPr="00B4172E">
        <w:t>年龄</w:t>
      </w:r>
      <w:r w:rsidRPr="00B4172E">
        <w:t xml:space="preserve"> = 18:  # </w:t>
      </w:r>
      <w:r w:rsidRPr="00B4172E">
        <w:t>会报错！</w:t>
      </w:r>
      <w:r w:rsidRPr="00B4172E">
        <w:t>=</w:t>
      </w:r>
      <w:r w:rsidRPr="00B4172E">
        <w:t>是赋值不是比较</w:t>
      </w:r>
    </w:p>
    <w:p w14:paraId="27C2F976" w14:textId="77777777" w:rsidR="00B4172E" w:rsidRPr="00B4172E" w:rsidRDefault="00B4172E" w:rsidP="005D4ED8">
      <w:pPr>
        <w:pStyle w:val="af8"/>
      </w:pPr>
    </w:p>
    <w:p w14:paraId="7DE8E979" w14:textId="77777777" w:rsidR="00B4172E" w:rsidRPr="00B4172E" w:rsidRDefault="00B4172E" w:rsidP="005D4ED8">
      <w:pPr>
        <w:pStyle w:val="af8"/>
      </w:pPr>
      <w:r w:rsidRPr="00B4172E">
        <w:t xml:space="preserve"># </w:t>
      </w:r>
      <w:r w:rsidRPr="00B4172E">
        <w:t>正确写法</w:t>
      </w:r>
    </w:p>
    <w:p w14:paraId="6B51BD57" w14:textId="77777777" w:rsidR="00B4172E" w:rsidRPr="00B4172E" w:rsidRDefault="00B4172E" w:rsidP="005D4ED8">
      <w:pPr>
        <w:pStyle w:val="af8"/>
      </w:pPr>
      <w:r w:rsidRPr="00B4172E">
        <w:t xml:space="preserve">if </w:t>
      </w:r>
      <w:r w:rsidRPr="00B4172E">
        <w:t>年龄</w:t>
      </w:r>
      <w:r w:rsidRPr="00B4172E">
        <w:t xml:space="preserve"> == 16 or </w:t>
      </w:r>
      <w:r w:rsidRPr="00B4172E">
        <w:t>年龄</w:t>
      </w:r>
      <w:r w:rsidRPr="00B4172E">
        <w:t xml:space="preserve"> == 18:</w:t>
      </w:r>
    </w:p>
    <w:p w14:paraId="39D9B282" w14:textId="77777777" w:rsidR="00B4172E" w:rsidRPr="00B4172E" w:rsidRDefault="00B4172E" w:rsidP="005D4ED8">
      <w:pPr>
        <w:pStyle w:val="af8"/>
      </w:pPr>
      <w:r w:rsidRPr="00B4172E">
        <w:t xml:space="preserve">    print("</w:t>
      </w:r>
      <w:r w:rsidRPr="00B4172E">
        <w:t>特殊年龄</w:t>
      </w:r>
      <w:r w:rsidRPr="00B4172E">
        <w:t>")</w:t>
      </w:r>
    </w:p>
    <w:p w14:paraId="6FA20176" w14:textId="77777777" w:rsidR="00B4172E" w:rsidRPr="00B4172E" w:rsidRDefault="00B4172E" w:rsidP="005D4ED8">
      <w:pPr>
        <w:pStyle w:val="af8"/>
      </w:pPr>
    </w:p>
    <w:p w14:paraId="351EFCB6" w14:textId="77777777" w:rsidR="00B4172E" w:rsidRPr="00B4172E" w:rsidRDefault="00B4172E" w:rsidP="005D4ED8">
      <w:pPr>
        <w:pStyle w:val="af8"/>
      </w:pPr>
      <w:r w:rsidRPr="00B4172E">
        <w:t xml:space="preserve"># </w:t>
      </w:r>
      <w:r w:rsidRPr="00B4172E">
        <w:t>错误</w:t>
      </w:r>
      <w:r w:rsidRPr="00B4172E">
        <w:t>2</w:t>
      </w:r>
      <w:r w:rsidRPr="00B4172E">
        <w:t>：忘记括号导致逻辑混乱</w:t>
      </w:r>
    </w:p>
    <w:p w14:paraId="00D19AE0" w14:textId="77777777" w:rsidR="00B4172E" w:rsidRPr="00B4172E" w:rsidRDefault="00B4172E" w:rsidP="005D4ED8">
      <w:pPr>
        <w:pStyle w:val="af8"/>
      </w:pPr>
      <w:r w:rsidRPr="00B4172E">
        <w:t>成绩</w:t>
      </w:r>
      <w:r w:rsidRPr="00B4172E">
        <w:t xml:space="preserve"> = 75</w:t>
      </w:r>
    </w:p>
    <w:p w14:paraId="042F452B" w14:textId="77777777" w:rsidR="00B4172E" w:rsidRPr="00B4172E" w:rsidRDefault="00B4172E" w:rsidP="005D4ED8">
      <w:pPr>
        <w:pStyle w:val="af8"/>
      </w:pPr>
      <w:r w:rsidRPr="00B4172E">
        <w:t xml:space="preserve"># if </w:t>
      </w:r>
      <w:r w:rsidRPr="00B4172E">
        <w:t>成绩</w:t>
      </w:r>
      <w:r w:rsidRPr="00B4172E">
        <w:t xml:space="preserve"> &gt;= 60 and </w:t>
      </w:r>
      <w:r w:rsidRPr="00B4172E">
        <w:t>成绩</w:t>
      </w:r>
      <w:r w:rsidRPr="00B4172E">
        <w:t xml:space="preserve"> &lt; 70 or </w:t>
      </w:r>
      <w:r w:rsidRPr="00B4172E">
        <w:t>成绩</w:t>
      </w:r>
      <w:r w:rsidRPr="00B4172E">
        <w:t xml:space="preserve"> &gt;= 80:  # </w:t>
      </w:r>
      <w:r w:rsidRPr="00B4172E">
        <w:t>容易误解</w:t>
      </w:r>
    </w:p>
    <w:p w14:paraId="247D222B" w14:textId="77777777" w:rsidR="00B4172E" w:rsidRPr="00B4172E" w:rsidRDefault="00B4172E" w:rsidP="005D4ED8">
      <w:pPr>
        <w:pStyle w:val="af8"/>
      </w:pPr>
    </w:p>
    <w:p w14:paraId="6F949CA6" w14:textId="77777777" w:rsidR="00B4172E" w:rsidRPr="00B4172E" w:rsidRDefault="00B4172E" w:rsidP="005D4ED8">
      <w:pPr>
        <w:pStyle w:val="af8"/>
      </w:pPr>
      <w:r w:rsidRPr="00B4172E">
        <w:t xml:space="preserve"># </w:t>
      </w:r>
      <w:r w:rsidRPr="00B4172E">
        <w:t>正确写法</w:t>
      </w:r>
    </w:p>
    <w:p w14:paraId="334A82BB" w14:textId="77777777" w:rsidR="00B4172E" w:rsidRPr="00B4172E" w:rsidRDefault="00B4172E" w:rsidP="005D4ED8">
      <w:pPr>
        <w:pStyle w:val="af8"/>
      </w:pPr>
      <w:r w:rsidRPr="00B4172E">
        <w:t>if (</w:t>
      </w:r>
      <w:r w:rsidRPr="00B4172E">
        <w:t>成绩</w:t>
      </w:r>
      <w:r w:rsidRPr="00B4172E">
        <w:t xml:space="preserve"> &gt;= 60 and </w:t>
      </w:r>
      <w:r w:rsidRPr="00B4172E">
        <w:t>成绩</w:t>
      </w:r>
      <w:r w:rsidRPr="00B4172E">
        <w:t xml:space="preserve"> &lt; 70) or </w:t>
      </w:r>
      <w:r w:rsidRPr="00B4172E">
        <w:t>成绩</w:t>
      </w:r>
      <w:r w:rsidRPr="00B4172E">
        <w:t xml:space="preserve"> &gt;= 80:</w:t>
      </w:r>
    </w:p>
    <w:p w14:paraId="4C8609E3" w14:textId="77777777" w:rsidR="00B4172E" w:rsidRPr="00B4172E" w:rsidRDefault="00B4172E" w:rsidP="005D4ED8">
      <w:pPr>
        <w:pStyle w:val="af8"/>
      </w:pPr>
      <w:r w:rsidRPr="00B4172E">
        <w:t xml:space="preserve">    print("</w:t>
      </w:r>
      <w:r w:rsidRPr="00B4172E">
        <w:t>符合条件</w:t>
      </w:r>
      <w:r w:rsidRPr="00B4172E">
        <w:t>")</w:t>
      </w:r>
    </w:p>
    <w:p w14:paraId="4D362E05" w14:textId="77777777" w:rsidR="00B4172E" w:rsidRPr="00B4172E" w:rsidRDefault="00B4172E" w:rsidP="005D4ED8">
      <w:pPr>
        <w:pStyle w:val="af8"/>
      </w:pPr>
    </w:p>
    <w:p w14:paraId="32904684" w14:textId="77777777" w:rsidR="00B4172E" w:rsidRPr="00B4172E" w:rsidRDefault="00B4172E" w:rsidP="005D4ED8">
      <w:pPr>
        <w:pStyle w:val="af8"/>
      </w:pPr>
      <w:r w:rsidRPr="00B4172E">
        <w:t xml:space="preserve"># </w:t>
      </w:r>
      <w:r w:rsidRPr="00B4172E">
        <w:t>错误</w:t>
      </w:r>
      <w:r w:rsidRPr="00B4172E">
        <w:t>3</w:t>
      </w:r>
      <w:r w:rsidRPr="00B4172E">
        <w:t>：用</w:t>
      </w:r>
      <w:r w:rsidRPr="00B4172E">
        <w:t>and/or</w:t>
      </w:r>
      <w:r w:rsidRPr="00B4172E">
        <w:t>连接非布尔值</w:t>
      </w:r>
    </w:p>
    <w:p w14:paraId="63EE017B" w14:textId="77777777" w:rsidR="00B4172E" w:rsidRPr="00B4172E" w:rsidRDefault="00B4172E" w:rsidP="005D4ED8">
      <w:pPr>
        <w:pStyle w:val="af8"/>
      </w:pPr>
      <w:r w:rsidRPr="00B4172E">
        <w:t># Python</w:t>
      </w:r>
      <w:r w:rsidRPr="00B4172E">
        <w:t>可以这样做，但初学者慎用</w:t>
      </w:r>
    </w:p>
    <w:p w14:paraId="3CBBA91F" w14:textId="77777777" w:rsidR="00B4172E" w:rsidRPr="00B4172E" w:rsidRDefault="00B4172E" w:rsidP="005D4ED8">
      <w:pPr>
        <w:pStyle w:val="af8"/>
      </w:pPr>
      <w:r w:rsidRPr="00B4172E">
        <w:t xml:space="preserve">print(0 and 5)  # </w:t>
      </w:r>
      <w:r w:rsidRPr="00B4172E">
        <w:t>输出</w:t>
      </w:r>
      <w:r w:rsidRPr="00B4172E">
        <w:t>: 0</w:t>
      </w:r>
      <w:r w:rsidRPr="00B4172E">
        <w:t>（因为</w:t>
      </w:r>
      <w:r w:rsidRPr="00B4172E">
        <w:t>0</w:t>
      </w:r>
      <w:r w:rsidRPr="00B4172E">
        <w:t>等价于</w:t>
      </w:r>
      <w:r w:rsidRPr="00B4172E">
        <w:t>False</w:t>
      </w:r>
      <w:r w:rsidRPr="00B4172E">
        <w:t>）</w:t>
      </w:r>
    </w:p>
    <w:p w14:paraId="0653D126" w14:textId="77777777" w:rsidR="00B4172E" w:rsidRPr="00B4172E" w:rsidRDefault="00B4172E" w:rsidP="005D4ED8">
      <w:pPr>
        <w:pStyle w:val="af8"/>
      </w:pPr>
      <w:r w:rsidRPr="00B4172E">
        <w:t xml:space="preserve">print("hello" and "world")  # </w:t>
      </w:r>
      <w:r w:rsidRPr="00B4172E">
        <w:t>输出</w:t>
      </w:r>
      <w:r w:rsidRPr="00B4172E">
        <w:t>: "world"</w:t>
      </w:r>
    </w:p>
    <w:p w14:paraId="588B4BD6" w14:textId="77777777" w:rsidR="00B4172E" w:rsidRPr="00B4172E" w:rsidRDefault="00B4172E" w:rsidP="005D4ED8">
      <w:pPr>
        <w:pStyle w:val="af8"/>
      </w:pPr>
      <w:r w:rsidRPr="00B4172E">
        <w:t>print("" or "</w:t>
      </w:r>
      <w:r w:rsidRPr="00B4172E">
        <w:t>默认</w:t>
      </w:r>
      <w:r w:rsidRPr="00B4172E">
        <w:t xml:space="preserve">")  # </w:t>
      </w:r>
      <w:r w:rsidRPr="00B4172E">
        <w:t>输出</w:t>
      </w:r>
      <w:r w:rsidRPr="00B4172E">
        <w:t>: "</w:t>
      </w:r>
      <w:r w:rsidRPr="00B4172E">
        <w:t>默认</w:t>
      </w:r>
      <w:r w:rsidRPr="00B4172E">
        <w:t>"</w:t>
      </w:r>
    </w:p>
    <w:p w14:paraId="4B0CC0B1" w14:textId="4C71229F" w:rsidR="004919B8" w:rsidRDefault="004919B8">
      <w:pPr>
        <w:widowControl/>
        <w:spacing w:after="160" w:line="278" w:lineRule="auto"/>
        <w:ind w:firstLineChars="0" w:firstLine="0"/>
      </w:pPr>
      <w:r>
        <w:br w:type="page"/>
      </w:r>
    </w:p>
    <w:p w14:paraId="2B4A1850" w14:textId="576A809A" w:rsidR="00E85F8E" w:rsidRDefault="00B33774" w:rsidP="00B33774">
      <w:pPr>
        <w:pStyle w:val="2"/>
      </w:pPr>
      <w:bookmarkStart w:id="15" w:name="_Toc218877924"/>
      <w:r>
        <w:rPr>
          <w:rFonts w:hint="eastAsia"/>
        </w:rPr>
        <w:lastRenderedPageBreak/>
        <w:t>1.5</w:t>
      </w:r>
      <w:r w:rsidR="006E06D8">
        <w:rPr>
          <w:rFonts w:hint="eastAsia"/>
        </w:rPr>
        <w:t>分支结构</w:t>
      </w:r>
      <w:bookmarkEnd w:id="15"/>
    </w:p>
    <w:p w14:paraId="14608196" w14:textId="77777777" w:rsidR="00E96BE2" w:rsidRPr="00E96BE2" w:rsidRDefault="00E96BE2" w:rsidP="00E96BE2">
      <w:pPr>
        <w:pStyle w:val="3"/>
      </w:pPr>
      <w:bookmarkStart w:id="16" w:name="_Toc218877925"/>
      <w:r w:rsidRPr="00E96BE2">
        <w:t xml:space="preserve">1.5.1 </w:t>
      </w:r>
      <w:r w:rsidRPr="00E96BE2">
        <w:t>分支语句</w:t>
      </w:r>
      <w:bookmarkEnd w:id="16"/>
    </w:p>
    <w:p w14:paraId="5558262A" w14:textId="77777777" w:rsidR="00E96BE2" w:rsidRDefault="00E96BE2" w:rsidP="00E96BE2">
      <w:pPr>
        <w:ind w:firstLine="440"/>
      </w:pPr>
      <w:r w:rsidRPr="00E96BE2">
        <w:t>在上一节中，我们学习了关系运算符和逻辑运算符，它们可以判断条件是否成立。但只判断不行动就像</w:t>
      </w:r>
      <w:r w:rsidRPr="00E96BE2">
        <w:t>"</w:t>
      </w:r>
      <w:r w:rsidRPr="00E96BE2">
        <w:t>光说不练</w:t>
      </w:r>
      <w:r w:rsidRPr="00E96BE2">
        <w:t>"</w:t>
      </w:r>
      <w:r w:rsidRPr="00E96BE2">
        <w:t>。</w:t>
      </w:r>
      <w:r w:rsidRPr="00E96BE2">
        <w:rPr>
          <w:b/>
          <w:bCs/>
        </w:rPr>
        <w:t>分支结构</w:t>
      </w:r>
      <w:r w:rsidRPr="00E96BE2">
        <w:t>就是根据条件判断的结果，决定执行不同的代码路径。想象一下：如果明天下雨就带伞，否则就穿短袖</w:t>
      </w:r>
      <w:r w:rsidRPr="00E96BE2">
        <w:t>——</w:t>
      </w:r>
      <w:r w:rsidRPr="00E96BE2">
        <w:t>这就是生活中的分支决策。</w:t>
      </w:r>
    </w:p>
    <w:p w14:paraId="1F5BE624" w14:textId="77777777" w:rsidR="00E96BE2" w:rsidRPr="00E96BE2" w:rsidRDefault="00E96BE2" w:rsidP="00E96BE2">
      <w:pPr>
        <w:ind w:firstLine="440"/>
      </w:pPr>
    </w:p>
    <w:p w14:paraId="31BD0ED2" w14:textId="77777777" w:rsidR="00E96BE2" w:rsidRPr="00E96BE2" w:rsidRDefault="00E96BE2" w:rsidP="00E96BE2">
      <w:pPr>
        <w:ind w:firstLine="440"/>
      </w:pPr>
      <w:r w:rsidRPr="00E96BE2">
        <w:t>在</w:t>
      </w:r>
      <w:r w:rsidRPr="00E96BE2">
        <w:t>Python</w:t>
      </w:r>
      <w:r w:rsidRPr="00E96BE2">
        <w:t>中，分支结构使用</w:t>
      </w:r>
      <w:r w:rsidRPr="00E96BE2">
        <w:rPr>
          <w:rStyle w:val="af7"/>
        </w:rPr>
        <w:t xml:space="preserve"> if </w:t>
      </w:r>
      <w:r w:rsidRPr="00E96BE2">
        <w:rPr>
          <w:rStyle w:val="af7"/>
        </w:rPr>
        <w:t>、</w:t>
      </w:r>
      <w:r w:rsidRPr="00E96BE2">
        <w:rPr>
          <w:rStyle w:val="af7"/>
        </w:rPr>
        <w:t xml:space="preserve"> </w:t>
      </w:r>
      <w:proofErr w:type="spellStart"/>
      <w:r w:rsidRPr="00E96BE2">
        <w:rPr>
          <w:rStyle w:val="af7"/>
        </w:rPr>
        <w:t>elif</w:t>
      </w:r>
      <w:proofErr w:type="spellEnd"/>
      <w:r w:rsidRPr="00E96BE2">
        <w:rPr>
          <w:rStyle w:val="af7"/>
        </w:rPr>
        <w:t xml:space="preserve"> </w:t>
      </w:r>
      <w:r w:rsidRPr="00E96BE2">
        <w:rPr>
          <w:rStyle w:val="af7"/>
        </w:rPr>
        <w:t>和</w:t>
      </w:r>
      <w:r w:rsidRPr="00E96BE2">
        <w:rPr>
          <w:rStyle w:val="af7"/>
        </w:rPr>
        <w:t xml:space="preserve"> else </w:t>
      </w:r>
      <w:r w:rsidRPr="00E96BE2">
        <w:t>关键字来实现。我们先来看最简单的单分支结构。</w:t>
      </w:r>
    </w:p>
    <w:p w14:paraId="3CEE67E7" w14:textId="77777777" w:rsidR="00E96BE2" w:rsidRPr="00E96BE2" w:rsidRDefault="00BE3D61" w:rsidP="00E96BE2">
      <w:pPr>
        <w:ind w:firstLineChars="0" w:firstLine="0"/>
      </w:pPr>
      <w:r>
        <w:pict w14:anchorId="4EF961D3">
          <v:rect id="_x0000_i1034" style="width:0;height:1.5pt" o:hralign="center" o:hrstd="t" o:hr="t" fillcolor="#a0a0a0" stroked="f"/>
        </w:pict>
      </w:r>
    </w:p>
    <w:p w14:paraId="2114EC0D" w14:textId="77777777" w:rsidR="00E96BE2" w:rsidRPr="00E96BE2" w:rsidRDefault="00E96BE2" w:rsidP="00E96BE2">
      <w:pPr>
        <w:pStyle w:val="3"/>
      </w:pPr>
      <w:bookmarkStart w:id="17" w:name="_Toc218877926"/>
      <w:r w:rsidRPr="00E96BE2">
        <w:t>1.5.2 if</w:t>
      </w:r>
      <w:r w:rsidRPr="00E96BE2">
        <w:t>实现单分支</w:t>
      </w:r>
      <w:bookmarkEnd w:id="17"/>
    </w:p>
    <w:p w14:paraId="3AB06E1D" w14:textId="77777777" w:rsidR="00E96BE2" w:rsidRPr="00E96BE2" w:rsidRDefault="00E96BE2" w:rsidP="00E96BE2">
      <w:pPr>
        <w:ind w:firstLine="442"/>
        <w:rPr>
          <w:rStyle w:val="af7"/>
        </w:rPr>
      </w:pPr>
      <w:r w:rsidRPr="00E96BE2">
        <w:rPr>
          <w:b/>
          <w:bCs/>
        </w:rPr>
        <w:t>单分支结构</w:t>
      </w:r>
      <w:r w:rsidRPr="00E96BE2">
        <w:t>就像一条</w:t>
      </w:r>
      <w:r w:rsidRPr="00E96BE2">
        <w:t>"</w:t>
      </w:r>
      <w:r w:rsidRPr="00E96BE2">
        <w:t>如果</w:t>
      </w:r>
      <w:r w:rsidRPr="00E96BE2">
        <w:t>...</w:t>
      </w:r>
      <w:r w:rsidRPr="00E96BE2">
        <w:t>就</w:t>
      </w:r>
      <w:r w:rsidRPr="00E96BE2">
        <w:t>..."</w:t>
      </w:r>
      <w:r w:rsidRPr="00E96BE2">
        <w:t>的指令，</w:t>
      </w:r>
      <w:r w:rsidRPr="00E96BE2">
        <w:rPr>
          <w:rStyle w:val="af7"/>
        </w:rPr>
        <w:t>条件成立才执行特定代码，不成立就跳过。</w:t>
      </w:r>
    </w:p>
    <w:p w14:paraId="1D7D1BA4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基本语法：</w:t>
      </w:r>
    </w:p>
    <w:p w14:paraId="479CC301" w14:textId="77777777" w:rsidR="00E96BE2" w:rsidRPr="00E96BE2" w:rsidRDefault="00E96BE2" w:rsidP="00E96BE2">
      <w:pPr>
        <w:pStyle w:val="af8"/>
      </w:pPr>
      <w:r w:rsidRPr="00E96BE2">
        <w:t xml:space="preserve">if </w:t>
      </w:r>
      <w:r w:rsidRPr="00E96BE2">
        <w:t>条件判断</w:t>
      </w:r>
      <w:r w:rsidRPr="00E96BE2">
        <w:t>:</w:t>
      </w:r>
    </w:p>
    <w:p w14:paraId="63F1E057" w14:textId="77777777" w:rsidR="00E96BE2" w:rsidRPr="00E96BE2" w:rsidRDefault="00E96BE2" w:rsidP="00E96BE2">
      <w:pPr>
        <w:pStyle w:val="af8"/>
      </w:pPr>
      <w:r w:rsidRPr="00E96BE2">
        <w:t xml:space="preserve">    </w:t>
      </w:r>
      <w:r w:rsidRPr="00E96BE2">
        <w:rPr>
          <w:i/>
          <w:iCs/>
        </w:rPr>
        <w:t xml:space="preserve"># </w:t>
      </w:r>
      <w:r w:rsidRPr="00E96BE2">
        <w:rPr>
          <w:i/>
          <w:iCs/>
        </w:rPr>
        <w:t>条件为</w:t>
      </w:r>
      <w:r w:rsidRPr="00E96BE2">
        <w:rPr>
          <w:i/>
          <w:iCs/>
        </w:rPr>
        <w:t>True</w:t>
      </w:r>
      <w:r w:rsidRPr="00E96BE2">
        <w:rPr>
          <w:i/>
          <w:iCs/>
        </w:rPr>
        <w:t>时执行的代码（必须缩进！）</w:t>
      </w:r>
    </w:p>
    <w:p w14:paraId="513867C9" w14:textId="77777777" w:rsidR="00E96BE2" w:rsidRPr="00E96BE2" w:rsidRDefault="00E96BE2" w:rsidP="00E96BE2">
      <w:pPr>
        <w:pStyle w:val="af8"/>
      </w:pPr>
      <w:r w:rsidRPr="00E96BE2">
        <w:t xml:space="preserve">    </w:t>
      </w:r>
      <w:r w:rsidRPr="00E96BE2">
        <w:t>语句块</w:t>
      </w:r>
    </w:p>
    <w:p w14:paraId="7BF25F5C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关键要点：</w:t>
      </w:r>
    </w:p>
    <w:p w14:paraId="1C41485B" w14:textId="77777777" w:rsidR="00E96BE2" w:rsidRPr="00E96BE2" w:rsidRDefault="00E96BE2" w:rsidP="00386879">
      <w:pPr>
        <w:numPr>
          <w:ilvl w:val="0"/>
          <w:numId w:val="16"/>
        </w:numPr>
        <w:ind w:firstLine="440"/>
      </w:pPr>
      <w:r w:rsidRPr="00E96BE2">
        <w:t xml:space="preserve">if </w:t>
      </w:r>
      <w:r w:rsidRPr="00E96BE2">
        <w:t>后面必须是一个能得出</w:t>
      </w:r>
      <w:r w:rsidRPr="00E96BE2">
        <w:t xml:space="preserve"> True </w:t>
      </w:r>
      <w:r w:rsidRPr="00E96BE2">
        <w:t>或</w:t>
      </w:r>
      <w:r w:rsidRPr="00E96BE2">
        <w:t xml:space="preserve"> False </w:t>
      </w:r>
      <w:r w:rsidRPr="00E96BE2">
        <w:t>的条件表达式</w:t>
      </w:r>
    </w:p>
    <w:p w14:paraId="0F818F52" w14:textId="77777777" w:rsidR="00E96BE2" w:rsidRPr="00E96BE2" w:rsidRDefault="00E96BE2" w:rsidP="00386879">
      <w:pPr>
        <w:numPr>
          <w:ilvl w:val="0"/>
          <w:numId w:val="16"/>
        </w:numPr>
        <w:ind w:firstLine="440"/>
      </w:pPr>
      <w:r w:rsidRPr="00E96BE2">
        <w:t>条件判断后面必须有</w:t>
      </w:r>
      <w:r w:rsidRPr="00E96BE2">
        <w:rPr>
          <w:b/>
          <w:bCs/>
        </w:rPr>
        <w:t>冒号</w:t>
      </w:r>
      <w:r w:rsidRPr="00E96BE2">
        <w:t xml:space="preserve"> :</w:t>
      </w:r>
    </w:p>
    <w:p w14:paraId="78640278" w14:textId="77777777" w:rsidR="00E96BE2" w:rsidRPr="00E96BE2" w:rsidRDefault="00E96BE2" w:rsidP="00386879">
      <w:pPr>
        <w:numPr>
          <w:ilvl w:val="0"/>
          <w:numId w:val="16"/>
        </w:numPr>
        <w:ind w:firstLine="440"/>
      </w:pPr>
      <w:r w:rsidRPr="00E96BE2">
        <w:t>执行的代码块必须</w:t>
      </w:r>
      <w:r w:rsidRPr="00E96BE2">
        <w:rPr>
          <w:b/>
          <w:bCs/>
        </w:rPr>
        <w:t>缩进</w:t>
      </w:r>
      <w:r w:rsidRPr="00E96BE2">
        <w:t>（通常是</w:t>
      </w:r>
      <w:r w:rsidRPr="00E96BE2">
        <w:t>4</w:t>
      </w:r>
      <w:r w:rsidRPr="00E96BE2">
        <w:t>个空格，按一下</w:t>
      </w:r>
      <w:r w:rsidRPr="00E96BE2">
        <w:t>Tab</w:t>
      </w:r>
      <w:r w:rsidRPr="00E96BE2">
        <w:t>键）</w:t>
      </w:r>
    </w:p>
    <w:p w14:paraId="2FBFB2F3" w14:textId="77777777" w:rsidR="00E96BE2" w:rsidRPr="00E96BE2" w:rsidRDefault="00E96BE2" w:rsidP="00386879">
      <w:pPr>
        <w:numPr>
          <w:ilvl w:val="0"/>
          <w:numId w:val="16"/>
        </w:numPr>
        <w:ind w:firstLine="440"/>
      </w:pPr>
      <w:r w:rsidRPr="00E96BE2">
        <w:t>不缩进的代码不属于</w:t>
      </w:r>
      <w:r w:rsidRPr="00E96BE2">
        <w:t>if</w:t>
      </w:r>
      <w:r w:rsidRPr="00E96BE2">
        <w:t>内部，不管条件是否成立都会执行</w:t>
      </w:r>
    </w:p>
    <w:p w14:paraId="6840E9C5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示例：游戏防沉迷系统</w:t>
      </w:r>
      <w:r w:rsidRPr="00E96BE2">
        <w:t xml:space="preserve"> </w:t>
      </w:r>
      <w:r w:rsidRPr="00E96BE2">
        <w:t>新建文件</w:t>
      </w:r>
      <w:r w:rsidRPr="00E96BE2">
        <w:t xml:space="preserve"> 1-5-2-game.py</w:t>
      </w:r>
      <w:r w:rsidRPr="00E96BE2">
        <w:t>：</w:t>
      </w:r>
    </w:p>
    <w:p w14:paraId="04E9266E" w14:textId="77777777" w:rsidR="00E96BE2" w:rsidRPr="00E96BE2" w:rsidRDefault="00E96BE2" w:rsidP="00E96BE2">
      <w:pPr>
        <w:pStyle w:val="af8"/>
      </w:pPr>
      <w:r w:rsidRPr="00E96BE2">
        <w:t>年龄</w:t>
      </w:r>
      <w:r w:rsidRPr="00E96BE2">
        <w:t xml:space="preserve"> = int(input("</w:t>
      </w:r>
      <w:r w:rsidRPr="00E96BE2">
        <w:t>请输入你的年龄</w:t>
      </w:r>
      <w:r w:rsidRPr="00E96BE2">
        <w:t>: "))</w:t>
      </w:r>
    </w:p>
    <w:p w14:paraId="7F73FBC9" w14:textId="77777777" w:rsidR="00E96BE2" w:rsidRPr="00E96BE2" w:rsidRDefault="00E96BE2" w:rsidP="00E96BE2">
      <w:pPr>
        <w:pStyle w:val="af8"/>
      </w:pPr>
    </w:p>
    <w:p w14:paraId="1F8F4635" w14:textId="77777777" w:rsidR="00E96BE2" w:rsidRPr="00E96BE2" w:rsidRDefault="00E96BE2" w:rsidP="00E96BE2">
      <w:pPr>
        <w:pStyle w:val="af8"/>
      </w:pPr>
      <w:r w:rsidRPr="00E96BE2">
        <w:t xml:space="preserve">if </w:t>
      </w:r>
      <w:r w:rsidRPr="00E96BE2">
        <w:t>年龄</w:t>
      </w:r>
      <w:r w:rsidRPr="00E96BE2">
        <w:t xml:space="preserve"> &lt; 18:</w:t>
      </w:r>
    </w:p>
    <w:p w14:paraId="56852037" w14:textId="77777777" w:rsidR="00E96BE2" w:rsidRPr="00E96BE2" w:rsidRDefault="00E96BE2" w:rsidP="00E96BE2">
      <w:pPr>
        <w:pStyle w:val="af8"/>
      </w:pPr>
      <w:r w:rsidRPr="00E96BE2">
        <w:t xml:space="preserve">    print("</w:t>
      </w:r>
      <w:r w:rsidRPr="00E96BE2">
        <w:t>你还未成年，游戏时间限制为</w:t>
      </w:r>
      <w:r w:rsidRPr="00E96BE2">
        <w:t>1</w:t>
      </w:r>
      <w:r w:rsidRPr="00E96BE2">
        <w:t>小时</w:t>
      </w:r>
      <w:r w:rsidRPr="00E96BE2">
        <w:t>")</w:t>
      </w:r>
    </w:p>
    <w:p w14:paraId="4C31CA54" w14:textId="77777777" w:rsidR="00E96BE2" w:rsidRPr="00E96BE2" w:rsidRDefault="00E96BE2" w:rsidP="00E96BE2">
      <w:pPr>
        <w:pStyle w:val="af8"/>
      </w:pPr>
      <w:r w:rsidRPr="00E96BE2">
        <w:t xml:space="preserve">    print("</w:t>
      </w:r>
      <w:r w:rsidRPr="00E96BE2">
        <w:t>请注意休息，保护视力</w:t>
      </w:r>
      <w:r w:rsidRPr="00E96BE2">
        <w:t>")</w:t>
      </w:r>
    </w:p>
    <w:p w14:paraId="2D2BC505" w14:textId="77777777" w:rsidR="00E96BE2" w:rsidRPr="00E96BE2" w:rsidRDefault="00E96BE2" w:rsidP="00E96BE2">
      <w:pPr>
        <w:pStyle w:val="af8"/>
      </w:pPr>
    </w:p>
    <w:p w14:paraId="033215C1" w14:textId="77777777" w:rsidR="00E96BE2" w:rsidRPr="00E96BE2" w:rsidRDefault="00E96BE2" w:rsidP="00E96BE2">
      <w:pPr>
        <w:pStyle w:val="af8"/>
      </w:pPr>
      <w:r w:rsidRPr="00E96BE2">
        <w:lastRenderedPageBreak/>
        <w:t>print("</w:t>
      </w:r>
      <w:r w:rsidRPr="00E96BE2">
        <w:t>游戏加载中</w:t>
      </w:r>
      <w:r w:rsidRPr="00E96BE2">
        <w:t xml:space="preserve">...")  </w:t>
      </w:r>
      <w:r w:rsidRPr="00E96BE2">
        <w:rPr>
          <w:i/>
          <w:iCs/>
        </w:rPr>
        <w:t xml:space="preserve"># </w:t>
      </w:r>
      <w:r w:rsidRPr="00E96BE2">
        <w:rPr>
          <w:i/>
          <w:iCs/>
        </w:rPr>
        <w:t>这行不受</w:t>
      </w:r>
      <w:r w:rsidRPr="00E96BE2">
        <w:rPr>
          <w:i/>
          <w:iCs/>
        </w:rPr>
        <w:t>if</w:t>
      </w:r>
      <w:r w:rsidRPr="00E96BE2">
        <w:rPr>
          <w:i/>
          <w:iCs/>
        </w:rPr>
        <w:t>影响，总会执行</w:t>
      </w:r>
    </w:p>
    <w:p w14:paraId="337944C9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运行结果分析：</w:t>
      </w:r>
    </w:p>
    <w:p w14:paraId="4E50AB49" w14:textId="77777777" w:rsidR="00E96BE2" w:rsidRPr="00E96BE2" w:rsidRDefault="00E96BE2" w:rsidP="00386879">
      <w:pPr>
        <w:numPr>
          <w:ilvl w:val="0"/>
          <w:numId w:val="17"/>
        </w:numPr>
        <w:ind w:firstLine="440"/>
      </w:pPr>
      <w:r w:rsidRPr="00E96BE2">
        <w:t>输入</w:t>
      </w:r>
      <w:r w:rsidRPr="00E96BE2">
        <w:t xml:space="preserve"> 16 → </w:t>
      </w:r>
      <w:r w:rsidRPr="00E96BE2">
        <w:t>会显示防沉迷提示，然后显示</w:t>
      </w:r>
      <w:r w:rsidRPr="00E96BE2">
        <w:t>"</w:t>
      </w:r>
      <w:r w:rsidRPr="00E96BE2">
        <w:t>游戏加载中</w:t>
      </w:r>
      <w:r w:rsidRPr="00E96BE2">
        <w:t>..."</w:t>
      </w:r>
    </w:p>
    <w:p w14:paraId="07C7FF51" w14:textId="77777777" w:rsidR="00E96BE2" w:rsidRPr="00E96BE2" w:rsidRDefault="00E96BE2" w:rsidP="00386879">
      <w:pPr>
        <w:numPr>
          <w:ilvl w:val="0"/>
          <w:numId w:val="17"/>
        </w:numPr>
        <w:ind w:firstLine="440"/>
      </w:pPr>
      <w:r w:rsidRPr="00E96BE2">
        <w:t>输入</w:t>
      </w:r>
      <w:r w:rsidRPr="00E96BE2">
        <w:t xml:space="preserve"> 20 → </w:t>
      </w:r>
      <w:r w:rsidRPr="00E96BE2">
        <w:t>直接显示</w:t>
      </w:r>
      <w:r w:rsidRPr="00E96BE2">
        <w:t>"</w:t>
      </w:r>
      <w:r w:rsidRPr="00E96BE2">
        <w:t>游戏加载中</w:t>
      </w:r>
      <w:r w:rsidRPr="00E96BE2">
        <w:t>..."</w:t>
      </w:r>
    </w:p>
    <w:p w14:paraId="1E9A7A34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常见错误警示：</w:t>
      </w:r>
    </w:p>
    <w:p w14:paraId="790455EB" w14:textId="77777777" w:rsidR="00E96BE2" w:rsidRPr="00E96BE2" w:rsidRDefault="00E96BE2" w:rsidP="00E96BE2">
      <w:pPr>
        <w:pStyle w:val="af8"/>
      </w:pPr>
      <w:r w:rsidRPr="00E96BE2">
        <w:t xml:space="preserve"># </w:t>
      </w:r>
      <w:r w:rsidRPr="00E96BE2">
        <w:t>错误</w:t>
      </w:r>
      <w:r w:rsidRPr="00E96BE2">
        <w:t>1</w:t>
      </w:r>
      <w:r w:rsidRPr="00E96BE2">
        <w:t>：忘记冒号</w:t>
      </w:r>
    </w:p>
    <w:p w14:paraId="366122C4" w14:textId="77777777" w:rsidR="00E96BE2" w:rsidRPr="00E96BE2" w:rsidRDefault="00E96BE2" w:rsidP="00E96BE2">
      <w:pPr>
        <w:pStyle w:val="af8"/>
      </w:pPr>
      <w:r w:rsidRPr="00E96BE2">
        <w:t xml:space="preserve"># if </w:t>
      </w:r>
      <w:r w:rsidRPr="00E96BE2">
        <w:t>年龄</w:t>
      </w:r>
      <w:r w:rsidRPr="00E96BE2">
        <w:t xml:space="preserve"> &lt; 18  # </w:t>
      </w:r>
      <w:proofErr w:type="spellStart"/>
      <w:r w:rsidRPr="00E96BE2">
        <w:t>SyntaxError</w:t>
      </w:r>
      <w:proofErr w:type="spellEnd"/>
      <w:r w:rsidRPr="00E96BE2">
        <w:t>: expected ':'</w:t>
      </w:r>
    </w:p>
    <w:p w14:paraId="477F7F90" w14:textId="77777777" w:rsidR="00E96BE2" w:rsidRPr="00E96BE2" w:rsidRDefault="00E96BE2" w:rsidP="00E96BE2">
      <w:pPr>
        <w:pStyle w:val="af8"/>
      </w:pPr>
    </w:p>
    <w:p w14:paraId="014D804C" w14:textId="77777777" w:rsidR="00E96BE2" w:rsidRPr="00E96BE2" w:rsidRDefault="00E96BE2" w:rsidP="00E96BE2">
      <w:pPr>
        <w:pStyle w:val="af8"/>
      </w:pPr>
      <w:r w:rsidRPr="00E96BE2">
        <w:t xml:space="preserve"># </w:t>
      </w:r>
      <w:r w:rsidRPr="00E96BE2">
        <w:t>错误</w:t>
      </w:r>
      <w:r w:rsidRPr="00E96BE2">
        <w:t>2</w:t>
      </w:r>
      <w:r w:rsidRPr="00E96BE2">
        <w:t>：忘记缩进</w:t>
      </w:r>
    </w:p>
    <w:p w14:paraId="153F93F1" w14:textId="77777777" w:rsidR="00E96BE2" w:rsidRPr="00E96BE2" w:rsidRDefault="00E96BE2" w:rsidP="00E96BE2">
      <w:pPr>
        <w:pStyle w:val="af8"/>
      </w:pPr>
      <w:r w:rsidRPr="00E96BE2">
        <w:t xml:space="preserve"># if </w:t>
      </w:r>
      <w:r w:rsidRPr="00E96BE2">
        <w:t>年龄</w:t>
      </w:r>
      <w:r w:rsidRPr="00E96BE2">
        <w:t xml:space="preserve"> &lt; 18:</w:t>
      </w:r>
    </w:p>
    <w:p w14:paraId="431B3E19" w14:textId="77777777" w:rsidR="00E96BE2" w:rsidRPr="00E96BE2" w:rsidRDefault="00E96BE2" w:rsidP="00E96BE2">
      <w:pPr>
        <w:pStyle w:val="af8"/>
      </w:pPr>
      <w:r w:rsidRPr="00E96BE2">
        <w:t># print("</w:t>
      </w:r>
      <w:r w:rsidRPr="00E96BE2">
        <w:t>这行没缩进会报错！</w:t>
      </w:r>
      <w:r w:rsidRPr="00E96BE2">
        <w:t xml:space="preserve">")  # </w:t>
      </w:r>
      <w:proofErr w:type="spellStart"/>
      <w:r w:rsidRPr="00E96BE2">
        <w:t>IndentationError</w:t>
      </w:r>
      <w:proofErr w:type="spellEnd"/>
    </w:p>
    <w:p w14:paraId="072A173F" w14:textId="77777777" w:rsidR="00E96BE2" w:rsidRPr="00E96BE2" w:rsidRDefault="00E96BE2" w:rsidP="00E96BE2">
      <w:pPr>
        <w:pStyle w:val="af8"/>
      </w:pPr>
    </w:p>
    <w:p w14:paraId="74CA72B2" w14:textId="77777777" w:rsidR="00E96BE2" w:rsidRPr="00E96BE2" w:rsidRDefault="00E96BE2" w:rsidP="00E96BE2">
      <w:pPr>
        <w:pStyle w:val="af8"/>
      </w:pPr>
      <w:r w:rsidRPr="00E96BE2">
        <w:t xml:space="preserve"># </w:t>
      </w:r>
      <w:r w:rsidRPr="00E96BE2">
        <w:t>错误</w:t>
      </w:r>
      <w:r w:rsidRPr="00E96BE2">
        <w:t>3</w:t>
      </w:r>
      <w:r w:rsidRPr="00E96BE2">
        <w:t>：缩进不一致</w:t>
      </w:r>
    </w:p>
    <w:p w14:paraId="159F1A51" w14:textId="77777777" w:rsidR="00E96BE2" w:rsidRPr="00E96BE2" w:rsidRDefault="00E96BE2" w:rsidP="00E96BE2">
      <w:pPr>
        <w:pStyle w:val="af8"/>
      </w:pPr>
      <w:r w:rsidRPr="00E96BE2">
        <w:t xml:space="preserve"># if </w:t>
      </w:r>
      <w:r w:rsidRPr="00E96BE2">
        <w:t>年龄</w:t>
      </w:r>
      <w:r w:rsidRPr="00E96BE2">
        <w:t xml:space="preserve"> &lt; 18:</w:t>
      </w:r>
    </w:p>
    <w:p w14:paraId="13C14E73" w14:textId="77777777" w:rsidR="00E96BE2" w:rsidRPr="00E96BE2" w:rsidRDefault="00E96BE2" w:rsidP="00E96BE2">
      <w:pPr>
        <w:pStyle w:val="af8"/>
      </w:pPr>
      <w:r w:rsidRPr="00E96BE2">
        <w:t>#     print("</w:t>
      </w:r>
      <w:r w:rsidRPr="00E96BE2">
        <w:t>第一行缩进</w:t>
      </w:r>
      <w:r w:rsidRPr="00E96BE2">
        <w:t>4</w:t>
      </w:r>
      <w:r w:rsidRPr="00E96BE2">
        <w:t>个空格</w:t>
      </w:r>
      <w:r w:rsidRPr="00E96BE2">
        <w:t>")</w:t>
      </w:r>
    </w:p>
    <w:p w14:paraId="79EB4E04" w14:textId="77777777" w:rsidR="00E96BE2" w:rsidRPr="00E96BE2" w:rsidRDefault="00E96BE2" w:rsidP="00E96BE2">
      <w:pPr>
        <w:pStyle w:val="af8"/>
      </w:pPr>
      <w:r w:rsidRPr="00E96BE2">
        <w:t>#   print("</w:t>
      </w:r>
      <w:r w:rsidRPr="00E96BE2">
        <w:t>第二行缩进</w:t>
      </w:r>
      <w:r w:rsidRPr="00E96BE2">
        <w:t>2</w:t>
      </w:r>
      <w:r w:rsidRPr="00E96BE2">
        <w:t>个空格</w:t>
      </w:r>
      <w:r w:rsidRPr="00E96BE2">
        <w:t xml:space="preserve">")  # </w:t>
      </w:r>
      <w:proofErr w:type="spellStart"/>
      <w:r w:rsidRPr="00E96BE2">
        <w:t>IndentationError</w:t>
      </w:r>
      <w:proofErr w:type="spellEnd"/>
      <w:r w:rsidRPr="00E96BE2">
        <w:t>: unexpected indent</w:t>
      </w:r>
    </w:p>
    <w:p w14:paraId="531CF127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综合练习：超市优惠提醒</w:t>
      </w:r>
      <w:r w:rsidRPr="00E96BE2">
        <w:t xml:space="preserve"> </w:t>
      </w:r>
      <w:r w:rsidRPr="00E96BE2">
        <w:t>新建文件</w:t>
      </w:r>
      <w:r w:rsidRPr="00E96BE2">
        <w:t xml:space="preserve"> 1-5-2-market.py</w:t>
      </w:r>
      <w:r w:rsidRPr="00E96BE2">
        <w:t>：</w:t>
      </w:r>
    </w:p>
    <w:p w14:paraId="28ADD7D4" w14:textId="77777777" w:rsidR="00E96BE2" w:rsidRPr="00E96BE2" w:rsidRDefault="00E96BE2" w:rsidP="00E96BE2">
      <w:pPr>
        <w:pStyle w:val="af8"/>
      </w:pPr>
      <w:r w:rsidRPr="00E96BE2">
        <w:t>总价</w:t>
      </w:r>
      <w:r w:rsidRPr="00E96BE2">
        <w:t xml:space="preserve"> = float(input("</w:t>
      </w:r>
      <w:r w:rsidRPr="00E96BE2">
        <w:t>请输入您的消费金额</w:t>
      </w:r>
      <w:r w:rsidRPr="00E96BE2">
        <w:t>: "))</w:t>
      </w:r>
    </w:p>
    <w:p w14:paraId="303DB270" w14:textId="77777777" w:rsidR="00E96BE2" w:rsidRPr="00E96BE2" w:rsidRDefault="00E96BE2" w:rsidP="00E96BE2">
      <w:pPr>
        <w:pStyle w:val="af8"/>
      </w:pPr>
    </w:p>
    <w:p w14:paraId="49F34509" w14:textId="77777777" w:rsidR="00E96BE2" w:rsidRPr="00E96BE2" w:rsidRDefault="00E96BE2" w:rsidP="00E96BE2">
      <w:pPr>
        <w:pStyle w:val="af8"/>
      </w:pPr>
      <w:r w:rsidRPr="00E96BE2">
        <w:t xml:space="preserve">if </w:t>
      </w:r>
      <w:r w:rsidRPr="00E96BE2">
        <w:t>总价</w:t>
      </w:r>
      <w:r w:rsidRPr="00E96BE2">
        <w:t xml:space="preserve"> &gt;= 200:</w:t>
      </w:r>
    </w:p>
    <w:p w14:paraId="14AC35A6" w14:textId="77777777" w:rsidR="00E96BE2" w:rsidRPr="00E96BE2" w:rsidRDefault="00E96BE2" w:rsidP="00E96BE2">
      <w:pPr>
        <w:pStyle w:val="af8"/>
      </w:pPr>
      <w:r w:rsidRPr="00E96BE2">
        <w:t xml:space="preserve">    </w:t>
      </w:r>
      <w:r w:rsidRPr="00E96BE2">
        <w:t>折扣</w:t>
      </w:r>
      <w:r w:rsidRPr="00E96BE2">
        <w:t xml:space="preserve"> = </w:t>
      </w:r>
      <w:r w:rsidRPr="00E96BE2">
        <w:t>总价</w:t>
      </w:r>
      <w:r w:rsidRPr="00E96BE2">
        <w:t xml:space="preserve"> * 0.9</w:t>
      </w:r>
    </w:p>
    <w:p w14:paraId="2D92F0CE" w14:textId="77777777" w:rsidR="00E96BE2" w:rsidRPr="00E96BE2" w:rsidRDefault="00E96BE2" w:rsidP="00E96BE2">
      <w:pPr>
        <w:pStyle w:val="af8"/>
      </w:pPr>
      <w:r w:rsidRPr="00E96BE2">
        <w:t xml:space="preserve">    print(f"</w:t>
      </w:r>
      <w:r w:rsidRPr="00E96BE2">
        <w:t>恭喜！您享受</w:t>
      </w:r>
      <w:r w:rsidRPr="00E96BE2">
        <w:t>9</w:t>
      </w:r>
      <w:r w:rsidRPr="00E96BE2">
        <w:t>折优惠</w:t>
      </w:r>
      <w:r w:rsidRPr="00E96BE2">
        <w:t>")</w:t>
      </w:r>
    </w:p>
    <w:p w14:paraId="792CDDF5" w14:textId="77777777" w:rsidR="00E96BE2" w:rsidRPr="00E96BE2" w:rsidRDefault="00E96BE2" w:rsidP="00E96BE2">
      <w:pPr>
        <w:pStyle w:val="af8"/>
      </w:pPr>
      <w:r w:rsidRPr="00E96BE2">
        <w:t xml:space="preserve">    print(f"</w:t>
      </w:r>
      <w:r w:rsidRPr="00E96BE2">
        <w:t>折后价格为</w:t>
      </w:r>
      <w:r w:rsidRPr="00E96BE2">
        <w:t>: {</w:t>
      </w:r>
      <w:r w:rsidRPr="00E96BE2">
        <w:t>折扣</w:t>
      </w:r>
      <w:r w:rsidRPr="00E96BE2">
        <w:t>:.2f}</w:t>
      </w:r>
      <w:r w:rsidRPr="00E96BE2">
        <w:t>元</w:t>
      </w:r>
      <w:r w:rsidRPr="00E96BE2">
        <w:t>")</w:t>
      </w:r>
    </w:p>
    <w:p w14:paraId="494BF903" w14:textId="77777777" w:rsidR="00E96BE2" w:rsidRPr="00E96BE2" w:rsidRDefault="00E96BE2" w:rsidP="00E96BE2">
      <w:pPr>
        <w:pStyle w:val="af8"/>
      </w:pPr>
    </w:p>
    <w:p w14:paraId="029CCF6C" w14:textId="77777777" w:rsidR="00E96BE2" w:rsidRPr="00E96BE2" w:rsidRDefault="00E96BE2" w:rsidP="00E96BE2">
      <w:pPr>
        <w:pStyle w:val="af8"/>
      </w:pPr>
      <w:r w:rsidRPr="00E96BE2">
        <w:t>print("</w:t>
      </w:r>
      <w:r w:rsidRPr="00E96BE2">
        <w:t>感谢您的光临！</w:t>
      </w:r>
      <w:r w:rsidRPr="00E96BE2">
        <w:t>")</w:t>
      </w:r>
    </w:p>
    <w:p w14:paraId="54CE01DA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课后小作业：</w:t>
      </w:r>
      <w:r w:rsidRPr="00E96BE2">
        <w:t xml:space="preserve"> </w:t>
      </w:r>
      <w:r w:rsidRPr="00E96BE2">
        <w:t>编写程序</w:t>
      </w:r>
      <w:r w:rsidRPr="00E96BE2">
        <w:t xml:space="preserve"> 1-5-2-homework.py</w:t>
      </w:r>
      <w:r w:rsidRPr="00E96BE2">
        <w:t>：输入一个整数，如果是偶数就输出</w:t>
      </w:r>
      <w:r w:rsidRPr="00E96BE2">
        <w:t>"</w:t>
      </w:r>
      <w:r w:rsidRPr="00E96BE2">
        <w:t>这是个偶数</w:t>
      </w:r>
      <w:r w:rsidRPr="00E96BE2">
        <w:t>"</w:t>
      </w:r>
      <w:r w:rsidRPr="00E96BE2">
        <w:t>。</w:t>
      </w:r>
    </w:p>
    <w:p w14:paraId="2B9170C0" w14:textId="1734DB5D" w:rsidR="00E96BE2" w:rsidRDefault="00E96BE2" w:rsidP="00386879">
      <w:pPr>
        <w:numPr>
          <w:ilvl w:val="0"/>
          <w:numId w:val="18"/>
        </w:numPr>
        <w:ind w:firstLine="442"/>
      </w:pPr>
      <w:r w:rsidRPr="00E96BE2">
        <w:rPr>
          <w:b/>
          <w:bCs/>
        </w:rPr>
        <w:t>提示</w:t>
      </w:r>
      <w:r w:rsidRPr="00E96BE2">
        <w:t>：偶数的判断条件是</w:t>
      </w:r>
      <w:r w:rsidRPr="00E96BE2">
        <w:t xml:space="preserve"> </w:t>
      </w:r>
      <w:r w:rsidRPr="00E96BE2">
        <w:t>数字</w:t>
      </w:r>
      <w:r w:rsidRPr="00E96BE2">
        <w:t xml:space="preserve"> % 2 == 0</w:t>
      </w:r>
    </w:p>
    <w:p w14:paraId="5CB8D561" w14:textId="49FE1987" w:rsidR="00E96BE2" w:rsidRPr="00E96BE2" w:rsidRDefault="00E96BE2" w:rsidP="00E96BE2">
      <w:pPr>
        <w:widowControl/>
        <w:spacing w:after="160" w:line="278" w:lineRule="auto"/>
        <w:ind w:firstLineChars="0" w:firstLine="0"/>
        <w:rPr>
          <w:b/>
          <w:bCs/>
        </w:rPr>
      </w:pPr>
      <w:r>
        <w:rPr>
          <w:b/>
          <w:bCs/>
        </w:rPr>
        <w:br w:type="page"/>
      </w:r>
    </w:p>
    <w:p w14:paraId="059F4ACC" w14:textId="77777777" w:rsidR="00E96BE2" w:rsidRPr="00E96BE2" w:rsidRDefault="00E96BE2" w:rsidP="0089518D">
      <w:pPr>
        <w:pStyle w:val="3"/>
      </w:pPr>
      <w:bookmarkStart w:id="18" w:name="_Toc218877927"/>
      <w:r w:rsidRPr="00E96BE2">
        <w:lastRenderedPageBreak/>
        <w:t>1.5.3 if</w:t>
      </w:r>
      <w:r w:rsidRPr="00E96BE2">
        <w:t>的嵌套</w:t>
      </w:r>
      <w:bookmarkEnd w:id="18"/>
    </w:p>
    <w:p w14:paraId="4B052DCE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嵌套分支</w:t>
      </w:r>
      <w:r w:rsidRPr="00E96BE2">
        <w:t>就像</w:t>
      </w:r>
      <w:r w:rsidRPr="00E96BE2">
        <w:t>"</w:t>
      </w:r>
      <w:r w:rsidRPr="00E96BE2">
        <w:t>套娃</w:t>
      </w:r>
      <w:r w:rsidRPr="00E96BE2">
        <w:t>"</w:t>
      </w:r>
      <w:r w:rsidRPr="00E96BE2">
        <w:t>，在一个分支结构内部再套另一个分支结构。用于需要</w:t>
      </w:r>
      <w:r w:rsidRPr="00E96BE2">
        <w:rPr>
          <w:rStyle w:val="af7"/>
        </w:rPr>
        <w:t>层层判断</w:t>
      </w:r>
      <w:r w:rsidRPr="00E96BE2">
        <w:t>的场景。</w:t>
      </w:r>
    </w:p>
    <w:p w14:paraId="20BB0C6F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语法结构：</w:t>
      </w:r>
    </w:p>
    <w:p w14:paraId="665CCDC9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外层条件</w:t>
      </w:r>
      <w:r w:rsidRPr="00E96BE2">
        <w:t>:</w:t>
      </w:r>
    </w:p>
    <w:p w14:paraId="114F741C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rPr>
          <w:i/>
          <w:iCs/>
        </w:rPr>
        <w:t xml:space="preserve"># </w:t>
      </w:r>
      <w:r w:rsidRPr="00E96BE2">
        <w:rPr>
          <w:i/>
          <w:iCs/>
        </w:rPr>
        <w:t>外层条件成立</w:t>
      </w:r>
    </w:p>
    <w:p w14:paraId="302612B7" w14:textId="77777777" w:rsidR="00E96BE2" w:rsidRPr="00E96BE2" w:rsidRDefault="00E96BE2" w:rsidP="0089518D">
      <w:pPr>
        <w:pStyle w:val="af8"/>
      </w:pPr>
      <w:r w:rsidRPr="00E96BE2">
        <w:t xml:space="preserve">    if </w:t>
      </w:r>
      <w:r w:rsidRPr="00E96BE2">
        <w:t>内层条件</w:t>
      </w:r>
      <w:r w:rsidRPr="00E96BE2">
        <w:t>:</w:t>
      </w:r>
    </w:p>
    <w:p w14:paraId="3FA8C754" w14:textId="77777777" w:rsidR="00E96BE2" w:rsidRPr="00E96BE2" w:rsidRDefault="00E96BE2" w:rsidP="0089518D">
      <w:pPr>
        <w:pStyle w:val="af8"/>
      </w:pPr>
      <w:r w:rsidRPr="00E96BE2">
        <w:t xml:space="preserve">        </w:t>
      </w:r>
      <w:r w:rsidRPr="00E96BE2">
        <w:rPr>
          <w:i/>
          <w:iCs/>
        </w:rPr>
        <w:t xml:space="preserve"># </w:t>
      </w:r>
      <w:r w:rsidRPr="00E96BE2">
        <w:rPr>
          <w:i/>
          <w:iCs/>
        </w:rPr>
        <w:t>外层和内层条件都成立</w:t>
      </w:r>
    </w:p>
    <w:p w14:paraId="48F3BAFB" w14:textId="77777777" w:rsidR="00E96BE2" w:rsidRPr="00E96BE2" w:rsidRDefault="00E96BE2" w:rsidP="0089518D">
      <w:pPr>
        <w:pStyle w:val="af8"/>
      </w:pPr>
      <w:r w:rsidRPr="00E96BE2">
        <w:t xml:space="preserve">        </w:t>
      </w:r>
      <w:r w:rsidRPr="00E96BE2">
        <w:t>内层代码</w:t>
      </w:r>
    </w:p>
    <w:p w14:paraId="49590460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生活例子：学校体检系统</w:t>
      </w:r>
      <w:r w:rsidRPr="00E96BE2">
        <w:t xml:space="preserve"> </w:t>
      </w:r>
      <w:r w:rsidRPr="00E96BE2">
        <w:t>第一层：先判断是否成年</w:t>
      </w:r>
      <w:r w:rsidRPr="00E96BE2">
        <w:t xml:space="preserve"> </w:t>
      </w:r>
      <w:r w:rsidRPr="00E96BE2">
        <w:t>第二层：再判断体重是否正常</w:t>
      </w:r>
    </w:p>
    <w:p w14:paraId="7709C4DE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示例代码：</w:t>
      </w:r>
      <w:r w:rsidRPr="00E96BE2">
        <w:t xml:space="preserve"> </w:t>
      </w:r>
      <w:r w:rsidRPr="00E96BE2">
        <w:t>新建文件</w:t>
      </w:r>
      <w:r w:rsidRPr="00E96BE2">
        <w:t xml:space="preserve"> 1-5-3-nested.py</w:t>
      </w:r>
      <w:r w:rsidRPr="00E96BE2">
        <w:t>：</w:t>
      </w:r>
    </w:p>
    <w:p w14:paraId="6D74CD96" w14:textId="77777777" w:rsidR="00E96BE2" w:rsidRPr="00E96BE2" w:rsidRDefault="00E96BE2" w:rsidP="0089518D">
      <w:pPr>
        <w:pStyle w:val="af8"/>
      </w:pPr>
      <w:r w:rsidRPr="00E96BE2">
        <w:t>年龄</w:t>
      </w:r>
      <w:r w:rsidRPr="00E96BE2">
        <w:t xml:space="preserve"> = int(input("</w:t>
      </w:r>
      <w:r w:rsidRPr="00E96BE2">
        <w:t>请输入年龄</w:t>
      </w:r>
      <w:r w:rsidRPr="00E96BE2">
        <w:t>: "))</w:t>
      </w:r>
    </w:p>
    <w:p w14:paraId="34FFED40" w14:textId="77777777" w:rsidR="00E96BE2" w:rsidRPr="00E96BE2" w:rsidRDefault="00E96BE2" w:rsidP="0089518D">
      <w:pPr>
        <w:pStyle w:val="af8"/>
      </w:pPr>
      <w:r w:rsidRPr="00E96BE2">
        <w:t>体重</w:t>
      </w:r>
      <w:r w:rsidRPr="00E96BE2">
        <w:t xml:space="preserve"> = float(input("</w:t>
      </w:r>
      <w:r w:rsidRPr="00E96BE2">
        <w:t>请输入体重</w:t>
      </w:r>
      <w:r w:rsidRPr="00E96BE2">
        <w:t>(kg): "))</w:t>
      </w:r>
    </w:p>
    <w:p w14:paraId="593D9088" w14:textId="77777777" w:rsidR="00E96BE2" w:rsidRPr="00E96BE2" w:rsidRDefault="00E96BE2" w:rsidP="0089518D">
      <w:pPr>
        <w:pStyle w:val="af8"/>
      </w:pPr>
    </w:p>
    <w:p w14:paraId="29DE9AE8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年龄</w:t>
      </w:r>
      <w:r w:rsidRPr="00E96BE2">
        <w:t xml:space="preserve"> &gt;= 18:</w:t>
      </w:r>
    </w:p>
    <w:p w14:paraId="5BE98687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已成年，进入成年人体检标准</w:t>
      </w:r>
      <w:r w:rsidRPr="00E96BE2">
        <w:t>")</w:t>
      </w:r>
    </w:p>
    <w:p w14:paraId="28DAD77D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6E89A635" w14:textId="77777777" w:rsidR="00E96BE2" w:rsidRPr="00E96BE2" w:rsidRDefault="00E96BE2" w:rsidP="0089518D">
      <w:pPr>
        <w:pStyle w:val="af8"/>
      </w:pPr>
      <w:r w:rsidRPr="00E96BE2">
        <w:t xml:space="preserve">    if </w:t>
      </w:r>
      <w:r w:rsidRPr="00E96BE2">
        <w:t>体重</w:t>
      </w:r>
      <w:r w:rsidRPr="00E96BE2">
        <w:t xml:space="preserve"> &gt; 70:</w:t>
      </w:r>
    </w:p>
    <w:p w14:paraId="31BA2A41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体重超标，建议增加运动</w:t>
      </w:r>
      <w:r w:rsidRPr="00E96BE2">
        <w:t>")</w:t>
      </w:r>
    </w:p>
    <w:p w14:paraId="4DF3C1C6" w14:textId="77777777" w:rsidR="00E96BE2" w:rsidRPr="00E96BE2" w:rsidRDefault="00E96BE2" w:rsidP="0089518D">
      <w:pPr>
        <w:pStyle w:val="af8"/>
      </w:pPr>
      <w:r w:rsidRPr="00E96BE2">
        <w:t xml:space="preserve">    else:</w:t>
      </w:r>
    </w:p>
    <w:p w14:paraId="1B5DB1AF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体重正常，请保持</w:t>
      </w:r>
      <w:r w:rsidRPr="00E96BE2">
        <w:t>")</w:t>
      </w:r>
    </w:p>
    <w:p w14:paraId="74763780" w14:textId="77777777" w:rsidR="00E96BE2" w:rsidRPr="00E96BE2" w:rsidRDefault="00E96BE2" w:rsidP="0089518D">
      <w:pPr>
        <w:pStyle w:val="af8"/>
      </w:pPr>
      <w:r w:rsidRPr="00E96BE2">
        <w:t>else:</w:t>
      </w:r>
    </w:p>
    <w:p w14:paraId="763C1ACA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未成年，进入儿童体检标准</w:t>
      </w:r>
      <w:r w:rsidRPr="00E96BE2">
        <w:t>")</w:t>
      </w:r>
    </w:p>
    <w:p w14:paraId="7ADCA9CC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7E6ADF08" w14:textId="77777777" w:rsidR="00E96BE2" w:rsidRPr="00E96BE2" w:rsidRDefault="00E96BE2" w:rsidP="0089518D">
      <w:pPr>
        <w:pStyle w:val="af8"/>
      </w:pPr>
      <w:r w:rsidRPr="00E96BE2">
        <w:t xml:space="preserve">    if </w:t>
      </w:r>
      <w:r w:rsidRPr="00E96BE2">
        <w:t>体重</w:t>
      </w:r>
      <w:r w:rsidRPr="00E96BE2">
        <w:t xml:space="preserve"> &gt; 50:</w:t>
      </w:r>
    </w:p>
    <w:p w14:paraId="64FB33B5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青少年体重需注意</w:t>
      </w:r>
      <w:r w:rsidRPr="00E96BE2">
        <w:t>")</w:t>
      </w:r>
    </w:p>
    <w:p w14:paraId="13FBA60F" w14:textId="77777777" w:rsidR="00E96BE2" w:rsidRPr="00E96BE2" w:rsidRDefault="00E96BE2" w:rsidP="0089518D">
      <w:pPr>
        <w:pStyle w:val="af8"/>
      </w:pPr>
      <w:r w:rsidRPr="00E96BE2">
        <w:t xml:space="preserve">    else:</w:t>
      </w:r>
    </w:p>
    <w:p w14:paraId="381E583A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生长发育正常</w:t>
      </w:r>
      <w:r w:rsidRPr="00E96BE2">
        <w:t>")</w:t>
      </w:r>
    </w:p>
    <w:p w14:paraId="7F2B8D8C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三级嵌套实战：成绩深度分析</w:t>
      </w:r>
      <w:r w:rsidRPr="00E96BE2">
        <w:t xml:space="preserve"> </w:t>
      </w:r>
      <w:r w:rsidRPr="00E96BE2">
        <w:t>新建文件</w:t>
      </w:r>
      <w:r w:rsidRPr="00E96BE2">
        <w:t xml:space="preserve"> 1-5-3-grade.py</w:t>
      </w:r>
      <w:r w:rsidRPr="00E96BE2">
        <w:t>：</w:t>
      </w:r>
    </w:p>
    <w:p w14:paraId="76AC4EF1" w14:textId="77777777" w:rsidR="00E96BE2" w:rsidRPr="00E96BE2" w:rsidRDefault="00E96BE2" w:rsidP="0089518D">
      <w:pPr>
        <w:pStyle w:val="af8"/>
      </w:pPr>
      <w:r w:rsidRPr="00E96BE2">
        <w:t>成绩</w:t>
      </w:r>
      <w:r w:rsidRPr="00E96BE2">
        <w:t xml:space="preserve"> = float(input("</w:t>
      </w:r>
      <w:r w:rsidRPr="00E96BE2">
        <w:t>请输入成绩</w:t>
      </w:r>
      <w:r w:rsidRPr="00E96BE2">
        <w:t>(0-100): "))</w:t>
      </w:r>
    </w:p>
    <w:p w14:paraId="4B5D6451" w14:textId="77777777" w:rsidR="00E96BE2" w:rsidRPr="00E96BE2" w:rsidRDefault="00E96BE2" w:rsidP="0089518D">
      <w:pPr>
        <w:pStyle w:val="af8"/>
      </w:pPr>
    </w:p>
    <w:p w14:paraId="58DE5F80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成绩</w:t>
      </w:r>
      <w:r w:rsidRPr="00E96BE2">
        <w:t xml:space="preserve"> &gt;= 60:</w:t>
      </w:r>
    </w:p>
    <w:p w14:paraId="660296CD" w14:textId="77777777" w:rsidR="00E96BE2" w:rsidRPr="00E96BE2" w:rsidRDefault="00E96BE2" w:rsidP="0089518D">
      <w:pPr>
        <w:pStyle w:val="af8"/>
      </w:pPr>
      <w:r w:rsidRPr="00E96BE2">
        <w:lastRenderedPageBreak/>
        <w:t xml:space="preserve">    print("</w:t>
      </w:r>
      <w:r w:rsidRPr="00E96BE2">
        <w:t>及格了！</w:t>
      </w:r>
      <w:r w:rsidRPr="00E96BE2">
        <w:t>")</w:t>
      </w:r>
    </w:p>
    <w:p w14:paraId="0C60267E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5FB17874" w14:textId="77777777" w:rsidR="00E96BE2" w:rsidRPr="00E96BE2" w:rsidRDefault="00E96BE2" w:rsidP="0089518D">
      <w:pPr>
        <w:pStyle w:val="af8"/>
      </w:pPr>
      <w:r w:rsidRPr="00E96BE2">
        <w:t xml:space="preserve">    if </w:t>
      </w:r>
      <w:r w:rsidRPr="00E96BE2">
        <w:t>成绩</w:t>
      </w:r>
      <w:r w:rsidRPr="00E96BE2">
        <w:t xml:space="preserve"> &gt;= 90:</w:t>
      </w:r>
    </w:p>
    <w:p w14:paraId="3666DB53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优秀等级</w:t>
      </w:r>
      <w:r w:rsidRPr="00E96BE2">
        <w:t>")</w:t>
      </w:r>
    </w:p>
    <w:p w14:paraId="22F8C92F" w14:textId="77777777" w:rsidR="00E96BE2" w:rsidRPr="00E96BE2" w:rsidRDefault="00E96BE2" w:rsidP="0089518D">
      <w:pPr>
        <w:pStyle w:val="af8"/>
      </w:pPr>
      <w:r w:rsidRPr="00E96BE2">
        <w:t xml:space="preserve">        </w:t>
      </w:r>
    </w:p>
    <w:p w14:paraId="3D4AD53C" w14:textId="77777777" w:rsidR="00E96BE2" w:rsidRPr="00E96BE2" w:rsidRDefault="00E96BE2" w:rsidP="0089518D">
      <w:pPr>
        <w:pStyle w:val="af8"/>
      </w:pPr>
      <w:r w:rsidRPr="00E96BE2">
        <w:t xml:space="preserve">        if </w:t>
      </w:r>
      <w:r w:rsidRPr="00E96BE2">
        <w:t>成绩</w:t>
      </w:r>
      <w:r w:rsidRPr="00E96BE2">
        <w:t xml:space="preserve"> == 100:</w:t>
      </w:r>
    </w:p>
    <w:p w14:paraId="7AE32B5F" w14:textId="77777777" w:rsidR="00E96BE2" w:rsidRPr="00E96BE2" w:rsidRDefault="00E96BE2" w:rsidP="0089518D">
      <w:pPr>
        <w:pStyle w:val="af8"/>
      </w:pPr>
      <w:r w:rsidRPr="00E96BE2">
        <w:t xml:space="preserve">            print("</w:t>
      </w:r>
      <w:r w:rsidRPr="00E96BE2">
        <w:t>满分！你是学霸！</w:t>
      </w:r>
      <w:r w:rsidRPr="00E96BE2">
        <w:t>")</w:t>
      </w:r>
    </w:p>
    <w:p w14:paraId="7803CDC6" w14:textId="77777777" w:rsidR="00E96BE2" w:rsidRPr="00E96BE2" w:rsidRDefault="00E96BE2" w:rsidP="0089518D">
      <w:pPr>
        <w:pStyle w:val="af8"/>
      </w:pPr>
      <w:r w:rsidRPr="00E96BE2">
        <w:t xml:space="preserve">        else:</w:t>
      </w:r>
    </w:p>
    <w:p w14:paraId="44FA2548" w14:textId="77777777" w:rsidR="00E96BE2" w:rsidRPr="00E96BE2" w:rsidRDefault="00E96BE2" w:rsidP="0089518D">
      <w:pPr>
        <w:pStyle w:val="af8"/>
      </w:pPr>
      <w:r w:rsidRPr="00E96BE2">
        <w:t xml:space="preserve">            print("</w:t>
      </w:r>
      <w:r w:rsidRPr="00E96BE2">
        <w:t>继续加油，向满分冲刺！</w:t>
      </w:r>
      <w:r w:rsidRPr="00E96BE2">
        <w:t>")</w:t>
      </w:r>
    </w:p>
    <w:p w14:paraId="4B751AD7" w14:textId="77777777" w:rsidR="00E96BE2" w:rsidRPr="00E96BE2" w:rsidRDefault="00E96BE2" w:rsidP="0089518D">
      <w:pPr>
        <w:pStyle w:val="af8"/>
      </w:pPr>
      <w:r w:rsidRPr="00E96BE2">
        <w:t xml:space="preserve">    else:</w:t>
      </w:r>
    </w:p>
    <w:p w14:paraId="66938238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良好好等级</w:t>
      </w:r>
      <w:r w:rsidRPr="00E96BE2">
        <w:t>")</w:t>
      </w:r>
    </w:p>
    <w:p w14:paraId="43F78F8F" w14:textId="77777777" w:rsidR="00E96BE2" w:rsidRPr="00E96BE2" w:rsidRDefault="00E96BE2" w:rsidP="0089518D">
      <w:pPr>
        <w:pStyle w:val="af8"/>
      </w:pPr>
      <w:r w:rsidRPr="00E96BE2">
        <w:t>else:</w:t>
      </w:r>
    </w:p>
    <w:p w14:paraId="0B4B4C66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不及格，需要努力</w:t>
      </w:r>
      <w:r w:rsidRPr="00E96BE2">
        <w:t>")</w:t>
      </w:r>
    </w:p>
    <w:p w14:paraId="62BEAAA9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47A60BC8" w14:textId="77777777" w:rsidR="00E96BE2" w:rsidRPr="00E96BE2" w:rsidRDefault="00E96BE2" w:rsidP="0089518D">
      <w:pPr>
        <w:pStyle w:val="af8"/>
      </w:pPr>
      <w:r w:rsidRPr="00E96BE2">
        <w:t xml:space="preserve">    if </w:t>
      </w:r>
      <w:r w:rsidRPr="00E96BE2">
        <w:t>成绩</w:t>
      </w:r>
      <w:r w:rsidRPr="00E96BE2">
        <w:t xml:space="preserve"> &gt;= 40:</w:t>
      </w:r>
    </w:p>
    <w:p w14:paraId="481ED132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还有进步空间</w:t>
      </w:r>
      <w:r w:rsidRPr="00E96BE2">
        <w:t>")</w:t>
      </w:r>
    </w:p>
    <w:p w14:paraId="614C4753" w14:textId="77777777" w:rsidR="00E96BE2" w:rsidRPr="00E96BE2" w:rsidRDefault="00E96BE2" w:rsidP="0089518D">
      <w:pPr>
        <w:pStyle w:val="af8"/>
      </w:pPr>
      <w:r w:rsidRPr="00E96BE2">
        <w:t xml:space="preserve">    else:</w:t>
      </w:r>
    </w:p>
    <w:p w14:paraId="46592507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需要加倍努力，建议寻求帮助</w:t>
      </w:r>
      <w:r w:rsidRPr="00E96BE2">
        <w:t>")</w:t>
      </w:r>
    </w:p>
    <w:p w14:paraId="64EE4A45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重要注意事项：</w:t>
      </w:r>
    </w:p>
    <w:p w14:paraId="24A412E8" w14:textId="77777777" w:rsidR="00E96BE2" w:rsidRPr="00E96BE2" w:rsidRDefault="00E96BE2" w:rsidP="00386879">
      <w:pPr>
        <w:numPr>
          <w:ilvl w:val="0"/>
          <w:numId w:val="19"/>
        </w:numPr>
        <w:ind w:firstLine="442"/>
      </w:pPr>
      <w:r w:rsidRPr="00E96BE2">
        <w:rPr>
          <w:b/>
          <w:bCs/>
        </w:rPr>
        <w:t>缩进层级要清晰</w:t>
      </w:r>
      <w:r w:rsidRPr="00E96BE2">
        <w:t>：每层嵌套多缩进</w:t>
      </w:r>
      <w:r w:rsidRPr="00E96BE2">
        <w:t>4</w:t>
      </w:r>
      <w:r w:rsidRPr="00E96BE2">
        <w:t>个空格</w:t>
      </w:r>
    </w:p>
    <w:p w14:paraId="45761FF4" w14:textId="77777777" w:rsidR="00E96BE2" w:rsidRPr="00E96BE2" w:rsidRDefault="00E96BE2" w:rsidP="00386879">
      <w:pPr>
        <w:numPr>
          <w:ilvl w:val="0"/>
          <w:numId w:val="19"/>
        </w:numPr>
        <w:ind w:firstLine="442"/>
      </w:pPr>
      <w:r w:rsidRPr="00E96BE2">
        <w:rPr>
          <w:b/>
          <w:bCs/>
        </w:rPr>
        <w:t>避免嵌套过深</w:t>
      </w:r>
      <w:r w:rsidRPr="00E96BE2">
        <w:t>：超过</w:t>
      </w:r>
      <w:r w:rsidRPr="00E96BE2">
        <w:t>3</w:t>
      </w:r>
      <w:r w:rsidRPr="00E96BE2">
        <w:t>层会让代码难读，可以用后面学到的逻辑运算符优化</w:t>
      </w:r>
    </w:p>
    <w:p w14:paraId="5FB4AD07" w14:textId="77777777" w:rsidR="00E96BE2" w:rsidRPr="00E96BE2" w:rsidRDefault="00E96BE2" w:rsidP="00386879">
      <w:pPr>
        <w:numPr>
          <w:ilvl w:val="0"/>
          <w:numId w:val="19"/>
        </w:numPr>
        <w:ind w:firstLine="442"/>
      </w:pPr>
      <w:r w:rsidRPr="00E96BE2">
        <w:rPr>
          <w:b/>
          <w:bCs/>
        </w:rPr>
        <w:t>else</w:t>
      </w:r>
      <w:r w:rsidRPr="00E96BE2">
        <w:rPr>
          <w:b/>
          <w:bCs/>
        </w:rPr>
        <w:t>匹配最近</w:t>
      </w:r>
      <w:r w:rsidRPr="00E96BE2">
        <w:rPr>
          <w:b/>
          <w:bCs/>
        </w:rPr>
        <w:t>if</w:t>
      </w:r>
      <w:r w:rsidRPr="00E96BE2">
        <w:t>：</w:t>
      </w:r>
      <w:r w:rsidRPr="00E96BE2">
        <w:t>else</w:t>
      </w:r>
      <w:r w:rsidRPr="00E96BE2">
        <w:t>会匹配离它最近且同一缩进层级的</w:t>
      </w:r>
      <w:r w:rsidRPr="00E96BE2">
        <w:t>if</w:t>
      </w:r>
    </w:p>
    <w:p w14:paraId="5FC7665E" w14:textId="77777777" w:rsidR="0089518D" w:rsidRDefault="0089518D" w:rsidP="00E96BE2">
      <w:pPr>
        <w:ind w:firstLine="442"/>
        <w:rPr>
          <w:b/>
          <w:bCs/>
        </w:rPr>
      </w:pPr>
    </w:p>
    <w:p w14:paraId="315EDA22" w14:textId="246F6020" w:rsidR="00E96BE2" w:rsidRPr="00E96BE2" w:rsidRDefault="00E96BE2" w:rsidP="00E96BE2">
      <w:pPr>
        <w:ind w:firstLine="442"/>
      </w:pPr>
      <w:r w:rsidRPr="00E96BE2">
        <w:rPr>
          <w:b/>
          <w:bCs/>
        </w:rPr>
        <w:t>常见错误：</w:t>
      </w:r>
    </w:p>
    <w:p w14:paraId="41BD60E7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错误：缩进混乱</w:t>
      </w:r>
    </w:p>
    <w:p w14:paraId="193B5271" w14:textId="77777777" w:rsidR="00E96BE2" w:rsidRPr="00E96BE2" w:rsidRDefault="00E96BE2" w:rsidP="0089518D">
      <w:pPr>
        <w:pStyle w:val="af8"/>
      </w:pPr>
      <w:r w:rsidRPr="00E96BE2">
        <w:t xml:space="preserve"># if </w:t>
      </w:r>
      <w:r w:rsidRPr="00E96BE2">
        <w:t>条件</w:t>
      </w:r>
      <w:r w:rsidRPr="00E96BE2">
        <w:t>1:</w:t>
      </w:r>
    </w:p>
    <w:p w14:paraId="13D66855" w14:textId="77777777" w:rsidR="00E96BE2" w:rsidRPr="00E96BE2" w:rsidRDefault="00E96BE2" w:rsidP="0089518D">
      <w:pPr>
        <w:pStyle w:val="af8"/>
      </w:pPr>
      <w:r w:rsidRPr="00E96BE2">
        <w:t># print("</w:t>
      </w:r>
      <w:r w:rsidRPr="00E96BE2">
        <w:t>这行没缩进</w:t>
      </w:r>
      <w:r w:rsidRPr="00E96BE2">
        <w:t xml:space="preserve">")  # </w:t>
      </w:r>
      <w:r w:rsidRPr="00E96BE2">
        <w:t>报错！</w:t>
      </w:r>
    </w:p>
    <w:p w14:paraId="236D4FF6" w14:textId="77777777" w:rsidR="00E96BE2" w:rsidRPr="00E96BE2" w:rsidRDefault="00E96BE2" w:rsidP="0089518D">
      <w:pPr>
        <w:pStyle w:val="af8"/>
      </w:pPr>
      <w:r w:rsidRPr="00E96BE2">
        <w:t xml:space="preserve">#     if </w:t>
      </w:r>
      <w:r w:rsidRPr="00E96BE2">
        <w:t>条件</w:t>
      </w:r>
      <w:r w:rsidRPr="00E96BE2">
        <w:t>2:</w:t>
      </w:r>
    </w:p>
    <w:p w14:paraId="33A143FE" w14:textId="77777777" w:rsidR="00E96BE2" w:rsidRPr="00E96BE2" w:rsidRDefault="00E96BE2" w:rsidP="0089518D">
      <w:pPr>
        <w:pStyle w:val="af8"/>
      </w:pPr>
      <w:r w:rsidRPr="00E96BE2">
        <w:t>#         print("</w:t>
      </w:r>
      <w:r w:rsidRPr="00E96BE2">
        <w:t>这行缩进正确</w:t>
      </w:r>
      <w:r w:rsidRPr="00E96BE2">
        <w:t>")</w:t>
      </w:r>
    </w:p>
    <w:p w14:paraId="4CBA46E2" w14:textId="77777777" w:rsidR="00E96BE2" w:rsidRPr="00E96BE2" w:rsidRDefault="00E96BE2" w:rsidP="0089518D">
      <w:pPr>
        <w:pStyle w:val="af8"/>
      </w:pPr>
      <w:r w:rsidRPr="00E96BE2">
        <w:t>#        print("</w:t>
      </w:r>
      <w:r w:rsidRPr="00E96BE2">
        <w:t>这行缩进不对齐</w:t>
      </w:r>
      <w:r w:rsidRPr="00E96BE2">
        <w:t xml:space="preserve">")  # </w:t>
      </w:r>
      <w:r w:rsidRPr="00E96BE2">
        <w:t>报错！</w:t>
      </w:r>
    </w:p>
    <w:p w14:paraId="213E1D40" w14:textId="77777777" w:rsidR="00E96BE2" w:rsidRPr="00E96BE2" w:rsidRDefault="00E96BE2" w:rsidP="0089518D">
      <w:pPr>
        <w:pStyle w:val="af8"/>
      </w:pPr>
    </w:p>
    <w:p w14:paraId="66F4EF39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推荐：同级别</w:t>
      </w:r>
      <w:r w:rsidRPr="00E96BE2">
        <w:t>if</w:t>
      </w:r>
      <w:r w:rsidRPr="00E96BE2">
        <w:t>对齐</w:t>
      </w:r>
    </w:p>
    <w:p w14:paraId="5D8A48C7" w14:textId="77777777" w:rsidR="00E96BE2" w:rsidRPr="00E96BE2" w:rsidRDefault="00E96BE2" w:rsidP="0089518D">
      <w:pPr>
        <w:pStyle w:val="af8"/>
      </w:pPr>
      <w:r w:rsidRPr="00E96BE2">
        <w:t xml:space="preserve"># if </w:t>
      </w:r>
      <w:r w:rsidRPr="00E96BE2">
        <w:t>条件</w:t>
      </w:r>
      <w:r w:rsidRPr="00E96BE2">
        <w:t>1:</w:t>
      </w:r>
    </w:p>
    <w:p w14:paraId="1D16E9CA" w14:textId="77777777" w:rsidR="00E96BE2" w:rsidRPr="00E96BE2" w:rsidRDefault="00E96BE2" w:rsidP="0089518D">
      <w:pPr>
        <w:pStyle w:val="af8"/>
      </w:pPr>
      <w:r w:rsidRPr="00E96BE2">
        <w:lastRenderedPageBreak/>
        <w:t>#     print("</w:t>
      </w:r>
      <w:r w:rsidRPr="00E96BE2">
        <w:t>条件</w:t>
      </w:r>
      <w:r w:rsidRPr="00E96BE2">
        <w:t>1</w:t>
      </w:r>
      <w:r w:rsidRPr="00E96BE2">
        <w:t>成立</w:t>
      </w:r>
      <w:r w:rsidRPr="00E96BE2">
        <w:t>")</w:t>
      </w:r>
    </w:p>
    <w:p w14:paraId="1313A8A7" w14:textId="77777777" w:rsidR="00E96BE2" w:rsidRPr="00E96BE2" w:rsidRDefault="00E96BE2" w:rsidP="0089518D">
      <w:pPr>
        <w:pStyle w:val="af8"/>
      </w:pPr>
      <w:r w:rsidRPr="00E96BE2">
        <w:t xml:space="preserve"># if </w:t>
      </w:r>
      <w:r w:rsidRPr="00E96BE2">
        <w:t>条件</w:t>
      </w:r>
      <w:r w:rsidRPr="00E96BE2">
        <w:t xml:space="preserve">2:  # </w:t>
      </w:r>
      <w:r w:rsidRPr="00E96BE2">
        <w:t>和</w:t>
      </w:r>
      <w:r w:rsidRPr="00E96BE2">
        <w:t>if</w:t>
      </w:r>
      <w:r w:rsidRPr="00E96BE2">
        <w:t>条件</w:t>
      </w:r>
      <w:r w:rsidRPr="00E96BE2">
        <w:t>1</w:t>
      </w:r>
      <w:r w:rsidRPr="00E96BE2">
        <w:t>对齐，表示独立判断</w:t>
      </w:r>
    </w:p>
    <w:p w14:paraId="7439BFF8" w14:textId="77777777" w:rsidR="00E96BE2" w:rsidRPr="00E96BE2" w:rsidRDefault="00E96BE2" w:rsidP="0089518D">
      <w:pPr>
        <w:pStyle w:val="af8"/>
      </w:pPr>
      <w:r w:rsidRPr="00E96BE2">
        <w:t>#     print("</w:t>
      </w:r>
      <w:r w:rsidRPr="00E96BE2">
        <w:t>条件</w:t>
      </w:r>
      <w:r w:rsidRPr="00E96BE2">
        <w:t>2</w:t>
      </w:r>
      <w:r w:rsidRPr="00E96BE2">
        <w:t>成立</w:t>
      </w:r>
      <w:r w:rsidRPr="00E96BE2">
        <w:t>")</w:t>
      </w:r>
    </w:p>
    <w:p w14:paraId="66867ADD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课后作业：</w:t>
      </w:r>
      <w:r w:rsidRPr="00E96BE2">
        <w:t xml:space="preserve"> </w:t>
      </w:r>
      <w:r w:rsidRPr="00E96BE2">
        <w:t>编写程序</w:t>
      </w:r>
      <w:r w:rsidRPr="00E96BE2">
        <w:t xml:space="preserve"> 1-5-3-homework.py</w:t>
      </w:r>
      <w:r w:rsidRPr="00E96BE2">
        <w:t>：输入一个数字，先判断是否为正数，如果是正数再判断是否为偶数，输出两条判断结果。</w:t>
      </w:r>
    </w:p>
    <w:p w14:paraId="50244E2B" w14:textId="77777777" w:rsidR="00E96BE2" w:rsidRPr="00E96BE2" w:rsidRDefault="00E96BE2" w:rsidP="00386879">
      <w:pPr>
        <w:numPr>
          <w:ilvl w:val="0"/>
          <w:numId w:val="20"/>
        </w:numPr>
        <w:ind w:firstLine="442"/>
      </w:pPr>
      <w:r w:rsidRPr="00E96BE2">
        <w:rPr>
          <w:b/>
          <w:bCs/>
        </w:rPr>
        <w:t>提示</w:t>
      </w:r>
      <w:r w:rsidRPr="00E96BE2">
        <w:t>：参考代码结构</w:t>
      </w:r>
    </w:p>
    <w:p w14:paraId="0B44992E" w14:textId="57EEB2B3" w:rsidR="00E96BE2" w:rsidRPr="00E96BE2" w:rsidRDefault="00E96BE2" w:rsidP="0089518D">
      <w:pPr>
        <w:pStyle w:val="af8"/>
      </w:pPr>
      <w:r w:rsidRPr="00E96BE2">
        <w:t>数字</w:t>
      </w:r>
      <w:r w:rsidRPr="00E96BE2">
        <w:t xml:space="preserve"> = int(input("</w:t>
      </w:r>
      <w:r w:rsidRPr="00E96BE2">
        <w:t>输入一个整数</w:t>
      </w:r>
      <w:r w:rsidRPr="00E96BE2">
        <w:t>: "))</w:t>
      </w:r>
    </w:p>
    <w:p w14:paraId="61B520BF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数字</w:t>
      </w:r>
      <w:r w:rsidRPr="00E96BE2">
        <w:t xml:space="preserve"> &gt; 0:</w:t>
      </w:r>
    </w:p>
    <w:p w14:paraId="7CB63193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是正数</w:t>
      </w:r>
      <w:r w:rsidRPr="00E96BE2">
        <w:t>")</w:t>
      </w:r>
    </w:p>
    <w:p w14:paraId="7498CDB5" w14:textId="77777777" w:rsidR="00E96BE2" w:rsidRPr="00E96BE2" w:rsidRDefault="00E96BE2" w:rsidP="0089518D">
      <w:pPr>
        <w:pStyle w:val="af8"/>
      </w:pPr>
      <w:r w:rsidRPr="00E96BE2">
        <w:t xml:space="preserve">    if </w:t>
      </w:r>
      <w:r w:rsidRPr="00E96BE2">
        <w:t>数字</w:t>
      </w:r>
      <w:r w:rsidRPr="00E96BE2">
        <w:t xml:space="preserve"> % 2 == 0:</w:t>
      </w:r>
    </w:p>
    <w:p w14:paraId="25189BF5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且是偶数</w:t>
      </w:r>
      <w:r w:rsidRPr="00E96BE2">
        <w:t>")</w:t>
      </w:r>
    </w:p>
    <w:p w14:paraId="3C23BB94" w14:textId="77777777" w:rsidR="00E96BE2" w:rsidRPr="00E96BE2" w:rsidRDefault="00E96BE2" w:rsidP="0089518D">
      <w:pPr>
        <w:pStyle w:val="af8"/>
      </w:pPr>
      <w:r w:rsidRPr="00E96BE2">
        <w:t xml:space="preserve">    else:</w:t>
      </w:r>
    </w:p>
    <w:p w14:paraId="41DFF1BC" w14:textId="77777777" w:rsidR="00E96BE2" w:rsidRPr="00E96BE2" w:rsidRDefault="00E96BE2" w:rsidP="0089518D">
      <w:pPr>
        <w:pStyle w:val="af8"/>
      </w:pPr>
      <w:r w:rsidRPr="00E96BE2">
        <w:t xml:space="preserve">        print("</w:t>
      </w:r>
      <w:r w:rsidRPr="00E96BE2">
        <w:t>但是奇数</w:t>
      </w:r>
      <w:r w:rsidRPr="00E96BE2">
        <w:t>")</w:t>
      </w:r>
    </w:p>
    <w:p w14:paraId="47499263" w14:textId="77777777" w:rsidR="00E96BE2" w:rsidRPr="00E96BE2" w:rsidRDefault="00E96BE2" w:rsidP="0089518D">
      <w:pPr>
        <w:pStyle w:val="af8"/>
      </w:pPr>
      <w:r w:rsidRPr="00E96BE2">
        <w:t>else:</w:t>
      </w:r>
    </w:p>
    <w:p w14:paraId="6C81B8AD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不是正数</w:t>
      </w:r>
      <w:r w:rsidRPr="00E96BE2">
        <w:t>")</w:t>
      </w:r>
    </w:p>
    <w:p w14:paraId="4796C773" w14:textId="77777777" w:rsidR="00E96BE2" w:rsidRPr="00E96BE2" w:rsidRDefault="00BE3D61" w:rsidP="0089518D">
      <w:pPr>
        <w:ind w:firstLineChars="0" w:firstLine="0"/>
      </w:pPr>
      <w:r>
        <w:pict w14:anchorId="14E6FD4A">
          <v:rect id="_x0000_i1035" style="width:0;height:1.5pt" o:hralign="center" o:hrstd="t" o:hr="t" fillcolor="#a0a0a0" stroked="f"/>
        </w:pict>
      </w:r>
    </w:p>
    <w:p w14:paraId="7E6E5154" w14:textId="77777777" w:rsidR="00E96BE2" w:rsidRPr="00E96BE2" w:rsidRDefault="00E96BE2" w:rsidP="0089518D">
      <w:pPr>
        <w:pStyle w:val="3"/>
      </w:pPr>
      <w:bookmarkStart w:id="19" w:name="_Toc218877928"/>
      <w:r w:rsidRPr="00E96BE2">
        <w:t>1.5.4 if</w:t>
      </w:r>
      <w:r w:rsidRPr="00E96BE2">
        <w:t>实现多分支</w:t>
      </w:r>
      <w:bookmarkEnd w:id="19"/>
    </w:p>
    <w:p w14:paraId="6932F973" w14:textId="77777777" w:rsidR="00E96BE2" w:rsidRPr="00E96BE2" w:rsidRDefault="00E96BE2" w:rsidP="00E96BE2">
      <w:pPr>
        <w:ind w:firstLine="440"/>
        <w:rPr>
          <w:rStyle w:val="af7"/>
        </w:rPr>
      </w:pPr>
      <w:r w:rsidRPr="00E96BE2">
        <w:rPr>
          <w:rStyle w:val="af7"/>
        </w:rPr>
        <w:t>多分支结构</w:t>
      </w:r>
      <w:r w:rsidRPr="00E96BE2">
        <w:t>就像</w:t>
      </w:r>
      <w:r w:rsidRPr="00E96BE2">
        <w:t>"</w:t>
      </w:r>
      <w:r w:rsidRPr="00E96BE2">
        <w:t>多选一</w:t>
      </w:r>
      <w:r w:rsidRPr="00E96BE2">
        <w:t>"</w:t>
      </w:r>
      <w:r w:rsidRPr="00E96BE2">
        <w:t>的选择题，用</w:t>
      </w:r>
      <w:r w:rsidRPr="00E96BE2">
        <w:t xml:space="preserve"> if-</w:t>
      </w:r>
      <w:proofErr w:type="spellStart"/>
      <w:r w:rsidRPr="00E96BE2">
        <w:t>elif</w:t>
      </w:r>
      <w:proofErr w:type="spellEnd"/>
      <w:r w:rsidRPr="00E96BE2">
        <w:t xml:space="preserve">-else </w:t>
      </w:r>
      <w:r w:rsidRPr="00E96BE2">
        <w:t>实现。程序会从上到下检查，</w:t>
      </w:r>
      <w:r w:rsidRPr="00E96BE2">
        <w:rPr>
          <w:rStyle w:val="af7"/>
        </w:rPr>
        <w:t>第一个满足条件的分支被执行后，后面的分支全部跳过。</w:t>
      </w:r>
    </w:p>
    <w:p w14:paraId="6398AD62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基本语法：</w:t>
      </w:r>
    </w:p>
    <w:p w14:paraId="16FEBED9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条件</w:t>
      </w:r>
      <w:r w:rsidRPr="00E96BE2">
        <w:t>1:</w:t>
      </w:r>
    </w:p>
    <w:p w14:paraId="45EC46C6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语句块</w:t>
      </w:r>
      <w:r w:rsidRPr="00E96BE2">
        <w:t>1</w:t>
      </w:r>
    </w:p>
    <w:p w14:paraId="1463FFC3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条件</w:t>
      </w:r>
      <w:r w:rsidRPr="00E96BE2">
        <w:t xml:space="preserve">2:  </w:t>
      </w:r>
      <w:r w:rsidRPr="00E96BE2">
        <w:rPr>
          <w:i/>
          <w:iCs/>
        </w:rPr>
        <w:t># else if</w:t>
      </w:r>
      <w:r w:rsidRPr="00E96BE2">
        <w:rPr>
          <w:i/>
          <w:iCs/>
        </w:rPr>
        <w:t>的缩写</w:t>
      </w:r>
    </w:p>
    <w:p w14:paraId="5B57898B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语句块</w:t>
      </w:r>
      <w:r w:rsidRPr="00E96BE2">
        <w:t>2</w:t>
      </w:r>
    </w:p>
    <w:p w14:paraId="4844920E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条件</w:t>
      </w:r>
      <w:r w:rsidRPr="00E96BE2">
        <w:t>3:</w:t>
      </w:r>
    </w:p>
    <w:p w14:paraId="09A406E5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语句块</w:t>
      </w:r>
      <w:r w:rsidRPr="00E96BE2">
        <w:t>3</w:t>
      </w:r>
    </w:p>
    <w:p w14:paraId="74A93091" w14:textId="77777777" w:rsidR="00E96BE2" w:rsidRPr="00E96BE2" w:rsidRDefault="00E96BE2" w:rsidP="0089518D">
      <w:pPr>
        <w:pStyle w:val="af8"/>
      </w:pPr>
      <w:r w:rsidRPr="00E96BE2">
        <w:t>else:</w:t>
      </w:r>
    </w:p>
    <w:p w14:paraId="19B91F6B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语句块</w:t>
      </w:r>
      <w:r w:rsidRPr="00E96BE2">
        <w:t xml:space="preserve">4  </w:t>
      </w:r>
      <w:r w:rsidRPr="00E96BE2">
        <w:rPr>
          <w:i/>
          <w:iCs/>
        </w:rPr>
        <w:t xml:space="preserve"># </w:t>
      </w:r>
      <w:r w:rsidRPr="00E96BE2">
        <w:rPr>
          <w:i/>
          <w:iCs/>
        </w:rPr>
        <w:t>以上条件都不满足时执行</w:t>
      </w:r>
    </w:p>
    <w:p w14:paraId="6DF6FF58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执行规则：</w:t>
      </w:r>
    </w:p>
    <w:p w14:paraId="37AECB01" w14:textId="77777777" w:rsidR="00E96BE2" w:rsidRPr="00E96BE2" w:rsidRDefault="00E96BE2" w:rsidP="00386879">
      <w:pPr>
        <w:numPr>
          <w:ilvl w:val="0"/>
          <w:numId w:val="21"/>
        </w:numPr>
        <w:ind w:firstLine="440"/>
      </w:pPr>
      <w:r w:rsidRPr="00E96BE2">
        <w:t>从上到下依次判断</w:t>
      </w:r>
    </w:p>
    <w:p w14:paraId="47AEBEE7" w14:textId="77777777" w:rsidR="00E96BE2" w:rsidRPr="00E96BE2" w:rsidRDefault="00E96BE2" w:rsidP="00386879">
      <w:pPr>
        <w:numPr>
          <w:ilvl w:val="0"/>
          <w:numId w:val="21"/>
        </w:numPr>
        <w:ind w:firstLine="440"/>
      </w:pPr>
      <w:r w:rsidRPr="00E96BE2">
        <w:t>遇到第一个</w:t>
      </w:r>
      <w:r w:rsidRPr="00E96BE2">
        <w:rPr>
          <w:b/>
          <w:bCs/>
        </w:rPr>
        <w:t>True</w:t>
      </w:r>
      <w:r w:rsidRPr="00E96BE2">
        <w:t>的条件就执行其代码块，然后</w:t>
      </w:r>
      <w:r w:rsidRPr="00E96BE2">
        <w:rPr>
          <w:b/>
          <w:bCs/>
        </w:rPr>
        <w:t>跳出整个结构</w:t>
      </w:r>
    </w:p>
    <w:p w14:paraId="15DE8015" w14:textId="77777777" w:rsidR="00E96BE2" w:rsidRPr="00E96BE2" w:rsidRDefault="00E96BE2" w:rsidP="00386879">
      <w:pPr>
        <w:numPr>
          <w:ilvl w:val="0"/>
          <w:numId w:val="21"/>
        </w:numPr>
        <w:ind w:firstLine="440"/>
      </w:pPr>
      <w:r w:rsidRPr="00E96BE2">
        <w:t>如果所有条件都不满足且有</w:t>
      </w:r>
      <w:r w:rsidRPr="00E96BE2">
        <w:t>else</w:t>
      </w:r>
      <w:r w:rsidRPr="00E96BE2">
        <w:t>，则执行</w:t>
      </w:r>
      <w:r w:rsidRPr="00E96BE2">
        <w:t>else</w:t>
      </w:r>
    </w:p>
    <w:p w14:paraId="13E46924" w14:textId="77777777" w:rsidR="00E96BE2" w:rsidRPr="00E96BE2" w:rsidRDefault="00E96BE2" w:rsidP="00386879">
      <w:pPr>
        <w:numPr>
          <w:ilvl w:val="0"/>
          <w:numId w:val="21"/>
        </w:numPr>
        <w:ind w:firstLine="442"/>
      </w:pPr>
      <w:proofErr w:type="spellStart"/>
      <w:r w:rsidRPr="00E96BE2">
        <w:rPr>
          <w:b/>
          <w:bCs/>
        </w:rPr>
        <w:t>elif</w:t>
      </w:r>
      <w:proofErr w:type="spellEnd"/>
      <w:r w:rsidRPr="00E96BE2">
        <w:rPr>
          <w:b/>
          <w:bCs/>
        </w:rPr>
        <w:t>可以有多个，</w:t>
      </w:r>
      <w:r w:rsidRPr="00E96BE2">
        <w:rPr>
          <w:b/>
          <w:bCs/>
        </w:rPr>
        <w:t>else</w:t>
      </w:r>
      <w:r w:rsidRPr="00E96BE2">
        <w:rPr>
          <w:b/>
          <w:bCs/>
        </w:rPr>
        <w:t>只能有一个（可选）</w:t>
      </w:r>
    </w:p>
    <w:p w14:paraId="3CA256CE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lastRenderedPageBreak/>
        <w:t>经典示例：成绩评级系统</w:t>
      </w:r>
      <w:r w:rsidRPr="00E96BE2">
        <w:t xml:space="preserve"> </w:t>
      </w:r>
      <w:r w:rsidRPr="00E96BE2">
        <w:t>新建文件</w:t>
      </w:r>
      <w:r w:rsidRPr="00E96BE2">
        <w:t xml:space="preserve"> 1-5-4-grade.py</w:t>
      </w:r>
      <w:r w:rsidRPr="00E96BE2">
        <w:t>：</w:t>
      </w:r>
    </w:p>
    <w:p w14:paraId="6A0834FA" w14:textId="68DD6D81" w:rsidR="00E96BE2" w:rsidRPr="00E96BE2" w:rsidRDefault="00E96BE2" w:rsidP="0089518D">
      <w:pPr>
        <w:pStyle w:val="af8"/>
      </w:pPr>
      <w:r w:rsidRPr="00E96BE2">
        <w:t>成绩</w:t>
      </w:r>
      <w:r w:rsidRPr="00E96BE2">
        <w:t xml:space="preserve"> = float(input("</w:t>
      </w:r>
      <w:r w:rsidRPr="00E96BE2">
        <w:t>请输入成绩</w:t>
      </w:r>
      <w:r w:rsidRPr="00E96BE2">
        <w:t>(0-100): "))</w:t>
      </w:r>
    </w:p>
    <w:p w14:paraId="57E54CF0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成绩</w:t>
      </w:r>
      <w:r w:rsidRPr="00E96BE2">
        <w:t xml:space="preserve"> &gt;= 90:</w:t>
      </w:r>
    </w:p>
    <w:p w14:paraId="12C56AA2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等级</w:t>
      </w:r>
      <w:r w:rsidRPr="00E96BE2">
        <w:t xml:space="preserve"> = "A</w:t>
      </w:r>
      <w:r w:rsidRPr="00E96BE2">
        <w:t>（优秀）</w:t>
      </w:r>
      <w:r w:rsidRPr="00E96BE2">
        <w:t>"</w:t>
      </w:r>
    </w:p>
    <w:p w14:paraId="3A987B5B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成绩</w:t>
      </w:r>
      <w:r w:rsidRPr="00E96BE2">
        <w:t xml:space="preserve"> &gt;= 80:</w:t>
      </w:r>
    </w:p>
    <w:p w14:paraId="06C115DF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等级</w:t>
      </w:r>
      <w:r w:rsidRPr="00E96BE2">
        <w:t xml:space="preserve"> = "B</w:t>
      </w:r>
      <w:r w:rsidRPr="00E96BE2">
        <w:t>（良好）</w:t>
      </w:r>
      <w:r w:rsidRPr="00E96BE2">
        <w:t>"</w:t>
      </w:r>
    </w:p>
    <w:p w14:paraId="3870CE40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成绩</w:t>
      </w:r>
      <w:r w:rsidRPr="00E96BE2">
        <w:t xml:space="preserve"> &gt;= 70:</w:t>
      </w:r>
    </w:p>
    <w:p w14:paraId="5AA5369A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等级</w:t>
      </w:r>
      <w:r w:rsidRPr="00E96BE2">
        <w:t xml:space="preserve"> = "C</w:t>
      </w:r>
      <w:r w:rsidRPr="00E96BE2">
        <w:t>（中等）</w:t>
      </w:r>
      <w:r w:rsidRPr="00E96BE2">
        <w:t>"</w:t>
      </w:r>
    </w:p>
    <w:p w14:paraId="0F2CAB7B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成绩</w:t>
      </w:r>
      <w:r w:rsidRPr="00E96BE2">
        <w:t xml:space="preserve"> &gt;= 60:</w:t>
      </w:r>
    </w:p>
    <w:p w14:paraId="3FBB58FD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等级</w:t>
      </w:r>
      <w:r w:rsidRPr="00E96BE2">
        <w:t xml:space="preserve"> = "D</w:t>
      </w:r>
      <w:r w:rsidRPr="00E96BE2">
        <w:t>（及格）</w:t>
      </w:r>
      <w:r w:rsidRPr="00E96BE2">
        <w:t>"</w:t>
      </w:r>
    </w:p>
    <w:p w14:paraId="1151AA72" w14:textId="77777777" w:rsidR="00E96BE2" w:rsidRPr="00E96BE2" w:rsidRDefault="00E96BE2" w:rsidP="0089518D">
      <w:pPr>
        <w:pStyle w:val="af8"/>
      </w:pPr>
      <w:r w:rsidRPr="00E96BE2">
        <w:t>else:</w:t>
      </w:r>
    </w:p>
    <w:p w14:paraId="0504844D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等级</w:t>
      </w:r>
      <w:r w:rsidRPr="00E96BE2">
        <w:t xml:space="preserve"> = "E</w:t>
      </w:r>
      <w:r w:rsidRPr="00E96BE2">
        <w:t>（不及格）</w:t>
      </w:r>
      <w:r w:rsidRPr="00E96BE2">
        <w:t>"</w:t>
      </w:r>
    </w:p>
    <w:p w14:paraId="195429E2" w14:textId="77777777" w:rsidR="00E96BE2" w:rsidRPr="00E96BE2" w:rsidRDefault="00E96BE2" w:rsidP="0089518D">
      <w:pPr>
        <w:pStyle w:val="af8"/>
      </w:pPr>
    </w:p>
    <w:p w14:paraId="4CD78783" w14:textId="77777777" w:rsidR="00E96BE2" w:rsidRPr="00E96BE2" w:rsidRDefault="00E96BE2" w:rsidP="0089518D">
      <w:pPr>
        <w:pStyle w:val="af8"/>
      </w:pPr>
      <w:r w:rsidRPr="00E96BE2">
        <w:t>print(f"</w:t>
      </w:r>
      <w:r w:rsidRPr="00E96BE2">
        <w:t>你的成绩等级是</w:t>
      </w:r>
      <w:r w:rsidRPr="00E96BE2">
        <w:t>: {</w:t>
      </w:r>
      <w:r w:rsidRPr="00E96BE2">
        <w:t>等级</w:t>
      </w:r>
      <w:r w:rsidRPr="00E96BE2">
        <w:t>}")</w:t>
      </w:r>
    </w:p>
    <w:p w14:paraId="204E9BFF" w14:textId="77777777" w:rsidR="00ED6DAD" w:rsidRDefault="00ED6DAD" w:rsidP="00ED6DAD">
      <w:pPr>
        <w:pStyle w:val="af6"/>
        <w:ind w:firstLine="440"/>
      </w:pPr>
    </w:p>
    <w:p w14:paraId="03768037" w14:textId="08CC4A64" w:rsidR="00E96BE2" w:rsidRPr="00E96BE2" w:rsidRDefault="00E96BE2" w:rsidP="00ED6DAD">
      <w:pPr>
        <w:pStyle w:val="af6"/>
        <w:ind w:firstLine="440"/>
      </w:pPr>
      <w:r w:rsidRPr="00E96BE2">
        <w:t>重要理解：顺序很重要！</w:t>
      </w:r>
    </w:p>
    <w:p w14:paraId="636FCB11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错误示例：顺序颠倒</w:t>
      </w:r>
    </w:p>
    <w:p w14:paraId="52CE3C9E" w14:textId="77777777" w:rsidR="00E96BE2" w:rsidRPr="00E96BE2" w:rsidRDefault="00E96BE2" w:rsidP="0089518D">
      <w:pPr>
        <w:pStyle w:val="af8"/>
      </w:pPr>
      <w:r w:rsidRPr="00E96BE2">
        <w:t>成绩</w:t>
      </w:r>
      <w:r w:rsidRPr="00E96BE2">
        <w:t xml:space="preserve"> = 85</w:t>
      </w:r>
    </w:p>
    <w:p w14:paraId="4CF85363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成绩</w:t>
      </w:r>
      <w:r w:rsidRPr="00E96BE2">
        <w:t xml:space="preserve"> &gt;= 60:  # 85&gt;=60</w:t>
      </w:r>
      <w:r w:rsidRPr="00E96BE2">
        <w:t>为</w:t>
      </w:r>
      <w:r w:rsidRPr="00E96BE2">
        <w:t>True</w:t>
      </w:r>
      <w:r w:rsidRPr="00E96BE2">
        <w:t>，直接执行这里，后面的</w:t>
      </w:r>
      <w:proofErr w:type="spellStart"/>
      <w:r w:rsidRPr="00E96BE2">
        <w:t>elif</w:t>
      </w:r>
      <w:proofErr w:type="spellEnd"/>
      <w:r w:rsidRPr="00E96BE2">
        <w:t>不会检查</w:t>
      </w:r>
    </w:p>
    <w:p w14:paraId="6DA3DC92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及格</w:t>
      </w:r>
      <w:r w:rsidRPr="00E96BE2">
        <w:t>")</w:t>
      </w:r>
    </w:p>
    <w:p w14:paraId="4251C48D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成绩</w:t>
      </w:r>
      <w:r w:rsidRPr="00E96BE2">
        <w:t xml:space="preserve"> &gt;= 90:  # </w:t>
      </w:r>
      <w:r w:rsidRPr="00E96BE2">
        <w:t>这行永远不会执行</w:t>
      </w:r>
    </w:p>
    <w:p w14:paraId="55EE2445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优秀</w:t>
      </w:r>
      <w:r w:rsidRPr="00E96BE2">
        <w:t xml:space="preserve">")  # </w:t>
      </w:r>
      <w:r w:rsidRPr="00E96BE2">
        <w:t>因为前面已经满足并跳出了</w:t>
      </w:r>
    </w:p>
    <w:p w14:paraId="2BF25D1C" w14:textId="77777777" w:rsidR="00E96BE2" w:rsidRPr="00E96BE2" w:rsidRDefault="00E96BE2" w:rsidP="0089518D">
      <w:pPr>
        <w:pStyle w:val="af8"/>
      </w:pPr>
    </w:p>
    <w:p w14:paraId="0BEAC02F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正确顺序：从严格到宽松</w:t>
      </w:r>
    </w:p>
    <w:p w14:paraId="47DB89B7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成绩</w:t>
      </w:r>
      <w:r w:rsidRPr="00E96BE2">
        <w:t xml:space="preserve"> &gt;= 90:</w:t>
      </w:r>
    </w:p>
    <w:p w14:paraId="4C3F05A0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优秀</w:t>
      </w:r>
      <w:r w:rsidRPr="00E96BE2">
        <w:t>")</w:t>
      </w:r>
    </w:p>
    <w:p w14:paraId="28C7A44B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成绩</w:t>
      </w:r>
      <w:r w:rsidRPr="00E96BE2">
        <w:t xml:space="preserve"> &gt;= 60:  # </w:t>
      </w:r>
      <w:r w:rsidRPr="00E96BE2">
        <w:t>这里隐含了</w:t>
      </w:r>
      <w:r w:rsidRPr="00E96BE2">
        <w:t>&lt;90</w:t>
      </w:r>
      <w:r w:rsidRPr="00E96BE2">
        <w:t>的条件</w:t>
      </w:r>
    </w:p>
    <w:p w14:paraId="0DF68A92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及格</w:t>
      </w:r>
      <w:r w:rsidRPr="00E96BE2">
        <w:t>")</w:t>
      </w:r>
    </w:p>
    <w:p w14:paraId="462EB4CB" w14:textId="77777777" w:rsidR="00E96BE2" w:rsidRPr="00E96BE2" w:rsidRDefault="00E96BE2" w:rsidP="0089518D">
      <w:pPr>
        <w:pStyle w:val="af8"/>
      </w:pPr>
      <w:r w:rsidRPr="00E96BE2">
        <w:t>else:</w:t>
      </w:r>
    </w:p>
    <w:p w14:paraId="08DA9A9A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不及格</w:t>
      </w:r>
      <w:r w:rsidRPr="00E96BE2">
        <w:t>")</w:t>
      </w:r>
    </w:p>
    <w:p w14:paraId="35B9CA33" w14:textId="77777777" w:rsidR="0089518D" w:rsidRDefault="0089518D" w:rsidP="00E96BE2">
      <w:pPr>
        <w:ind w:firstLine="442"/>
        <w:rPr>
          <w:b/>
          <w:bCs/>
        </w:rPr>
      </w:pPr>
    </w:p>
    <w:p w14:paraId="4569CB07" w14:textId="408B293C" w:rsidR="00E96BE2" w:rsidRPr="00E96BE2" w:rsidRDefault="00E96BE2" w:rsidP="00E96BE2">
      <w:pPr>
        <w:ind w:firstLine="442"/>
      </w:pPr>
      <w:r w:rsidRPr="00E96BE2">
        <w:rPr>
          <w:b/>
          <w:bCs/>
        </w:rPr>
        <w:t>与多个独立</w:t>
      </w:r>
      <w:r w:rsidRPr="00E96BE2">
        <w:rPr>
          <w:b/>
          <w:bCs/>
        </w:rPr>
        <w:t>if</w:t>
      </w:r>
      <w:r w:rsidRPr="00E96BE2">
        <w:rPr>
          <w:b/>
          <w:bCs/>
        </w:rPr>
        <w:t>的区别：</w:t>
      </w:r>
    </w:p>
    <w:p w14:paraId="352BDA5C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使用</w:t>
      </w:r>
      <w:proofErr w:type="spellStart"/>
      <w:r w:rsidRPr="00E96BE2">
        <w:t>elif</w:t>
      </w:r>
      <w:proofErr w:type="spellEnd"/>
      <w:r w:rsidRPr="00E96BE2">
        <w:t>（多选一）</w:t>
      </w:r>
    </w:p>
    <w:p w14:paraId="6E64D795" w14:textId="77777777" w:rsidR="00E96BE2" w:rsidRPr="00E96BE2" w:rsidRDefault="00E96BE2" w:rsidP="0089518D">
      <w:pPr>
        <w:pStyle w:val="af8"/>
      </w:pPr>
      <w:r w:rsidRPr="00E96BE2">
        <w:t>成绩</w:t>
      </w:r>
      <w:r w:rsidRPr="00E96BE2">
        <w:t xml:space="preserve"> = 85</w:t>
      </w:r>
    </w:p>
    <w:p w14:paraId="2DAF5901" w14:textId="77777777" w:rsidR="00E96BE2" w:rsidRPr="00E96BE2" w:rsidRDefault="00E96BE2" w:rsidP="0089518D">
      <w:pPr>
        <w:pStyle w:val="af8"/>
      </w:pPr>
      <w:r w:rsidRPr="00E96BE2">
        <w:lastRenderedPageBreak/>
        <w:t xml:space="preserve">if </w:t>
      </w:r>
      <w:r w:rsidRPr="00E96BE2">
        <w:t>成绩</w:t>
      </w:r>
      <w:r w:rsidRPr="00E96BE2">
        <w:t xml:space="preserve"> &gt;= 90:</w:t>
      </w:r>
    </w:p>
    <w:p w14:paraId="3AF6482A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优秀</w:t>
      </w:r>
      <w:r w:rsidRPr="00E96BE2">
        <w:t>")</w:t>
      </w:r>
    </w:p>
    <w:p w14:paraId="153B5411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成绩</w:t>
      </w:r>
      <w:r w:rsidRPr="00E96BE2">
        <w:t xml:space="preserve"> &gt;= 80:  # </w:t>
      </w:r>
      <w:r w:rsidRPr="00E96BE2">
        <w:t>前面没满足才检查这里</w:t>
      </w:r>
    </w:p>
    <w:p w14:paraId="2014DDBB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良好</w:t>
      </w:r>
      <w:r w:rsidRPr="00E96BE2">
        <w:t xml:space="preserve">")  # </w:t>
      </w:r>
      <w:r w:rsidRPr="00E96BE2">
        <w:t>输出这行</w:t>
      </w:r>
    </w:p>
    <w:p w14:paraId="5B8B0255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成绩</w:t>
      </w:r>
      <w:r w:rsidRPr="00E96BE2">
        <w:t xml:space="preserve"> &gt;= 60:</w:t>
      </w:r>
    </w:p>
    <w:p w14:paraId="7EE567F1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及格</w:t>
      </w:r>
      <w:r w:rsidRPr="00E96BE2">
        <w:t xml:space="preserve">")  # </w:t>
      </w:r>
      <w:r w:rsidRPr="00E96BE2">
        <w:t>不会检查，因为前面已满足</w:t>
      </w:r>
    </w:p>
    <w:p w14:paraId="41D18C6D" w14:textId="77777777" w:rsidR="00E96BE2" w:rsidRPr="00E96BE2" w:rsidRDefault="00E96BE2" w:rsidP="0089518D">
      <w:pPr>
        <w:pStyle w:val="af8"/>
      </w:pPr>
    </w:p>
    <w:p w14:paraId="1F04FF73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使用多个</w:t>
      </w:r>
      <w:r w:rsidRPr="00E96BE2">
        <w:t>if</w:t>
      </w:r>
      <w:r w:rsidRPr="00E96BE2">
        <w:t>（每个都判断）</w:t>
      </w:r>
    </w:p>
    <w:p w14:paraId="1DC8AE0E" w14:textId="77777777" w:rsidR="00E96BE2" w:rsidRPr="00E96BE2" w:rsidRDefault="00E96BE2" w:rsidP="0089518D">
      <w:pPr>
        <w:pStyle w:val="af8"/>
      </w:pPr>
      <w:r w:rsidRPr="00E96BE2">
        <w:t>成绩</w:t>
      </w:r>
      <w:r w:rsidRPr="00E96BE2">
        <w:t xml:space="preserve"> = 85</w:t>
      </w:r>
    </w:p>
    <w:p w14:paraId="36CA094E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成绩</w:t>
      </w:r>
      <w:r w:rsidRPr="00E96BE2">
        <w:t xml:space="preserve"> &gt;= 90:</w:t>
      </w:r>
    </w:p>
    <w:p w14:paraId="7FD3D457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优秀</w:t>
      </w:r>
      <w:r w:rsidRPr="00E96BE2">
        <w:t>")</w:t>
      </w:r>
    </w:p>
    <w:p w14:paraId="7C861A18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成绩</w:t>
      </w:r>
      <w:r w:rsidRPr="00E96BE2">
        <w:t xml:space="preserve"> &gt;= 80:  # </w:t>
      </w:r>
      <w:r w:rsidRPr="00E96BE2">
        <w:t>每个</w:t>
      </w:r>
      <w:r w:rsidRPr="00E96BE2">
        <w:t>if</w:t>
      </w:r>
      <w:r w:rsidRPr="00E96BE2">
        <w:t>都独立判断</w:t>
      </w:r>
    </w:p>
    <w:p w14:paraId="3FA3FABD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良好</w:t>
      </w:r>
      <w:r w:rsidRPr="00E96BE2">
        <w:t xml:space="preserve">")  # </w:t>
      </w:r>
      <w:r w:rsidRPr="00E96BE2">
        <w:t>输出这行</w:t>
      </w:r>
    </w:p>
    <w:p w14:paraId="10D6ED6B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成绩</w:t>
      </w:r>
      <w:r w:rsidRPr="00E96BE2">
        <w:t xml:space="preserve"> &gt;= 60:</w:t>
      </w:r>
    </w:p>
    <w:p w14:paraId="205EE3A9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及格</w:t>
      </w:r>
      <w:r w:rsidRPr="00E96BE2">
        <w:t xml:space="preserve">")  # </w:t>
      </w:r>
      <w:r w:rsidRPr="00E96BE2">
        <w:t>也输出这行</w:t>
      </w:r>
    </w:p>
    <w:p w14:paraId="48B41B61" w14:textId="77777777" w:rsidR="0089518D" w:rsidRDefault="0089518D" w:rsidP="00E96BE2">
      <w:pPr>
        <w:ind w:firstLine="442"/>
        <w:rPr>
          <w:b/>
          <w:bCs/>
        </w:rPr>
      </w:pPr>
    </w:p>
    <w:p w14:paraId="7350904D" w14:textId="307662AC" w:rsidR="00E96BE2" w:rsidRPr="00E96BE2" w:rsidRDefault="00E96BE2" w:rsidP="00E96BE2">
      <w:pPr>
        <w:ind w:firstLine="442"/>
      </w:pPr>
      <w:r w:rsidRPr="00E96BE2">
        <w:rPr>
          <w:b/>
          <w:bCs/>
        </w:rPr>
        <w:t>数值区间判断技巧：</w:t>
      </w:r>
    </w:p>
    <w:p w14:paraId="5737FAE9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判断数字是否在</w:t>
      </w:r>
      <w:r w:rsidRPr="00E96BE2">
        <w:t>10</w:t>
      </w:r>
      <w:r w:rsidRPr="00E96BE2">
        <w:t>到</w:t>
      </w:r>
      <w:r w:rsidRPr="00E96BE2">
        <w:t>20</w:t>
      </w:r>
      <w:r w:rsidRPr="00E96BE2">
        <w:t>之间</w:t>
      </w:r>
    </w:p>
    <w:p w14:paraId="19A19F67" w14:textId="77777777" w:rsidR="00E96BE2" w:rsidRPr="00E96BE2" w:rsidRDefault="00E96BE2" w:rsidP="0089518D">
      <w:pPr>
        <w:pStyle w:val="af8"/>
      </w:pPr>
      <w:r w:rsidRPr="00E96BE2">
        <w:t>数字</w:t>
      </w:r>
      <w:r w:rsidRPr="00E96BE2">
        <w:t xml:space="preserve"> = 15</w:t>
      </w:r>
    </w:p>
    <w:p w14:paraId="686CF554" w14:textId="77777777" w:rsidR="00E96BE2" w:rsidRPr="00E96BE2" w:rsidRDefault="00E96BE2" w:rsidP="0089518D">
      <w:pPr>
        <w:pStyle w:val="af8"/>
      </w:pPr>
    </w:p>
    <w:p w14:paraId="370C7939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正确方法</w:t>
      </w:r>
      <w:r w:rsidRPr="00E96BE2">
        <w:t>1</w:t>
      </w:r>
      <w:r w:rsidRPr="00E96BE2">
        <w:t>：使用</w:t>
      </w:r>
      <w:r w:rsidRPr="00E96BE2">
        <w:t>and</w:t>
      </w:r>
    </w:p>
    <w:p w14:paraId="74935426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数字</w:t>
      </w:r>
      <w:r w:rsidRPr="00E96BE2">
        <w:t xml:space="preserve"> &gt;= 10 and </w:t>
      </w:r>
      <w:r w:rsidRPr="00E96BE2">
        <w:t>数字</w:t>
      </w:r>
      <w:r w:rsidRPr="00E96BE2">
        <w:t xml:space="preserve"> &lt;= 20:</w:t>
      </w:r>
    </w:p>
    <w:p w14:paraId="53102AD8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在区间内</w:t>
      </w:r>
      <w:r w:rsidRPr="00E96BE2">
        <w:t>")</w:t>
      </w:r>
    </w:p>
    <w:p w14:paraId="2E486FD2" w14:textId="77777777" w:rsidR="00E96BE2" w:rsidRPr="00E96BE2" w:rsidRDefault="00E96BE2" w:rsidP="0089518D">
      <w:pPr>
        <w:pStyle w:val="af8"/>
      </w:pPr>
    </w:p>
    <w:p w14:paraId="2BF68C7A" w14:textId="77777777" w:rsidR="00E96BE2" w:rsidRPr="00E96BE2" w:rsidRDefault="00E96BE2" w:rsidP="0089518D">
      <w:pPr>
        <w:pStyle w:val="af8"/>
      </w:pPr>
      <w:r w:rsidRPr="00E96BE2">
        <w:t xml:space="preserve"># </w:t>
      </w:r>
      <w:r w:rsidRPr="00E96BE2">
        <w:t>正确方法</w:t>
      </w:r>
      <w:r w:rsidRPr="00E96BE2">
        <w:t>2</w:t>
      </w:r>
      <w:r w:rsidRPr="00E96BE2">
        <w:t>：</w:t>
      </w:r>
      <w:r w:rsidRPr="00E96BE2">
        <w:t>Python</w:t>
      </w:r>
      <w:r w:rsidRPr="00E96BE2">
        <w:t>支持数学写法</w:t>
      </w:r>
    </w:p>
    <w:p w14:paraId="2C77FF36" w14:textId="77777777" w:rsidR="00E96BE2" w:rsidRPr="00E96BE2" w:rsidRDefault="00E96BE2" w:rsidP="0089518D">
      <w:pPr>
        <w:pStyle w:val="af8"/>
      </w:pPr>
      <w:r w:rsidRPr="00E96BE2">
        <w:t xml:space="preserve">if 10 &lt;= </w:t>
      </w:r>
      <w:r w:rsidRPr="00E96BE2">
        <w:t>数字</w:t>
      </w:r>
      <w:r w:rsidRPr="00E96BE2">
        <w:t xml:space="preserve"> &lt;= 20:</w:t>
      </w:r>
    </w:p>
    <w:p w14:paraId="12867AC2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在区间内</w:t>
      </w:r>
      <w:r w:rsidRPr="00E96BE2">
        <w:t>")</w:t>
      </w:r>
    </w:p>
    <w:p w14:paraId="4C202A89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课后作业：</w:t>
      </w:r>
      <w:r w:rsidRPr="00E96BE2">
        <w:t xml:space="preserve"> </w:t>
      </w:r>
      <w:r w:rsidRPr="00E96BE2">
        <w:t>编写程序</w:t>
      </w:r>
      <w:r w:rsidRPr="00E96BE2">
        <w:t xml:space="preserve"> 1-5-4-homework.py</w:t>
      </w:r>
      <w:r w:rsidRPr="00E96BE2">
        <w:t>：输入一个月份（</w:t>
      </w:r>
      <w:r w:rsidRPr="00E96BE2">
        <w:t>1-12</w:t>
      </w:r>
      <w:r w:rsidRPr="00E96BE2">
        <w:t>），输出对应的季节：</w:t>
      </w:r>
    </w:p>
    <w:p w14:paraId="090C9D3E" w14:textId="77777777" w:rsidR="00E96BE2" w:rsidRPr="00E96BE2" w:rsidRDefault="00E96BE2" w:rsidP="00386879">
      <w:pPr>
        <w:numPr>
          <w:ilvl w:val="0"/>
          <w:numId w:val="22"/>
        </w:numPr>
        <w:ind w:firstLine="440"/>
      </w:pPr>
      <w:r w:rsidRPr="00E96BE2">
        <w:t>12</w:t>
      </w:r>
      <w:r w:rsidRPr="00E96BE2">
        <w:t>、</w:t>
      </w:r>
      <w:r w:rsidRPr="00E96BE2">
        <w:t>1</w:t>
      </w:r>
      <w:r w:rsidRPr="00E96BE2">
        <w:t>、</w:t>
      </w:r>
      <w:r w:rsidRPr="00E96BE2">
        <w:t>2</w:t>
      </w:r>
      <w:r w:rsidRPr="00E96BE2">
        <w:t>月</w:t>
      </w:r>
      <w:r w:rsidRPr="00E96BE2">
        <w:t xml:space="preserve"> → "</w:t>
      </w:r>
      <w:r w:rsidRPr="00E96BE2">
        <w:t>冬季</w:t>
      </w:r>
      <w:r w:rsidRPr="00E96BE2">
        <w:t>"</w:t>
      </w:r>
    </w:p>
    <w:p w14:paraId="43F91456" w14:textId="77777777" w:rsidR="00E96BE2" w:rsidRPr="00E96BE2" w:rsidRDefault="00E96BE2" w:rsidP="00386879">
      <w:pPr>
        <w:numPr>
          <w:ilvl w:val="0"/>
          <w:numId w:val="22"/>
        </w:numPr>
        <w:ind w:firstLine="440"/>
      </w:pPr>
      <w:r w:rsidRPr="00E96BE2">
        <w:t>3</w:t>
      </w:r>
      <w:r w:rsidRPr="00E96BE2">
        <w:t>、</w:t>
      </w:r>
      <w:r w:rsidRPr="00E96BE2">
        <w:t>4</w:t>
      </w:r>
      <w:r w:rsidRPr="00E96BE2">
        <w:t>、</w:t>
      </w:r>
      <w:r w:rsidRPr="00E96BE2">
        <w:t>5</w:t>
      </w:r>
      <w:r w:rsidRPr="00E96BE2">
        <w:t>月</w:t>
      </w:r>
      <w:r w:rsidRPr="00E96BE2">
        <w:t xml:space="preserve"> → "</w:t>
      </w:r>
      <w:r w:rsidRPr="00E96BE2">
        <w:t>春季</w:t>
      </w:r>
      <w:r w:rsidRPr="00E96BE2">
        <w:t>"</w:t>
      </w:r>
    </w:p>
    <w:p w14:paraId="458E05A7" w14:textId="77777777" w:rsidR="00E96BE2" w:rsidRPr="00E96BE2" w:rsidRDefault="00E96BE2" w:rsidP="00386879">
      <w:pPr>
        <w:numPr>
          <w:ilvl w:val="0"/>
          <w:numId w:val="22"/>
        </w:numPr>
        <w:ind w:firstLine="440"/>
      </w:pPr>
      <w:r w:rsidRPr="00E96BE2">
        <w:t>6</w:t>
      </w:r>
      <w:r w:rsidRPr="00E96BE2">
        <w:t>、</w:t>
      </w:r>
      <w:r w:rsidRPr="00E96BE2">
        <w:t>7</w:t>
      </w:r>
      <w:r w:rsidRPr="00E96BE2">
        <w:t>、</w:t>
      </w:r>
      <w:r w:rsidRPr="00E96BE2">
        <w:t>8</w:t>
      </w:r>
      <w:r w:rsidRPr="00E96BE2">
        <w:t>月</w:t>
      </w:r>
      <w:r w:rsidRPr="00E96BE2">
        <w:t xml:space="preserve"> → "</w:t>
      </w:r>
      <w:r w:rsidRPr="00E96BE2">
        <w:t>夏季</w:t>
      </w:r>
      <w:r w:rsidRPr="00E96BE2">
        <w:t>"</w:t>
      </w:r>
    </w:p>
    <w:p w14:paraId="747BAC69" w14:textId="77777777" w:rsidR="00E96BE2" w:rsidRPr="00E96BE2" w:rsidRDefault="00E96BE2" w:rsidP="00386879">
      <w:pPr>
        <w:numPr>
          <w:ilvl w:val="0"/>
          <w:numId w:val="22"/>
        </w:numPr>
        <w:ind w:firstLine="440"/>
      </w:pPr>
      <w:r w:rsidRPr="00E96BE2">
        <w:t>9</w:t>
      </w:r>
      <w:r w:rsidRPr="00E96BE2">
        <w:t>、</w:t>
      </w:r>
      <w:r w:rsidRPr="00E96BE2">
        <w:t>10</w:t>
      </w:r>
      <w:r w:rsidRPr="00E96BE2">
        <w:t>、</w:t>
      </w:r>
      <w:r w:rsidRPr="00E96BE2">
        <w:t>11</w:t>
      </w:r>
      <w:r w:rsidRPr="00E96BE2">
        <w:t>月</w:t>
      </w:r>
      <w:r w:rsidRPr="00E96BE2">
        <w:t xml:space="preserve"> → "</w:t>
      </w:r>
      <w:r w:rsidRPr="00E96BE2">
        <w:t>秋季</w:t>
      </w:r>
      <w:r w:rsidRPr="00E96BE2">
        <w:t>"</w:t>
      </w:r>
    </w:p>
    <w:p w14:paraId="479222B1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挑战题：</w:t>
      </w:r>
      <w:r w:rsidRPr="00E96BE2">
        <w:t xml:space="preserve"> </w:t>
      </w:r>
      <w:r w:rsidRPr="00E96BE2">
        <w:t>编写程序</w:t>
      </w:r>
      <w:r w:rsidRPr="00E96BE2">
        <w:t xml:space="preserve"> 1-5-4-bmi.py</w:t>
      </w:r>
      <w:r w:rsidRPr="00E96BE2">
        <w:t>：输入身高（米）和体重（</w:t>
      </w:r>
      <w:r w:rsidRPr="00E96BE2">
        <w:t>kg</w:t>
      </w:r>
      <w:r w:rsidRPr="00E96BE2">
        <w:t>），计算</w:t>
      </w:r>
      <w:r w:rsidRPr="00E96BE2">
        <w:t>BMI</w:t>
      </w:r>
      <w:r w:rsidRPr="00E96BE2">
        <w:t>值，并按以下标准输出健康状态：</w:t>
      </w:r>
    </w:p>
    <w:p w14:paraId="4C49C587" w14:textId="77777777" w:rsidR="00E96BE2" w:rsidRPr="00E96BE2" w:rsidRDefault="00E96BE2" w:rsidP="00386879">
      <w:pPr>
        <w:numPr>
          <w:ilvl w:val="0"/>
          <w:numId w:val="23"/>
        </w:numPr>
        <w:ind w:firstLine="440"/>
      </w:pPr>
      <w:r w:rsidRPr="00E96BE2">
        <w:lastRenderedPageBreak/>
        <w:t>BMI &lt; 18.5 → "</w:t>
      </w:r>
      <w:r w:rsidRPr="00E96BE2">
        <w:t>偏瘦</w:t>
      </w:r>
      <w:r w:rsidRPr="00E96BE2">
        <w:t>"</w:t>
      </w:r>
    </w:p>
    <w:p w14:paraId="452BB518" w14:textId="77777777" w:rsidR="00E96BE2" w:rsidRPr="00E96BE2" w:rsidRDefault="00E96BE2" w:rsidP="00386879">
      <w:pPr>
        <w:numPr>
          <w:ilvl w:val="0"/>
          <w:numId w:val="23"/>
        </w:numPr>
        <w:ind w:firstLine="440"/>
      </w:pPr>
      <w:r w:rsidRPr="00E96BE2">
        <w:t>18.5 ≤ BMI &lt; 24 → "</w:t>
      </w:r>
      <w:r w:rsidRPr="00E96BE2">
        <w:t>正常</w:t>
      </w:r>
      <w:r w:rsidRPr="00E96BE2">
        <w:t>"</w:t>
      </w:r>
    </w:p>
    <w:p w14:paraId="38CF2685" w14:textId="77777777" w:rsidR="00E96BE2" w:rsidRPr="00E96BE2" w:rsidRDefault="00E96BE2" w:rsidP="00386879">
      <w:pPr>
        <w:numPr>
          <w:ilvl w:val="0"/>
          <w:numId w:val="23"/>
        </w:numPr>
        <w:ind w:firstLine="440"/>
      </w:pPr>
      <w:r w:rsidRPr="00E96BE2">
        <w:t>24 ≤ BMI &lt; 28 → "</w:t>
      </w:r>
      <w:r w:rsidRPr="00E96BE2">
        <w:t>超重</w:t>
      </w:r>
      <w:r w:rsidRPr="00E96BE2">
        <w:t>"</w:t>
      </w:r>
    </w:p>
    <w:p w14:paraId="7E059D1F" w14:textId="77777777" w:rsidR="00E96BE2" w:rsidRPr="00E96BE2" w:rsidRDefault="00E96BE2" w:rsidP="00386879">
      <w:pPr>
        <w:numPr>
          <w:ilvl w:val="0"/>
          <w:numId w:val="23"/>
        </w:numPr>
        <w:ind w:firstLine="440"/>
      </w:pPr>
      <w:r w:rsidRPr="00E96BE2">
        <w:t>BMI ≥ 28 → "</w:t>
      </w:r>
      <w:r w:rsidRPr="00E96BE2">
        <w:t>肥胖</w:t>
      </w:r>
      <w:r w:rsidRPr="00E96BE2">
        <w:t>"</w:t>
      </w:r>
    </w:p>
    <w:p w14:paraId="3869A22D" w14:textId="77777777" w:rsidR="00E96BE2" w:rsidRPr="00E96BE2" w:rsidRDefault="00E96BE2" w:rsidP="00E96BE2">
      <w:pPr>
        <w:ind w:firstLine="440"/>
      </w:pPr>
      <w:r w:rsidRPr="00E96BE2">
        <w:t>计算公式：</w:t>
      </w:r>
      <w:r w:rsidRPr="00E96BE2">
        <w:t xml:space="preserve">BMI = </w:t>
      </w:r>
      <w:r w:rsidRPr="00E96BE2">
        <w:t>体重</w:t>
      </w:r>
      <w:r w:rsidRPr="00E96BE2">
        <w:t xml:space="preserve"> / (</w:t>
      </w:r>
      <w:r w:rsidRPr="00E96BE2">
        <w:t>身高</w:t>
      </w:r>
      <w:r w:rsidRPr="00E96BE2">
        <w:t xml:space="preserve"> ** 2)</w:t>
      </w:r>
    </w:p>
    <w:p w14:paraId="477F7230" w14:textId="77777777" w:rsidR="00E96BE2" w:rsidRPr="00E96BE2" w:rsidRDefault="00BE3D61" w:rsidP="00ED6DAD">
      <w:pPr>
        <w:ind w:firstLineChars="0" w:firstLine="0"/>
      </w:pPr>
      <w:r>
        <w:pict w14:anchorId="7C8FC2CA">
          <v:rect id="_x0000_i1036" style="width:0;height:1.5pt" o:hralign="center" o:hrstd="t" o:hr="t" fillcolor="#a0a0a0" stroked="f"/>
        </w:pict>
      </w:r>
    </w:p>
    <w:p w14:paraId="7F4C6D1B" w14:textId="77777777" w:rsidR="00E96BE2" w:rsidRPr="00E96BE2" w:rsidRDefault="00E96BE2" w:rsidP="0089518D">
      <w:pPr>
        <w:pStyle w:val="3"/>
      </w:pPr>
      <w:bookmarkStart w:id="20" w:name="_Toc218877929"/>
      <w:r w:rsidRPr="00E96BE2">
        <w:t xml:space="preserve">1.5.5 </w:t>
      </w:r>
      <w:r w:rsidRPr="00E96BE2">
        <w:t>分支结构实践</w:t>
      </w:r>
      <w:bookmarkEnd w:id="20"/>
    </w:p>
    <w:p w14:paraId="3202A490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综合案例：智能地铁购票系统</w:t>
      </w:r>
      <w:r w:rsidRPr="00E96BE2">
        <w:t xml:space="preserve"> </w:t>
      </w:r>
      <w:r w:rsidRPr="00E96BE2">
        <w:t>新建文件</w:t>
      </w:r>
      <w:r w:rsidRPr="00E96BE2">
        <w:t xml:space="preserve"> 1-5-5-subway.py</w:t>
      </w:r>
      <w:r w:rsidRPr="00E96BE2">
        <w:t>：</w:t>
      </w:r>
    </w:p>
    <w:p w14:paraId="611A5555" w14:textId="77777777" w:rsidR="00E96BE2" w:rsidRPr="00E96BE2" w:rsidRDefault="00E96BE2" w:rsidP="0089518D">
      <w:pPr>
        <w:pStyle w:val="af8"/>
      </w:pPr>
      <w:r w:rsidRPr="00E96BE2">
        <w:t xml:space="preserve">print("=== </w:t>
      </w:r>
      <w:r w:rsidRPr="00E96BE2">
        <w:t>欢迎使用智能地铁购票系统</w:t>
      </w:r>
      <w:r w:rsidRPr="00E96BE2">
        <w:t xml:space="preserve"> ===")</w:t>
      </w:r>
    </w:p>
    <w:p w14:paraId="4A487F23" w14:textId="77777777" w:rsidR="00E96BE2" w:rsidRPr="00E96BE2" w:rsidRDefault="00E96BE2" w:rsidP="0089518D">
      <w:pPr>
        <w:pStyle w:val="af8"/>
      </w:pPr>
      <w:r w:rsidRPr="00E96BE2">
        <w:t xml:space="preserve">print("=== </w:t>
      </w:r>
      <w:r w:rsidRPr="00E96BE2">
        <w:t>支持</w:t>
      </w:r>
      <w:r w:rsidRPr="00E96BE2">
        <w:t>1</w:t>
      </w:r>
      <w:r w:rsidRPr="00E96BE2">
        <w:t>号线、</w:t>
      </w:r>
      <w:r w:rsidRPr="00E96BE2">
        <w:t>2</w:t>
      </w:r>
      <w:r w:rsidRPr="00E96BE2">
        <w:t>号线、</w:t>
      </w:r>
      <w:r w:rsidRPr="00E96BE2">
        <w:t>10</w:t>
      </w:r>
      <w:r w:rsidRPr="00E96BE2">
        <w:t>号线</w:t>
      </w:r>
      <w:r w:rsidRPr="00E96BE2">
        <w:t xml:space="preserve"> ===")</w:t>
      </w:r>
    </w:p>
    <w:p w14:paraId="5A4232B6" w14:textId="77777777" w:rsidR="00E96BE2" w:rsidRPr="00E96BE2" w:rsidRDefault="00E96BE2" w:rsidP="0089518D">
      <w:pPr>
        <w:pStyle w:val="af8"/>
      </w:pPr>
    </w:p>
    <w:p w14:paraId="38A05785" w14:textId="77777777" w:rsidR="00E96BE2" w:rsidRPr="00E96BE2" w:rsidRDefault="00E96BE2" w:rsidP="0089518D">
      <w:pPr>
        <w:pStyle w:val="af8"/>
      </w:pPr>
      <w:r w:rsidRPr="00E96BE2">
        <w:rPr>
          <w:i/>
          <w:iCs/>
        </w:rPr>
        <w:t xml:space="preserve"># </w:t>
      </w:r>
      <w:r w:rsidRPr="00E96BE2">
        <w:rPr>
          <w:i/>
          <w:iCs/>
        </w:rPr>
        <w:t>输入阶段</w:t>
      </w:r>
    </w:p>
    <w:p w14:paraId="7A4A5644" w14:textId="77777777" w:rsidR="00E96BE2" w:rsidRPr="00E96BE2" w:rsidRDefault="00E96BE2" w:rsidP="0089518D">
      <w:pPr>
        <w:pStyle w:val="af8"/>
      </w:pPr>
      <w:r w:rsidRPr="00E96BE2">
        <w:t>线路</w:t>
      </w:r>
      <w:r w:rsidRPr="00E96BE2">
        <w:t xml:space="preserve"> = int(input("</w:t>
      </w:r>
      <w:r w:rsidRPr="00E96BE2">
        <w:t>请输入线路号</w:t>
      </w:r>
      <w:r w:rsidRPr="00E96BE2">
        <w:t>(1/2/10): "))</w:t>
      </w:r>
    </w:p>
    <w:p w14:paraId="10DC5D73" w14:textId="77777777" w:rsidR="00E96BE2" w:rsidRPr="00E96BE2" w:rsidRDefault="00E96BE2" w:rsidP="0089518D">
      <w:pPr>
        <w:pStyle w:val="af8"/>
      </w:pPr>
      <w:r w:rsidRPr="00E96BE2">
        <w:t>起点</w:t>
      </w:r>
      <w:r w:rsidRPr="00E96BE2">
        <w:t xml:space="preserve"> = input("</w:t>
      </w:r>
      <w:r w:rsidRPr="00E96BE2">
        <w:t>请输入起点站</w:t>
      </w:r>
      <w:r w:rsidRPr="00E96BE2">
        <w:t>: ")</w:t>
      </w:r>
    </w:p>
    <w:p w14:paraId="70F9CA3C" w14:textId="77777777" w:rsidR="00E96BE2" w:rsidRPr="00E96BE2" w:rsidRDefault="00E96BE2" w:rsidP="0089518D">
      <w:pPr>
        <w:pStyle w:val="af8"/>
      </w:pPr>
      <w:r w:rsidRPr="00E96BE2">
        <w:t>终点</w:t>
      </w:r>
      <w:r w:rsidRPr="00E96BE2">
        <w:t xml:space="preserve"> = input("</w:t>
      </w:r>
      <w:r w:rsidRPr="00E96BE2">
        <w:t>请输入终点站</w:t>
      </w:r>
      <w:r w:rsidRPr="00E96BE2">
        <w:t>: ")</w:t>
      </w:r>
    </w:p>
    <w:p w14:paraId="39D0483F" w14:textId="77777777" w:rsidR="00E96BE2" w:rsidRPr="00E96BE2" w:rsidRDefault="00E96BE2" w:rsidP="0089518D">
      <w:pPr>
        <w:pStyle w:val="af8"/>
      </w:pPr>
      <w:r w:rsidRPr="00E96BE2">
        <w:t>距离</w:t>
      </w:r>
      <w:r w:rsidRPr="00E96BE2">
        <w:t xml:space="preserve"> = float(input("</w:t>
      </w:r>
      <w:r w:rsidRPr="00E96BE2">
        <w:t>请输入距离</w:t>
      </w:r>
      <w:r w:rsidRPr="00E96BE2">
        <w:t>(km): "))</w:t>
      </w:r>
    </w:p>
    <w:p w14:paraId="06707AD2" w14:textId="77777777" w:rsidR="00E96BE2" w:rsidRPr="00E96BE2" w:rsidRDefault="00E96BE2" w:rsidP="0089518D">
      <w:pPr>
        <w:pStyle w:val="af8"/>
      </w:pPr>
    </w:p>
    <w:p w14:paraId="24248D47" w14:textId="77777777" w:rsidR="00E96BE2" w:rsidRPr="00E96BE2" w:rsidRDefault="00E96BE2" w:rsidP="0089518D">
      <w:pPr>
        <w:pStyle w:val="af8"/>
      </w:pPr>
      <w:r w:rsidRPr="00E96BE2">
        <w:rPr>
          <w:i/>
          <w:iCs/>
        </w:rPr>
        <w:t xml:space="preserve"># </w:t>
      </w:r>
      <w:r w:rsidRPr="00E96BE2">
        <w:rPr>
          <w:i/>
          <w:iCs/>
        </w:rPr>
        <w:t>初始化票价</w:t>
      </w:r>
    </w:p>
    <w:p w14:paraId="294C9F1B" w14:textId="77777777" w:rsidR="00E96BE2" w:rsidRPr="00E96BE2" w:rsidRDefault="00E96BE2" w:rsidP="0089518D">
      <w:pPr>
        <w:pStyle w:val="af8"/>
      </w:pPr>
      <w:r w:rsidRPr="00E96BE2">
        <w:t>票价</w:t>
      </w:r>
      <w:r w:rsidRPr="00E96BE2">
        <w:t xml:space="preserve"> = 0</w:t>
      </w:r>
    </w:p>
    <w:p w14:paraId="7B809F21" w14:textId="77777777" w:rsidR="00E96BE2" w:rsidRPr="00E96BE2" w:rsidRDefault="00E96BE2" w:rsidP="0089518D">
      <w:pPr>
        <w:pStyle w:val="af8"/>
      </w:pPr>
    </w:p>
    <w:p w14:paraId="1065AA67" w14:textId="77777777" w:rsidR="00E96BE2" w:rsidRPr="00E96BE2" w:rsidRDefault="00E96BE2" w:rsidP="0089518D">
      <w:pPr>
        <w:pStyle w:val="af8"/>
      </w:pPr>
      <w:r w:rsidRPr="00E96BE2">
        <w:rPr>
          <w:i/>
          <w:iCs/>
        </w:rPr>
        <w:t xml:space="preserve"># </w:t>
      </w:r>
      <w:r w:rsidRPr="00E96BE2">
        <w:rPr>
          <w:i/>
          <w:iCs/>
        </w:rPr>
        <w:t>不同线路不同计价规则</w:t>
      </w:r>
    </w:p>
    <w:p w14:paraId="2746FD2C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线路</w:t>
      </w:r>
      <w:r w:rsidRPr="00E96BE2">
        <w:t xml:space="preserve"> == 1:</w:t>
      </w:r>
    </w:p>
    <w:p w14:paraId="696B4CF6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rPr>
          <w:i/>
          <w:iCs/>
        </w:rPr>
        <w:t># 1</w:t>
      </w:r>
      <w:r w:rsidRPr="00E96BE2">
        <w:rPr>
          <w:i/>
          <w:iCs/>
        </w:rPr>
        <w:t>号线：起步</w:t>
      </w:r>
      <w:r w:rsidRPr="00E96BE2">
        <w:rPr>
          <w:i/>
          <w:iCs/>
        </w:rPr>
        <w:t>2</w:t>
      </w:r>
      <w:r w:rsidRPr="00E96BE2">
        <w:rPr>
          <w:i/>
          <w:iCs/>
        </w:rPr>
        <w:t>元</w:t>
      </w:r>
      <w:r w:rsidRPr="00E96BE2">
        <w:rPr>
          <w:i/>
          <w:iCs/>
        </w:rPr>
        <w:t>(6km</w:t>
      </w:r>
      <w:r w:rsidRPr="00E96BE2">
        <w:rPr>
          <w:i/>
          <w:iCs/>
        </w:rPr>
        <w:t>内</w:t>
      </w:r>
      <w:r w:rsidRPr="00E96BE2">
        <w:rPr>
          <w:i/>
          <w:iCs/>
        </w:rPr>
        <w:t>)</w:t>
      </w:r>
      <w:r w:rsidRPr="00E96BE2">
        <w:rPr>
          <w:i/>
          <w:iCs/>
        </w:rPr>
        <w:t>，超出每</w:t>
      </w:r>
      <w:r w:rsidRPr="00E96BE2">
        <w:rPr>
          <w:i/>
          <w:iCs/>
        </w:rPr>
        <w:t>km</w:t>
      </w:r>
      <w:r w:rsidRPr="00E96BE2">
        <w:rPr>
          <w:i/>
          <w:iCs/>
        </w:rPr>
        <w:t>加</w:t>
      </w:r>
      <w:r w:rsidRPr="00E96BE2">
        <w:rPr>
          <w:i/>
          <w:iCs/>
        </w:rPr>
        <w:t>0.5</w:t>
      </w:r>
      <w:r w:rsidRPr="00E96BE2">
        <w:rPr>
          <w:i/>
          <w:iCs/>
        </w:rPr>
        <w:t>元，最高</w:t>
      </w:r>
      <w:r w:rsidRPr="00E96BE2">
        <w:rPr>
          <w:i/>
          <w:iCs/>
        </w:rPr>
        <w:t>8</w:t>
      </w:r>
      <w:r w:rsidRPr="00E96BE2">
        <w:rPr>
          <w:i/>
          <w:iCs/>
        </w:rPr>
        <w:t>元</w:t>
      </w:r>
    </w:p>
    <w:p w14:paraId="54745A40" w14:textId="77777777" w:rsidR="00E96BE2" w:rsidRPr="00E96BE2" w:rsidRDefault="00E96BE2" w:rsidP="0089518D">
      <w:pPr>
        <w:pStyle w:val="af8"/>
      </w:pPr>
      <w:r w:rsidRPr="00E96BE2">
        <w:t xml:space="preserve">    if </w:t>
      </w:r>
      <w:r w:rsidRPr="00E96BE2">
        <w:t>距离</w:t>
      </w:r>
      <w:r w:rsidRPr="00E96BE2">
        <w:t xml:space="preserve"> &lt;= 6:</w:t>
      </w:r>
    </w:p>
    <w:p w14:paraId="0EB71DC6" w14:textId="77777777" w:rsidR="00E96BE2" w:rsidRPr="00E96BE2" w:rsidRDefault="00E96BE2" w:rsidP="0089518D">
      <w:pPr>
        <w:pStyle w:val="af8"/>
      </w:pPr>
      <w:r w:rsidRPr="00E96BE2">
        <w:t xml:space="preserve">        </w:t>
      </w:r>
      <w:r w:rsidRPr="00E96BE2">
        <w:t>票价</w:t>
      </w:r>
      <w:r w:rsidRPr="00E96BE2">
        <w:t xml:space="preserve"> = 2</w:t>
      </w:r>
    </w:p>
    <w:p w14:paraId="21FDE436" w14:textId="77777777" w:rsidR="00E96BE2" w:rsidRPr="00E96BE2" w:rsidRDefault="00E96BE2" w:rsidP="0089518D">
      <w:pPr>
        <w:pStyle w:val="af8"/>
      </w:pPr>
      <w:r w:rsidRPr="00E96BE2">
        <w:t xml:space="preserve">    </w:t>
      </w: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距离</w:t>
      </w:r>
      <w:r w:rsidRPr="00E96BE2">
        <w:t xml:space="preserve"> &lt;= 12:</w:t>
      </w:r>
    </w:p>
    <w:p w14:paraId="2428B6B3" w14:textId="77777777" w:rsidR="00E96BE2" w:rsidRPr="00E96BE2" w:rsidRDefault="00E96BE2" w:rsidP="0089518D">
      <w:pPr>
        <w:pStyle w:val="af8"/>
      </w:pPr>
      <w:r w:rsidRPr="00E96BE2">
        <w:t xml:space="preserve">        </w:t>
      </w:r>
      <w:r w:rsidRPr="00E96BE2">
        <w:t>票价</w:t>
      </w:r>
      <w:r w:rsidRPr="00E96BE2">
        <w:t xml:space="preserve"> = 2 + (</w:t>
      </w:r>
      <w:r w:rsidRPr="00E96BE2">
        <w:t>距离</w:t>
      </w:r>
      <w:r w:rsidRPr="00E96BE2">
        <w:t xml:space="preserve"> - 6) * 0.5</w:t>
      </w:r>
    </w:p>
    <w:p w14:paraId="48F5A4A7" w14:textId="77777777" w:rsidR="00E96BE2" w:rsidRPr="00E96BE2" w:rsidRDefault="00E96BE2" w:rsidP="0089518D">
      <w:pPr>
        <w:pStyle w:val="af8"/>
      </w:pPr>
      <w:r w:rsidRPr="00E96BE2">
        <w:t xml:space="preserve">    else:</w:t>
      </w:r>
    </w:p>
    <w:p w14:paraId="12BA7A48" w14:textId="77777777" w:rsidR="00E96BE2" w:rsidRPr="00E96BE2" w:rsidRDefault="00E96BE2" w:rsidP="0089518D">
      <w:pPr>
        <w:pStyle w:val="af8"/>
      </w:pPr>
      <w:r w:rsidRPr="00E96BE2">
        <w:t xml:space="preserve">        </w:t>
      </w:r>
      <w:r w:rsidRPr="00E96BE2">
        <w:t>票价</w:t>
      </w:r>
      <w:r w:rsidRPr="00E96BE2">
        <w:t xml:space="preserve"> = min(5 + (</w:t>
      </w:r>
      <w:r w:rsidRPr="00E96BE2">
        <w:t>距离</w:t>
      </w:r>
      <w:r w:rsidRPr="00E96BE2">
        <w:t xml:space="preserve"> - 12) * 0.3, 8)  </w:t>
      </w:r>
      <w:r w:rsidRPr="00E96BE2">
        <w:rPr>
          <w:i/>
          <w:iCs/>
        </w:rPr>
        <w:t xml:space="preserve"># </w:t>
      </w:r>
      <w:r w:rsidRPr="00E96BE2">
        <w:rPr>
          <w:i/>
          <w:iCs/>
        </w:rPr>
        <w:t>最高</w:t>
      </w:r>
      <w:r w:rsidRPr="00E96BE2">
        <w:rPr>
          <w:i/>
          <w:iCs/>
        </w:rPr>
        <w:t>8</w:t>
      </w:r>
      <w:r w:rsidRPr="00E96BE2">
        <w:rPr>
          <w:i/>
          <w:iCs/>
        </w:rPr>
        <w:t>元</w:t>
      </w:r>
    </w:p>
    <w:p w14:paraId="16F1C6F1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5469DA86" w14:textId="77777777" w:rsidR="00E96BE2" w:rsidRPr="00E96BE2" w:rsidRDefault="00E96BE2" w:rsidP="0089518D">
      <w:pPr>
        <w:pStyle w:val="af8"/>
      </w:pPr>
      <w:r w:rsidRPr="00E96BE2">
        <w:t xml:space="preserve">    print(f"1</w:t>
      </w:r>
      <w:r w:rsidRPr="00E96BE2">
        <w:t>号线票价</w:t>
      </w:r>
      <w:r w:rsidRPr="00E96BE2">
        <w:t>: {</w:t>
      </w:r>
      <w:r w:rsidRPr="00E96BE2">
        <w:t>票价</w:t>
      </w:r>
      <w:r w:rsidRPr="00E96BE2">
        <w:t>:.1f}</w:t>
      </w:r>
      <w:r w:rsidRPr="00E96BE2">
        <w:t>元</w:t>
      </w:r>
      <w:r w:rsidRPr="00E96BE2">
        <w:t>")</w:t>
      </w:r>
    </w:p>
    <w:p w14:paraId="7BF131C0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6F0E823E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线路</w:t>
      </w:r>
      <w:r w:rsidRPr="00E96BE2">
        <w:t xml:space="preserve"> == 2:</w:t>
      </w:r>
    </w:p>
    <w:p w14:paraId="1AA76928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rPr>
          <w:i/>
          <w:iCs/>
        </w:rPr>
        <w:t># 2</w:t>
      </w:r>
      <w:r w:rsidRPr="00E96BE2">
        <w:rPr>
          <w:i/>
          <w:iCs/>
        </w:rPr>
        <w:t>号线：统一票价</w:t>
      </w:r>
      <w:r w:rsidRPr="00E96BE2">
        <w:rPr>
          <w:i/>
          <w:iCs/>
        </w:rPr>
        <w:t>3</w:t>
      </w:r>
      <w:r w:rsidRPr="00E96BE2">
        <w:rPr>
          <w:i/>
          <w:iCs/>
        </w:rPr>
        <w:t>元</w:t>
      </w:r>
    </w:p>
    <w:p w14:paraId="2379D4E9" w14:textId="77777777" w:rsidR="00E96BE2" w:rsidRPr="00E96BE2" w:rsidRDefault="00E96BE2" w:rsidP="0089518D">
      <w:pPr>
        <w:pStyle w:val="af8"/>
      </w:pPr>
      <w:r w:rsidRPr="00E96BE2">
        <w:lastRenderedPageBreak/>
        <w:t xml:space="preserve">    </w:t>
      </w:r>
      <w:r w:rsidRPr="00E96BE2">
        <w:t>票价</w:t>
      </w:r>
      <w:r w:rsidRPr="00E96BE2">
        <w:t xml:space="preserve"> = 3</w:t>
      </w:r>
    </w:p>
    <w:p w14:paraId="13E9BD06" w14:textId="77777777" w:rsidR="00E96BE2" w:rsidRPr="00E96BE2" w:rsidRDefault="00E96BE2" w:rsidP="0089518D">
      <w:pPr>
        <w:pStyle w:val="af8"/>
      </w:pPr>
      <w:r w:rsidRPr="00E96BE2">
        <w:t xml:space="preserve">    print(f"2</w:t>
      </w:r>
      <w:r w:rsidRPr="00E96BE2">
        <w:t>号线票价</w:t>
      </w:r>
      <w:r w:rsidRPr="00E96BE2">
        <w:t>: {</w:t>
      </w:r>
      <w:r w:rsidRPr="00E96BE2">
        <w:t>票价</w:t>
      </w:r>
      <w:r w:rsidRPr="00E96BE2">
        <w:t>}</w:t>
      </w:r>
      <w:r w:rsidRPr="00E96BE2">
        <w:t>元</w:t>
      </w:r>
      <w:r w:rsidRPr="00E96BE2">
        <w:t>")</w:t>
      </w:r>
    </w:p>
    <w:p w14:paraId="09054282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29D538F7" w14:textId="77777777" w:rsidR="00E96BE2" w:rsidRPr="00E96BE2" w:rsidRDefault="00E96BE2" w:rsidP="0089518D">
      <w:pPr>
        <w:pStyle w:val="af8"/>
      </w:pPr>
      <w:proofErr w:type="spellStart"/>
      <w:r w:rsidRPr="00E96BE2">
        <w:t>elif</w:t>
      </w:r>
      <w:proofErr w:type="spellEnd"/>
      <w:r w:rsidRPr="00E96BE2">
        <w:t xml:space="preserve"> </w:t>
      </w:r>
      <w:r w:rsidRPr="00E96BE2">
        <w:t>线路</w:t>
      </w:r>
      <w:r w:rsidRPr="00E96BE2">
        <w:t xml:space="preserve"> == 10:</w:t>
      </w:r>
    </w:p>
    <w:p w14:paraId="73F716FF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rPr>
          <w:i/>
          <w:iCs/>
        </w:rPr>
        <w:t># 10</w:t>
      </w:r>
      <w:r w:rsidRPr="00E96BE2">
        <w:rPr>
          <w:i/>
          <w:iCs/>
        </w:rPr>
        <w:t>号线：高峰期</w:t>
      </w:r>
      <w:r w:rsidRPr="00E96BE2">
        <w:rPr>
          <w:i/>
          <w:iCs/>
        </w:rPr>
        <w:t>(7-9</w:t>
      </w:r>
      <w:r w:rsidRPr="00E96BE2">
        <w:rPr>
          <w:i/>
          <w:iCs/>
        </w:rPr>
        <w:t>点</w:t>
      </w:r>
      <w:r w:rsidRPr="00E96BE2">
        <w:rPr>
          <w:i/>
          <w:iCs/>
        </w:rPr>
        <w:t>,17-19</w:t>
      </w:r>
      <w:r w:rsidRPr="00E96BE2">
        <w:rPr>
          <w:i/>
          <w:iCs/>
        </w:rPr>
        <w:t>点</w:t>
      </w:r>
      <w:r w:rsidRPr="00E96BE2">
        <w:rPr>
          <w:i/>
          <w:iCs/>
        </w:rPr>
        <w:t>)</w:t>
      </w:r>
      <w:r w:rsidRPr="00E96BE2">
        <w:rPr>
          <w:i/>
          <w:iCs/>
        </w:rPr>
        <w:t>加价</w:t>
      </w:r>
      <w:r w:rsidRPr="00E96BE2">
        <w:rPr>
          <w:i/>
          <w:iCs/>
        </w:rPr>
        <w:t>50%</w:t>
      </w:r>
    </w:p>
    <w:p w14:paraId="693A2879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时间</w:t>
      </w:r>
      <w:r w:rsidRPr="00E96BE2">
        <w:t xml:space="preserve"> = int(input("</w:t>
      </w:r>
      <w:r w:rsidRPr="00E96BE2">
        <w:t>请输入当前小时</w:t>
      </w:r>
      <w:r w:rsidRPr="00E96BE2">
        <w:t>(0-23): "))</w:t>
      </w:r>
    </w:p>
    <w:p w14:paraId="772FA343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79974476" w14:textId="77777777" w:rsidR="00E96BE2" w:rsidRPr="00E96BE2" w:rsidRDefault="00E96BE2" w:rsidP="0089518D">
      <w:pPr>
        <w:pStyle w:val="af8"/>
      </w:pPr>
      <w:r w:rsidRPr="00E96BE2">
        <w:t xml:space="preserve">    if 7 &lt;= </w:t>
      </w:r>
      <w:r w:rsidRPr="00E96BE2">
        <w:t>时间</w:t>
      </w:r>
      <w:r w:rsidRPr="00E96BE2">
        <w:t xml:space="preserve"> &lt;= 9 or 17 &lt;= </w:t>
      </w:r>
      <w:r w:rsidRPr="00E96BE2">
        <w:t>时间</w:t>
      </w:r>
      <w:r w:rsidRPr="00E96BE2">
        <w:t xml:space="preserve"> &lt;= 19:</w:t>
      </w:r>
    </w:p>
    <w:p w14:paraId="3B2A5E46" w14:textId="77777777" w:rsidR="00E96BE2" w:rsidRPr="00E96BE2" w:rsidRDefault="00E96BE2" w:rsidP="0089518D">
      <w:pPr>
        <w:pStyle w:val="af8"/>
      </w:pPr>
      <w:r w:rsidRPr="00E96BE2">
        <w:t xml:space="preserve">        </w:t>
      </w:r>
      <w:r w:rsidRPr="00E96BE2">
        <w:t>基础票价</w:t>
      </w:r>
      <w:r w:rsidRPr="00E96BE2">
        <w:t xml:space="preserve"> = </w:t>
      </w:r>
      <w:r w:rsidRPr="00E96BE2">
        <w:t>距离</w:t>
      </w:r>
      <w:r w:rsidRPr="00E96BE2">
        <w:t xml:space="preserve"> * 0.6</w:t>
      </w:r>
    </w:p>
    <w:p w14:paraId="636F8390" w14:textId="77777777" w:rsidR="00E96BE2" w:rsidRPr="00E96BE2" w:rsidRDefault="00E96BE2" w:rsidP="0089518D">
      <w:pPr>
        <w:pStyle w:val="af8"/>
      </w:pPr>
      <w:r w:rsidRPr="00E96BE2">
        <w:t xml:space="preserve">        </w:t>
      </w:r>
      <w:r w:rsidRPr="00E96BE2">
        <w:t>票价</w:t>
      </w:r>
      <w:r w:rsidRPr="00E96BE2">
        <w:t xml:space="preserve"> = </w:t>
      </w:r>
      <w:r w:rsidRPr="00E96BE2">
        <w:t>基础票价</w:t>
      </w:r>
      <w:r w:rsidRPr="00E96BE2">
        <w:t xml:space="preserve"> * 1.5</w:t>
      </w:r>
    </w:p>
    <w:p w14:paraId="481706E0" w14:textId="77777777" w:rsidR="00E96BE2" w:rsidRPr="00E96BE2" w:rsidRDefault="00E96BE2" w:rsidP="0089518D">
      <w:pPr>
        <w:pStyle w:val="af8"/>
      </w:pPr>
      <w:r w:rsidRPr="00E96BE2">
        <w:t xml:space="preserve">        print(f"10</w:t>
      </w:r>
      <w:r w:rsidRPr="00E96BE2">
        <w:t>号线高峰期票价</w:t>
      </w:r>
      <w:r w:rsidRPr="00E96BE2">
        <w:t>: {</w:t>
      </w:r>
      <w:r w:rsidRPr="00E96BE2">
        <w:t>票价</w:t>
      </w:r>
      <w:r w:rsidRPr="00E96BE2">
        <w:t>:.1f}</w:t>
      </w:r>
      <w:r w:rsidRPr="00E96BE2">
        <w:t>元</w:t>
      </w:r>
      <w:r w:rsidRPr="00E96BE2">
        <w:t>")</w:t>
      </w:r>
    </w:p>
    <w:p w14:paraId="366F97DE" w14:textId="77777777" w:rsidR="00E96BE2" w:rsidRPr="00E96BE2" w:rsidRDefault="00E96BE2" w:rsidP="0089518D">
      <w:pPr>
        <w:pStyle w:val="af8"/>
      </w:pPr>
      <w:r w:rsidRPr="00E96BE2">
        <w:t xml:space="preserve">    else:</w:t>
      </w:r>
    </w:p>
    <w:p w14:paraId="7221E6FA" w14:textId="77777777" w:rsidR="00E96BE2" w:rsidRPr="00E96BE2" w:rsidRDefault="00E96BE2" w:rsidP="0089518D">
      <w:pPr>
        <w:pStyle w:val="af8"/>
      </w:pPr>
      <w:r w:rsidRPr="00E96BE2">
        <w:t xml:space="preserve">        </w:t>
      </w:r>
      <w:r w:rsidRPr="00E96BE2">
        <w:t>票价</w:t>
      </w:r>
      <w:r w:rsidRPr="00E96BE2">
        <w:t xml:space="preserve"> = </w:t>
      </w:r>
      <w:r w:rsidRPr="00E96BE2">
        <w:t>距离</w:t>
      </w:r>
      <w:r w:rsidRPr="00E96BE2">
        <w:t xml:space="preserve"> * 0.6</w:t>
      </w:r>
    </w:p>
    <w:p w14:paraId="19A70207" w14:textId="77777777" w:rsidR="00E96BE2" w:rsidRPr="00E96BE2" w:rsidRDefault="00E96BE2" w:rsidP="0089518D">
      <w:pPr>
        <w:pStyle w:val="af8"/>
      </w:pPr>
      <w:r w:rsidRPr="00E96BE2">
        <w:t xml:space="preserve">        print(f"10</w:t>
      </w:r>
      <w:r w:rsidRPr="00E96BE2">
        <w:t>号线平峰期票价</w:t>
      </w:r>
      <w:r w:rsidRPr="00E96BE2">
        <w:t>: {</w:t>
      </w:r>
      <w:r w:rsidRPr="00E96BE2">
        <w:t>票价</w:t>
      </w:r>
      <w:r w:rsidRPr="00E96BE2">
        <w:t>:.1f}</w:t>
      </w:r>
      <w:r w:rsidRPr="00E96BE2">
        <w:t>元</w:t>
      </w:r>
      <w:r w:rsidRPr="00E96BE2">
        <w:t>")</w:t>
      </w:r>
    </w:p>
    <w:p w14:paraId="37058E1A" w14:textId="77777777" w:rsidR="00E96BE2" w:rsidRPr="00E96BE2" w:rsidRDefault="00E96BE2" w:rsidP="0089518D">
      <w:pPr>
        <w:pStyle w:val="af8"/>
      </w:pPr>
      <w:r w:rsidRPr="00E96BE2">
        <w:t xml:space="preserve">    </w:t>
      </w:r>
    </w:p>
    <w:p w14:paraId="6B2940D4" w14:textId="77777777" w:rsidR="00E96BE2" w:rsidRPr="00E96BE2" w:rsidRDefault="00E96BE2" w:rsidP="0089518D">
      <w:pPr>
        <w:pStyle w:val="af8"/>
      </w:pPr>
      <w:r w:rsidRPr="00E96BE2">
        <w:t>else:</w:t>
      </w:r>
    </w:p>
    <w:p w14:paraId="28A8E680" w14:textId="77777777" w:rsidR="00E96BE2" w:rsidRPr="00E96BE2" w:rsidRDefault="00E96BE2" w:rsidP="0089518D">
      <w:pPr>
        <w:pStyle w:val="af8"/>
      </w:pPr>
      <w:r w:rsidRPr="00E96BE2">
        <w:t xml:space="preserve">    print("</w:t>
      </w:r>
      <w:r w:rsidRPr="00E96BE2">
        <w:t>抱歉，暂不支持该线路</w:t>
      </w:r>
      <w:r w:rsidRPr="00E96BE2">
        <w:t>")</w:t>
      </w:r>
    </w:p>
    <w:p w14:paraId="729F7C1D" w14:textId="77777777" w:rsidR="00E96BE2" w:rsidRPr="00E96BE2" w:rsidRDefault="00E96BE2" w:rsidP="0089518D">
      <w:pPr>
        <w:pStyle w:val="af8"/>
      </w:pPr>
    </w:p>
    <w:p w14:paraId="6B69468A" w14:textId="77777777" w:rsidR="00E96BE2" w:rsidRPr="00E96BE2" w:rsidRDefault="00E96BE2" w:rsidP="0089518D">
      <w:pPr>
        <w:pStyle w:val="af8"/>
      </w:pPr>
      <w:r w:rsidRPr="00E96BE2">
        <w:rPr>
          <w:i/>
          <w:iCs/>
        </w:rPr>
        <w:t xml:space="preserve"># </w:t>
      </w:r>
      <w:r w:rsidRPr="00E96BE2">
        <w:rPr>
          <w:i/>
          <w:iCs/>
        </w:rPr>
        <w:t>优惠判断（学生半价）</w:t>
      </w:r>
    </w:p>
    <w:p w14:paraId="40C40C73" w14:textId="77777777" w:rsidR="00E96BE2" w:rsidRPr="00E96BE2" w:rsidRDefault="00E96BE2" w:rsidP="0089518D">
      <w:pPr>
        <w:pStyle w:val="af8"/>
      </w:pPr>
      <w:r w:rsidRPr="00E96BE2">
        <w:t>是否是学生</w:t>
      </w:r>
      <w:r w:rsidRPr="00E96BE2">
        <w:t xml:space="preserve"> = input("</w:t>
      </w:r>
      <w:r w:rsidRPr="00E96BE2">
        <w:t>是否持有学生证</w:t>
      </w:r>
      <w:r w:rsidRPr="00E96BE2">
        <w:t>(</w:t>
      </w:r>
      <w:r w:rsidRPr="00E96BE2">
        <w:t>是</w:t>
      </w:r>
      <w:r w:rsidRPr="00E96BE2">
        <w:t>/</w:t>
      </w:r>
      <w:r w:rsidRPr="00E96BE2">
        <w:t>否</w:t>
      </w:r>
      <w:r w:rsidRPr="00E96BE2">
        <w:t>): ") == "</w:t>
      </w:r>
      <w:r w:rsidRPr="00E96BE2">
        <w:t>是</w:t>
      </w:r>
      <w:r w:rsidRPr="00E96BE2">
        <w:t>"</w:t>
      </w:r>
    </w:p>
    <w:p w14:paraId="3C1E7C68" w14:textId="77777777" w:rsidR="00E96BE2" w:rsidRPr="00E96BE2" w:rsidRDefault="00E96BE2" w:rsidP="0089518D">
      <w:pPr>
        <w:pStyle w:val="af8"/>
      </w:pPr>
      <w:r w:rsidRPr="00E96BE2">
        <w:t xml:space="preserve">if </w:t>
      </w:r>
      <w:r w:rsidRPr="00E96BE2">
        <w:t>是否是学生</w:t>
      </w:r>
      <w:r w:rsidRPr="00E96BE2">
        <w:t>:</w:t>
      </w:r>
    </w:p>
    <w:p w14:paraId="78977972" w14:textId="77777777" w:rsidR="00E96BE2" w:rsidRPr="00E96BE2" w:rsidRDefault="00E96BE2" w:rsidP="0089518D">
      <w:pPr>
        <w:pStyle w:val="af8"/>
      </w:pPr>
      <w:r w:rsidRPr="00E96BE2">
        <w:t xml:space="preserve">    </w:t>
      </w:r>
      <w:r w:rsidRPr="00E96BE2">
        <w:t>票价</w:t>
      </w:r>
      <w:r w:rsidRPr="00E96BE2">
        <w:t xml:space="preserve"> = </w:t>
      </w:r>
      <w:r w:rsidRPr="00E96BE2">
        <w:t>票价</w:t>
      </w:r>
      <w:r w:rsidRPr="00E96BE2">
        <w:t xml:space="preserve"> * 0.5</w:t>
      </w:r>
    </w:p>
    <w:p w14:paraId="661AF82F" w14:textId="77777777" w:rsidR="00E96BE2" w:rsidRPr="00E96BE2" w:rsidRDefault="00E96BE2" w:rsidP="0089518D">
      <w:pPr>
        <w:pStyle w:val="af8"/>
      </w:pPr>
      <w:r w:rsidRPr="00E96BE2">
        <w:t xml:space="preserve">    print(f"</w:t>
      </w:r>
      <w:r w:rsidRPr="00E96BE2">
        <w:t>学生优惠后票价</w:t>
      </w:r>
      <w:r w:rsidRPr="00E96BE2">
        <w:t>: {</w:t>
      </w:r>
      <w:r w:rsidRPr="00E96BE2">
        <w:t>票价</w:t>
      </w:r>
      <w:r w:rsidRPr="00E96BE2">
        <w:t>:.1f}</w:t>
      </w:r>
      <w:r w:rsidRPr="00E96BE2">
        <w:t>元</w:t>
      </w:r>
      <w:r w:rsidRPr="00E96BE2">
        <w:t>")</w:t>
      </w:r>
    </w:p>
    <w:p w14:paraId="33B000F6" w14:textId="77777777" w:rsidR="00E96BE2" w:rsidRPr="00E96BE2" w:rsidRDefault="00E96BE2" w:rsidP="0089518D">
      <w:pPr>
        <w:pStyle w:val="af8"/>
      </w:pPr>
    </w:p>
    <w:p w14:paraId="0221A7B3" w14:textId="77777777" w:rsidR="00E96BE2" w:rsidRPr="00E96BE2" w:rsidRDefault="00E96BE2" w:rsidP="0089518D">
      <w:pPr>
        <w:pStyle w:val="af8"/>
      </w:pPr>
      <w:r w:rsidRPr="00E96BE2">
        <w:t>print("-" * 30)</w:t>
      </w:r>
    </w:p>
    <w:p w14:paraId="602B38B2" w14:textId="77777777" w:rsidR="00E96BE2" w:rsidRPr="00E96BE2" w:rsidRDefault="00E96BE2" w:rsidP="0089518D">
      <w:pPr>
        <w:pStyle w:val="af8"/>
      </w:pPr>
      <w:r w:rsidRPr="00E96BE2">
        <w:t>print(f"</w:t>
      </w:r>
      <w:r w:rsidRPr="00E96BE2">
        <w:t>最终应付</w:t>
      </w:r>
      <w:r w:rsidRPr="00E96BE2">
        <w:t>: {</w:t>
      </w:r>
      <w:r w:rsidRPr="00E96BE2">
        <w:t>票价</w:t>
      </w:r>
      <w:r w:rsidRPr="00E96BE2">
        <w:t>:.1f}</w:t>
      </w:r>
      <w:r w:rsidRPr="00E96BE2">
        <w:t>元</w:t>
      </w:r>
      <w:r w:rsidRPr="00E96BE2">
        <w:t>")</w:t>
      </w:r>
    </w:p>
    <w:p w14:paraId="752AE71F" w14:textId="77777777" w:rsidR="00E96BE2" w:rsidRPr="00E96BE2" w:rsidRDefault="00E96BE2" w:rsidP="0089518D">
      <w:pPr>
        <w:pStyle w:val="af8"/>
      </w:pPr>
      <w:r w:rsidRPr="00E96BE2">
        <w:t>print("</w:t>
      </w:r>
      <w:r w:rsidRPr="00E96BE2">
        <w:t>请在闸机处扫码进站</w:t>
      </w:r>
      <w:r w:rsidRPr="00E96BE2">
        <w:t>")</w:t>
      </w:r>
    </w:p>
    <w:p w14:paraId="7C666F84" w14:textId="720BA69E" w:rsidR="00630606" w:rsidRDefault="00E96BE2" w:rsidP="00630606">
      <w:pPr>
        <w:ind w:firstLine="442"/>
      </w:pPr>
      <w:r w:rsidRPr="00E96BE2">
        <w:rPr>
          <w:b/>
          <w:bCs/>
        </w:rPr>
        <w:t>课后总作业（洛谷专项）：</w:t>
      </w:r>
      <w:r w:rsidRPr="00E96BE2">
        <w:t xml:space="preserve"> </w:t>
      </w:r>
      <w:r w:rsidRPr="00E96BE2">
        <w:t>在洛谷上</w:t>
      </w:r>
      <w:r w:rsidRPr="00E96BE2">
        <w:t>AC</w:t>
      </w:r>
      <w:r w:rsidRPr="00E96BE2">
        <w:t>以下题目，这些题目需要综合运用本章的分支结构知识：</w:t>
      </w:r>
      <w:r w:rsidR="000F1377" w:rsidRPr="000F1377">
        <w:t>https://www.luogu.com.cn/problem/U619357</w:t>
      </w:r>
    </w:p>
    <w:p w14:paraId="5CCA6E2E" w14:textId="51863E75" w:rsidR="0067442B" w:rsidRDefault="0067442B" w:rsidP="0067442B">
      <w:pPr>
        <w:ind w:firstLineChars="0" w:firstLine="0"/>
      </w:pPr>
      <w:r w:rsidRPr="0067442B">
        <w:t>https://www.luogu.com.cn/training/101</w:t>
      </w:r>
      <w:r>
        <w:rPr>
          <w:rFonts w:hint="eastAsia"/>
        </w:rPr>
        <w:t xml:space="preserve"> </w:t>
      </w:r>
      <w:r>
        <w:rPr>
          <w:rFonts w:hint="eastAsia"/>
        </w:rPr>
        <w:t>（这是题单，有多个题目）</w:t>
      </w:r>
    </w:p>
    <w:p w14:paraId="2616FF59" w14:textId="77777777" w:rsidR="0067442B" w:rsidRDefault="0067442B">
      <w:pPr>
        <w:widowControl/>
        <w:spacing w:after="160" w:line="278" w:lineRule="auto"/>
        <w:ind w:firstLineChars="0" w:firstLine="0"/>
      </w:pPr>
      <w:r>
        <w:br w:type="page"/>
      </w:r>
    </w:p>
    <w:p w14:paraId="3B0F358D" w14:textId="77777777" w:rsidR="0067442B" w:rsidRPr="0067442B" w:rsidRDefault="0067442B" w:rsidP="0067442B">
      <w:pPr>
        <w:ind w:firstLineChars="0" w:firstLine="0"/>
      </w:pPr>
    </w:p>
    <w:p w14:paraId="46F302F4" w14:textId="48F865CE" w:rsidR="00E96BE2" w:rsidRPr="00E96BE2" w:rsidRDefault="00E96BE2" w:rsidP="00630606">
      <w:pPr>
        <w:ind w:firstLine="442"/>
      </w:pPr>
      <w:r w:rsidRPr="00E96BE2">
        <w:rPr>
          <w:b/>
          <w:bCs/>
        </w:rPr>
        <w:t>挑战综合项目：</w:t>
      </w:r>
      <w:r w:rsidRPr="00E96BE2">
        <w:t xml:space="preserve"> </w:t>
      </w:r>
      <w:r w:rsidRPr="00E96BE2">
        <w:t>编写程序</w:t>
      </w:r>
      <w:r w:rsidRPr="00E96BE2">
        <w:t xml:space="preserve"> 1-5-5-project.py</w:t>
      </w:r>
      <w:r w:rsidRPr="00E96BE2">
        <w:t>：实现一个简单的</w:t>
      </w:r>
      <w:r w:rsidRPr="00E96BE2">
        <w:t>"</w:t>
      </w:r>
      <w:r w:rsidRPr="00E96BE2">
        <w:t>登录</w:t>
      </w:r>
      <w:r w:rsidRPr="00E96BE2">
        <w:t>-</w:t>
      </w:r>
      <w:r w:rsidRPr="00E96BE2">
        <w:t>菜单</w:t>
      </w:r>
      <w:r w:rsidRPr="00E96BE2">
        <w:t>"</w:t>
      </w:r>
      <w:r w:rsidRPr="00E96BE2">
        <w:t>系统</w:t>
      </w:r>
    </w:p>
    <w:p w14:paraId="73C520E1" w14:textId="77777777" w:rsidR="00E96BE2" w:rsidRPr="00E96BE2" w:rsidRDefault="00E96BE2" w:rsidP="00386879">
      <w:pPr>
        <w:numPr>
          <w:ilvl w:val="0"/>
          <w:numId w:val="24"/>
        </w:numPr>
        <w:ind w:firstLine="440"/>
      </w:pPr>
      <w:r w:rsidRPr="00E96BE2">
        <w:t>预设用户名和密码（如</w:t>
      </w:r>
      <w:r w:rsidRPr="00E96BE2">
        <w:t>"admin"</w:t>
      </w:r>
      <w:r w:rsidRPr="00E96BE2">
        <w:t>和</w:t>
      </w:r>
      <w:r w:rsidRPr="00E96BE2">
        <w:t>"123456"</w:t>
      </w:r>
      <w:r w:rsidRPr="00E96BE2">
        <w:t>）</w:t>
      </w:r>
    </w:p>
    <w:p w14:paraId="6C8B5A90" w14:textId="77777777" w:rsidR="00E96BE2" w:rsidRPr="00E96BE2" w:rsidRDefault="00E96BE2" w:rsidP="00386879">
      <w:pPr>
        <w:numPr>
          <w:ilvl w:val="0"/>
          <w:numId w:val="24"/>
        </w:numPr>
        <w:ind w:firstLine="440"/>
      </w:pPr>
      <w:r w:rsidRPr="00E96BE2">
        <w:t>输入用户名和密码</w:t>
      </w:r>
    </w:p>
    <w:p w14:paraId="391E25D9" w14:textId="77777777" w:rsidR="00E96BE2" w:rsidRPr="00E96BE2" w:rsidRDefault="00E96BE2" w:rsidP="00386879">
      <w:pPr>
        <w:numPr>
          <w:ilvl w:val="0"/>
          <w:numId w:val="24"/>
        </w:numPr>
        <w:ind w:firstLine="440"/>
      </w:pPr>
      <w:r w:rsidRPr="00E96BE2">
        <w:t>验证是否匹配，匹配则显示</w:t>
      </w:r>
      <w:r w:rsidRPr="00E96BE2">
        <w:t>"</w:t>
      </w:r>
      <w:r w:rsidRPr="00E96BE2">
        <w:t>登录成功</w:t>
      </w:r>
      <w:r w:rsidRPr="00E96BE2">
        <w:t>"</w:t>
      </w:r>
      <w:r w:rsidRPr="00E96BE2">
        <w:t>并进入菜单，否则提示</w:t>
      </w:r>
      <w:r w:rsidRPr="00E96BE2">
        <w:t>"</w:t>
      </w:r>
      <w:r w:rsidRPr="00E96BE2">
        <w:t>用户名或密码错误</w:t>
      </w:r>
      <w:r w:rsidRPr="00E96BE2">
        <w:t>"</w:t>
      </w:r>
    </w:p>
    <w:p w14:paraId="549EC016" w14:textId="77777777" w:rsidR="00E96BE2" w:rsidRPr="00E96BE2" w:rsidRDefault="00E96BE2" w:rsidP="00386879">
      <w:pPr>
        <w:numPr>
          <w:ilvl w:val="0"/>
          <w:numId w:val="24"/>
        </w:numPr>
        <w:ind w:firstLine="440"/>
      </w:pPr>
      <w:r w:rsidRPr="00E96BE2">
        <w:t>登录成功后显示菜单：</w:t>
      </w:r>
    </w:p>
    <w:p w14:paraId="693BE60E" w14:textId="77777777" w:rsidR="00E96BE2" w:rsidRPr="00E96BE2" w:rsidRDefault="00E96BE2" w:rsidP="00386879">
      <w:pPr>
        <w:numPr>
          <w:ilvl w:val="1"/>
          <w:numId w:val="24"/>
        </w:numPr>
        <w:ind w:firstLine="440"/>
      </w:pPr>
      <w:r w:rsidRPr="00E96BE2">
        <w:t>按</w:t>
      </w:r>
      <w:r w:rsidRPr="00E96BE2">
        <w:t>1</w:t>
      </w:r>
      <w:r w:rsidRPr="00E96BE2">
        <w:t>：显示当前时间（可用简单文本代替）</w:t>
      </w:r>
    </w:p>
    <w:p w14:paraId="39F58DAA" w14:textId="77777777" w:rsidR="00E96BE2" w:rsidRPr="00E96BE2" w:rsidRDefault="00E96BE2" w:rsidP="00386879">
      <w:pPr>
        <w:numPr>
          <w:ilvl w:val="1"/>
          <w:numId w:val="24"/>
        </w:numPr>
        <w:ind w:firstLine="440"/>
      </w:pPr>
      <w:r w:rsidRPr="00E96BE2">
        <w:t>按</w:t>
      </w:r>
      <w:r w:rsidRPr="00E96BE2">
        <w:t>2</w:t>
      </w:r>
      <w:r w:rsidRPr="00E96BE2">
        <w:t>：进入计算器功能</w:t>
      </w:r>
    </w:p>
    <w:p w14:paraId="1C487FC9" w14:textId="77777777" w:rsidR="00E96BE2" w:rsidRPr="00E96BE2" w:rsidRDefault="00E96BE2" w:rsidP="00386879">
      <w:pPr>
        <w:numPr>
          <w:ilvl w:val="1"/>
          <w:numId w:val="24"/>
        </w:numPr>
        <w:ind w:firstLine="440"/>
      </w:pPr>
      <w:r w:rsidRPr="00E96BE2">
        <w:t>按</w:t>
      </w:r>
      <w:r w:rsidRPr="00E96BE2">
        <w:t>3</w:t>
      </w:r>
      <w:r w:rsidRPr="00E96BE2">
        <w:t>：退出系统</w:t>
      </w:r>
    </w:p>
    <w:p w14:paraId="245B115F" w14:textId="77777777" w:rsidR="00E96BE2" w:rsidRPr="00E96BE2" w:rsidRDefault="00E96BE2" w:rsidP="00386879">
      <w:pPr>
        <w:numPr>
          <w:ilvl w:val="0"/>
          <w:numId w:val="24"/>
        </w:numPr>
        <w:ind w:firstLine="440"/>
      </w:pPr>
      <w:r w:rsidRPr="00E96BE2">
        <w:t>使用嵌套</w:t>
      </w:r>
      <w:r w:rsidRPr="00E96BE2">
        <w:t>if</w:t>
      </w:r>
      <w:r w:rsidRPr="00E96BE2">
        <w:t>和多分支结构实现</w:t>
      </w:r>
    </w:p>
    <w:p w14:paraId="54B62AB3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小贴士：</w:t>
      </w:r>
    </w:p>
    <w:p w14:paraId="6B90EFEA" w14:textId="77777777" w:rsidR="00E96BE2" w:rsidRPr="00E96BE2" w:rsidRDefault="00E96BE2" w:rsidP="00386879">
      <w:pPr>
        <w:numPr>
          <w:ilvl w:val="0"/>
          <w:numId w:val="25"/>
        </w:numPr>
        <w:ind w:firstLine="442"/>
      </w:pPr>
      <w:r w:rsidRPr="00E96BE2">
        <w:rPr>
          <w:b/>
          <w:bCs/>
        </w:rPr>
        <w:t>调试技巧</w:t>
      </w:r>
      <w:r w:rsidRPr="00E96BE2">
        <w:t>：在复杂分支中多用</w:t>
      </w:r>
      <w:r w:rsidRPr="00E96BE2">
        <w:t xml:space="preserve"> print() </w:t>
      </w:r>
      <w:r w:rsidRPr="00E96BE2">
        <w:t>输出中间结果，确认条件判断是否正确</w:t>
      </w:r>
    </w:p>
    <w:p w14:paraId="3250CA83" w14:textId="77777777" w:rsidR="00E96BE2" w:rsidRPr="00E96BE2" w:rsidRDefault="00E96BE2" w:rsidP="00386879">
      <w:pPr>
        <w:numPr>
          <w:ilvl w:val="0"/>
          <w:numId w:val="25"/>
        </w:numPr>
        <w:ind w:firstLine="442"/>
      </w:pPr>
      <w:r w:rsidRPr="00E96BE2">
        <w:rPr>
          <w:b/>
          <w:bCs/>
        </w:rPr>
        <w:t>代码可读性</w:t>
      </w:r>
      <w:r w:rsidRPr="00E96BE2">
        <w:t>：当分支嵌套超过</w:t>
      </w:r>
      <w:r w:rsidRPr="00E96BE2">
        <w:t>3</w:t>
      </w:r>
      <w:r w:rsidRPr="00E96BE2">
        <w:t>层时，考虑用逻辑运算符</w:t>
      </w:r>
      <w:r w:rsidRPr="00E96BE2">
        <w:t xml:space="preserve"> and/or </w:t>
      </w:r>
      <w:r w:rsidRPr="00E96BE2">
        <w:t>简化，或拆分成函数</w:t>
      </w:r>
    </w:p>
    <w:p w14:paraId="6075C9A5" w14:textId="77777777" w:rsidR="00E96BE2" w:rsidRPr="00E96BE2" w:rsidRDefault="00E96BE2" w:rsidP="00386879">
      <w:pPr>
        <w:numPr>
          <w:ilvl w:val="0"/>
          <w:numId w:val="25"/>
        </w:numPr>
        <w:ind w:firstLine="442"/>
      </w:pPr>
      <w:r w:rsidRPr="00E96BE2">
        <w:rPr>
          <w:b/>
          <w:bCs/>
        </w:rPr>
        <w:t>测试要全面</w:t>
      </w:r>
      <w:r w:rsidRPr="00E96BE2">
        <w:t>：每个分支、每个条件都要测试到，特别是边界值（如成绩刚好</w:t>
      </w:r>
      <w:r w:rsidRPr="00E96BE2">
        <w:t>60</w:t>
      </w:r>
      <w:r w:rsidRPr="00E96BE2">
        <w:t>分、</w:t>
      </w:r>
      <w:r w:rsidRPr="00E96BE2">
        <w:t>BMI</w:t>
      </w:r>
      <w:r w:rsidRPr="00E96BE2">
        <w:t>刚好</w:t>
      </w:r>
      <w:r w:rsidRPr="00E96BE2">
        <w:t>24</w:t>
      </w:r>
      <w:r w:rsidRPr="00E96BE2">
        <w:t>）</w:t>
      </w:r>
    </w:p>
    <w:p w14:paraId="21C5B8C7" w14:textId="77777777" w:rsidR="00E96BE2" w:rsidRPr="00E96BE2" w:rsidRDefault="00E96BE2" w:rsidP="00386879">
      <w:pPr>
        <w:numPr>
          <w:ilvl w:val="0"/>
          <w:numId w:val="25"/>
        </w:numPr>
        <w:ind w:firstLine="442"/>
      </w:pPr>
      <w:r w:rsidRPr="00E96BE2">
        <w:rPr>
          <w:b/>
          <w:bCs/>
        </w:rPr>
        <w:t>优先级记忆口诀</w:t>
      </w:r>
      <w:r w:rsidRPr="00E96BE2">
        <w:t>：</w:t>
      </w:r>
      <w:r w:rsidRPr="00E96BE2">
        <w:t xml:space="preserve">not &gt; and &gt; or &gt; </w:t>
      </w:r>
      <w:r w:rsidRPr="00E96BE2">
        <w:t>关系运算符</w:t>
      </w:r>
      <w:r w:rsidRPr="00E96BE2">
        <w:t xml:space="preserve"> &gt; </w:t>
      </w:r>
      <w:r w:rsidRPr="00E96BE2">
        <w:t>算术运算符，不确定就加括号</w:t>
      </w:r>
      <w:r w:rsidRPr="00E96BE2">
        <w:t xml:space="preserve"> ()</w:t>
      </w:r>
    </w:p>
    <w:p w14:paraId="5EB81226" w14:textId="77777777" w:rsidR="0067442B" w:rsidRDefault="0067442B" w:rsidP="0067442B">
      <w:pPr>
        <w:ind w:firstLineChars="0" w:firstLine="0"/>
      </w:pPr>
    </w:p>
    <w:p w14:paraId="394E6B1B" w14:textId="09A6CAA0" w:rsidR="00E96BE2" w:rsidRPr="00E96BE2" w:rsidRDefault="00BE3D61" w:rsidP="0067442B">
      <w:pPr>
        <w:ind w:firstLineChars="0" w:firstLine="0"/>
      </w:pPr>
      <w:r>
        <w:pict w14:anchorId="3230C774">
          <v:rect id="_x0000_i1037" style="width:0;height:1.5pt" o:hralign="center" o:hrstd="t" o:hr="t" fillcolor="#a0a0a0" stroked="f"/>
        </w:pict>
      </w:r>
    </w:p>
    <w:p w14:paraId="106FC939" w14:textId="77777777" w:rsidR="00E96BE2" w:rsidRPr="00E96BE2" w:rsidRDefault="00E96BE2" w:rsidP="00E96BE2">
      <w:pPr>
        <w:ind w:firstLine="442"/>
      </w:pPr>
      <w:r w:rsidRPr="00E96BE2">
        <w:rPr>
          <w:b/>
          <w:bCs/>
        </w:rPr>
        <w:t>本章节小结：</w:t>
      </w:r>
      <w:r w:rsidRPr="00E96BE2">
        <w:t xml:space="preserve"> </w:t>
      </w:r>
      <w:r w:rsidRPr="00E96BE2">
        <w:t>通过</w:t>
      </w:r>
      <w:r w:rsidRPr="00E96BE2">
        <w:t>1.5</w:t>
      </w:r>
      <w:r w:rsidRPr="00E96BE2">
        <w:t>节的学习，你掌握了程序</w:t>
      </w:r>
      <w:r w:rsidRPr="00E96BE2">
        <w:t>"</w:t>
      </w:r>
      <w:r w:rsidRPr="00E96BE2">
        <w:t>做决策</w:t>
      </w:r>
      <w:r w:rsidRPr="00E96BE2">
        <w:t>"</w:t>
      </w:r>
      <w:r w:rsidRPr="00E96BE2">
        <w:t>的核心能力：</w:t>
      </w:r>
    </w:p>
    <w:p w14:paraId="2B873E17" w14:textId="0E7CA940" w:rsidR="00E96BE2" w:rsidRPr="00E96BE2" w:rsidRDefault="00E96BE2" w:rsidP="00386879">
      <w:pPr>
        <w:numPr>
          <w:ilvl w:val="0"/>
          <w:numId w:val="26"/>
        </w:numPr>
        <w:ind w:firstLine="440"/>
      </w:pPr>
      <w:r w:rsidRPr="00E96BE2">
        <w:t xml:space="preserve"> </w:t>
      </w:r>
      <w:r w:rsidRPr="00E96BE2">
        <w:t>使用</w:t>
      </w:r>
      <w:r w:rsidRPr="00E96BE2">
        <w:t xml:space="preserve"> if </w:t>
      </w:r>
      <w:r w:rsidRPr="00E96BE2">
        <w:t>实现单分支判断</w:t>
      </w:r>
    </w:p>
    <w:p w14:paraId="7E65BC89" w14:textId="443BDDB4" w:rsidR="00E96BE2" w:rsidRPr="00E96BE2" w:rsidRDefault="00E96BE2" w:rsidP="00386879">
      <w:pPr>
        <w:numPr>
          <w:ilvl w:val="0"/>
          <w:numId w:val="26"/>
        </w:numPr>
        <w:ind w:firstLine="440"/>
      </w:pPr>
      <w:r w:rsidRPr="00E96BE2">
        <w:t xml:space="preserve"> </w:t>
      </w:r>
      <w:r w:rsidRPr="00E96BE2">
        <w:t>使用</w:t>
      </w:r>
      <w:r w:rsidRPr="00E96BE2">
        <w:t xml:space="preserve"> </w:t>
      </w:r>
      <w:proofErr w:type="spellStart"/>
      <w:r w:rsidRPr="00E96BE2">
        <w:t>elif</w:t>
      </w:r>
      <w:proofErr w:type="spellEnd"/>
      <w:r w:rsidRPr="00E96BE2">
        <w:t xml:space="preserve">/else </w:t>
      </w:r>
      <w:r w:rsidRPr="00E96BE2">
        <w:t>实现多选一</w:t>
      </w:r>
    </w:p>
    <w:p w14:paraId="1FFEDF37" w14:textId="5F75C60E" w:rsidR="00E96BE2" w:rsidRPr="00E96BE2" w:rsidRDefault="00E96BE2" w:rsidP="00386879">
      <w:pPr>
        <w:numPr>
          <w:ilvl w:val="0"/>
          <w:numId w:val="26"/>
        </w:numPr>
        <w:ind w:firstLine="440"/>
      </w:pPr>
      <w:r w:rsidRPr="00E96BE2">
        <w:t xml:space="preserve"> </w:t>
      </w:r>
      <w:r w:rsidRPr="00E96BE2">
        <w:t>合理嵌套分支处理复杂逻辑</w:t>
      </w:r>
    </w:p>
    <w:p w14:paraId="0FC5F5CF" w14:textId="47B51B55" w:rsidR="00E96BE2" w:rsidRPr="00E96BE2" w:rsidRDefault="00E96BE2" w:rsidP="00386879">
      <w:pPr>
        <w:numPr>
          <w:ilvl w:val="0"/>
          <w:numId w:val="26"/>
        </w:numPr>
        <w:ind w:firstLine="440"/>
      </w:pPr>
      <w:r w:rsidRPr="00E96BE2">
        <w:t xml:space="preserve"> </w:t>
      </w:r>
      <w:r w:rsidRPr="00E96BE2">
        <w:t>避开常见语法陷阱（冒号、缩进、</w:t>
      </w:r>
      <w:r w:rsidRPr="00E96BE2">
        <w:t>=</w:t>
      </w:r>
      <w:r w:rsidRPr="00E96BE2">
        <w:t>与</w:t>
      </w:r>
      <w:r w:rsidRPr="00E96BE2">
        <w:t>==</w:t>
      </w:r>
      <w:r w:rsidRPr="00E96BE2">
        <w:t>）</w:t>
      </w:r>
    </w:p>
    <w:p w14:paraId="47300F94" w14:textId="464F790B" w:rsidR="00E53C63" w:rsidRDefault="00E96BE2" w:rsidP="0067442B">
      <w:pPr>
        <w:ind w:firstLine="440"/>
      </w:pPr>
      <w:r w:rsidRPr="00E96BE2">
        <w:t>记住：</w:t>
      </w:r>
      <w:r w:rsidRPr="00E96BE2">
        <w:rPr>
          <w:b/>
          <w:bCs/>
        </w:rPr>
        <w:t>好的分支结构像一棵清晰的决策树</w:t>
      </w:r>
      <w:r w:rsidRPr="00E96BE2">
        <w:t>，让程序能根据不同情况做出智能反应。这是解决实际问题的关键能力！</w:t>
      </w:r>
    </w:p>
    <w:p w14:paraId="71E38265" w14:textId="77777777" w:rsidR="00E53C63" w:rsidRDefault="00E53C63">
      <w:pPr>
        <w:widowControl/>
        <w:spacing w:after="160" w:line="278" w:lineRule="auto"/>
        <w:ind w:firstLineChars="0" w:firstLine="0"/>
      </w:pPr>
      <w:r>
        <w:br w:type="page"/>
      </w:r>
    </w:p>
    <w:p w14:paraId="3DDAF18B" w14:textId="77777777" w:rsidR="00E53C63" w:rsidRPr="00E53C63" w:rsidRDefault="00E53C63" w:rsidP="00E53C63">
      <w:pPr>
        <w:pStyle w:val="2"/>
      </w:pPr>
      <w:bookmarkStart w:id="21" w:name="_Toc218877930"/>
      <w:r w:rsidRPr="00E53C63">
        <w:lastRenderedPageBreak/>
        <w:t xml:space="preserve">1.6 </w:t>
      </w:r>
      <w:r w:rsidRPr="00E53C63">
        <w:t>循环结构</w:t>
      </w:r>
      <w:bookmarkEnd w:id="21"/>
    </w:p>
    <w:p w14:paraId="137125FC" w14:textId="77777777" w:rsidR="00E53C63" w:rsidRPr="00E53C63" w:rsidRDefault="00E53C63" w:rsidP="00E53C63">
      <w:pPr>
        <w:pStyle w:val="3"/>
      </w:pPr>
      <w:bookmarkStart w:id="22" w:name="_Toc218877931"/>
      <w:r w:rsidRPr="00E53C63">
        <w:t xml:space="preserve">1.6.1 </w:t>
      </w:r>
      <w:r w:rsidRPr="00E53C63">
        <w:t>为什么需要循环</w:t>
      </w:r>
      <w:bookmarkEnd w:id="22"/>
    </w:p>
    <w:p w14:paraId="76CAE8C5" w14:textId="77777777" w:rsidR="00E53C63" w:rsidRPr="00E53C63" w:rsidRDefault="00E53C63" w:rsidP="00E53C63">
      <w:pPr>
        <w:ind w:firstLine="440"/>
      </w:pPr>
      <w:r w:rsidRPr="00E53C63">
        <w:t>想象你要打印</w:t>
      </w:r>
      <w:r w:rsidRPr="00E53C63">
        <w:t>10</w:t>
      </w:r>
      <w:r w:rsidRPr="00E53C63">
        <w:t>句</w:t>
      </w:r>
      <w:r w:rsidRPr="00E53C63">
        <w:t>"</w:t>
      </w:r>
      <w:r w:rsidRPr="00E53C63">
        <w:t>我爱学</w:t>
      </w:r>
      <w:r w:rsidRPr="00E53C63">
        <w:t>Python"</w:t>
      </w:r>
      <w:r w:rsidRPr="00E53C63">
        <w:t>，如果逐行写</w:t>
      </w:r>
      <w:r w:rsidRPr="00E53C63">
        <w:t>10</w:t>
      </w:r>
      <w:r w:rsidRPr="00E53C63">
        <w:t>次</w:t>
      </w:r>
      <w:r w:rsidRPr="00E53C63">
        <w:t>print()</w:t>
      </w:r>
      <w:r w:rsidRPr="00E53C63">
        <w:t>，代码会变得又长又笨。生活中也充满重复：每天做眼保健操、体育课跑步</w:t>
      </w:r>
      <w:r w:rsidRPr="00E53C63">
        <w:t>10</w:t>
      </w:r>
      <w:r w:rsidRPr="00E53C63">
        <w:t>圈、游戏刷怪升级</w:t>
      </w:r>
      <w:r w:rsidRPr="00E53C63">
        <w:t>……</w:t>
      </w:r>
      <w:r w:rsidRPr="00E53C63">
        <w:rPr>
          <w:rStyle w:val="af7"/>
        </w:rPr>
        <w:t>循环结构就是让程序自动重复执行代码的利器，用少量代码解决重复性工作。</w:t>
      </w:r>
    </w:p>
    <w:p w14:paraId="6150BE8E" w14:textId="77777777" w:rsidR="00E53C63" w:rsidRPr="00E53C63" w:rsidRDefault="00E53C63" w:rsidP="00E53C63">
      <w:pPr>
        <w:ind w:firstLine="440"/>
      </w:pPr>
      <w:r w:rsidRPr="00E53C63">
        <w:t>Python</w:t>
      </w:r>
      <w:r w:rsidRPr="00E53C63">
        <w:t>有两种主要循环：</w:t>
      </w:r>
    </w:p>
    <w:p w14:paraId="71AB4A7D" w14:textId="77777777" w:rsidR="00E53C63" w:rsidRPr="00E53C63" w:rsidRDefault="00E53C63" w:rsidP="00386879">
      <w:pPr>
        <w:numPr>
          <w:ilvl w:val="0"/>
          <w:numId w:val="27"/>
        </w:numPr>
        <w:ind w:firstLine="440"/>
      </w:pPr>
      <w:r w:rsidRPr="00E53C63">
        <w:t>while</w:t>
      </w:r>
      <w:r w:rsidRPr="00E53C63">
        <w:t>循环：条件满足就持续执行（不确定次数）</w:t>
      </w:r>
    </w:p>
    <w:p w14:paraId="535595BF" w14:textId="77777777" w:rsidR="00E53C63" w:rsidRPr="00E53C63" w:rsidRDefault="00E53C63" w:rsidP="00386879">
      <w:pPr>
        <w:numPr>
          <w:ilvl w:val="0"/>
          <w:numId w:val="27"/>
        </w:numPr>
        <w:ind w:firstLine="440"/>
      </w:pPr>
      <w:r w:rsidRPr="00E53C63">
        <w:t>for</w:t>
      </w:r>
      <w:r w:rsidRPr="00E53C63">
        <w:t>循环：遍历序列逐次执行（确定次数）</w:t>
      </w:r>
    </w:p>
    <w:p w14:paraId="155E8F70" w14:textId="77777777" w:rsidR="00E53C63" w:rsidRPr="00E53C63" w:rsidRDefault="00BE3D61" w:rsidP="00E53C63">
      <w:pPr>
        <w:ind w:firstLineChars="0" w:firstLine="0"/>
      </w:pPr>
      <w:r>
        <w:pict w14:anchorId="579CAD2C">
          <v:rect id="_x0000_i1038" style="width:0;height:1.5pt" o:hralign="center" o:hrstd="t" o:hr="t" fillcolor="#a0a0a0" stroked="f"/>
        </w:pict>
      </w:r>
    </w:p>
    <w:p w14:paraId="67B1875D" w14:textId="77777777" w:rsidR="00E53C63" w:rsidRPr="00E53C63" w:rsidRDefault="00E53C63" w:rsidP="00E53C63">
      <w:pPr>
        <w:pStyle w:val="3"/>
      </w:pPr>
      <w:bookmarkStart w:id="23" w:name="_Toc218877932"/>
      <w:r w:rsidRPr="00E53C63">
        <w:t>1.6.2 while</w:t>
      </w:r>
      <w:r w:rsidRPr="00E53C63">
        <w:t>循环</w:t>
      </w:r>
      <w:bookmarkEnd w:id="23"/>
    </w:p>
    <w:p w14:paraId="20A2E629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基本语法：</w:t>
      </w:r>
    </w:p>
    <w:p w14:paraId="7319B22B" w14:textId="77777777" w:rsidR="00E53C63" w:rsidRPr="00E53C63" w:rsidRDefault="00E53C63" w:rsidP="00E53C63">
      <w:pPr>
        <w:pStyle w:val="af8"/>
      </w:pPr>
      <w:r w:rsidRPr="00E53C63">
        <w:t xml:space="preserve">while </w:t>
      </w:r>
      <w:r w:rsidRPr="00E53C63">
        <w:t>循环条件</w:t>
      </w:r>
      <w:r w:rsidRPr="00E53C63">
        <w:t>:</w:t>
      </w:r>
    </w:p>
    <w:p w14:paraId="3BD521AB" w14:textId="77777777" w:rsidR="00E53C63" w:rsidRPr="00E53C63" w:rsidRDefault="00E53C63" w:rsidP="00E53C63">
      <w:pPr>
        <w:pStyle w:val="af8"/>
      </w:pPr>
      <w:r w:rsidRPr="00E53C63">
        <w:t xml:space="preserve">  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条件为</w:t>
      </w:r>
      <w:r w:rsidRPr="00E53C63">
        <w:rPr>
          <w:i/>
          <w:iCs/>
        </w:rPr>
        <w:t>True</w:t>
      </w:r>
      <w:r w:rsidRPr="00E53C63">
        <w:rPr>
          <w:i/>
          <w:iCs/>
        </w:rPr>
        <w:t>时重复执行的代码块</w:t>
      </w:r>
    </w:p>
    <w:p w14:paraId="7A79754F" w14:textId="77777777" w:rsidR="00E53C63" w:rsidRPr="00E53C63" w:rsidRDefault="00E53C63" w:rsidP="00E53C63">
      <w:pPr>
        <w:pStyle w:val="af8"/>
      </w:pPr>
      <w:r w:rsidRPr="00E53C63">
        <w:t xml:space="preserve">    </w:t>
      </w:r>
      <w:r w:rsidRPr="00E53C63">
        <w:t>循环体</w:t>
      </w:r>
    </w:p>
    <w:p w14:paraId="20964FE3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执行流程：</w:t>
      </w:r>
    </w:p>
    <w:p w14:paraId="4183786E" w14:textId="77777777" w:rsidR="00E53C63" w:rsidRPr="00E53C63" w:rsidRDefault="00E53C63" w:rsidP="00386879">
      <w:pPr>
        <w:numPr>
          <w:ilvl w:val="0"/>
          <w:numId w:val="28"/>
        </w:numPr>
        <w:ind w:firstLine="440"/>
      </w:pPr>
      <w:r w:rsidRPr="00E53C63">
        <w:t>判断循环条件是否为</w:t>
      </w:r>
      <w:r w:rsidRPr="00E53C63">
        <w:t>True</w:t>
      </w:r>
    </w:p>
    <w:p w14:paraId="6BAFD9F1" w14:textId="77777777" w:rsidR="00E53C63" w:rsidRPr="00E53C63" w:rsidRDefault="00E53C63" w:rsidP="00386879">
      <w:pPr>
        <w:numPr>
          <w:ilvl w:val="0"/>
          <w:numId w:val="28"/>
        </w:numPr>
        <w:ind w:firstLine="440"/>
      </w:pPr>
      <w:r w:rsidRPr="00E53C63">
        <w:t>如果是，执行循环体所有代码</w:t>
      </w:r>
    </w:p>
    <w:p w14:paraId="5448E56A" w14:textId="77777777" w:rsidR="00E53C63" w:rsidRPr="00E53C63" w:rsidRDefault="00E53C63" w:rsidP="00386879">
      <w:pPr>
        <w:numPr>
          <w:ilvl w:val="0"/>
          <w:numId w:val="28"/>
        </w:numPr>
        <w:ind w:firstLine="440"/>
      </w:pPr>
      <w:r w:rsidRPr="00E53C63">
        <w:t>执行完回到第</w:t>
      </w:r>
      <w:r w:rsidRPr="00E53C63">
        <w:t>1</w:t>
      </w:r>
      <w:r w:rsidRPr="00E53C63">
        <w:t>步再次判断</w:t>
      </w:r>
    </w:p>
    <w:p w14:paraId="0B95FEE2" w14:textId="77777777" w:rsidR="00E53C63" w:rsidRPr="00E53C63" w:rsidRDefault="00E53C63" w:rsidP="00386879">
      <w:pPr>
        <w:numPr>
          <w:ilvl w:val="0"/>
          <w:numId w:val="28"/>
        </w:numPr>
        <w:ind w:firstLine="440"/>
      </w:pPr>
      <w:r w:rsidRPr="00E53C63">
        <w:t>如果条件为</w:t>
      </w:r>
      <w:r w:rsidRPr="00E53C63">
        <w:t>False</w:t>
      </w:r>
      <w:r w:rsidRPr="00E53C63">
        <w:t>，跳出循环，执行后面的代码</w:t>
      </w:r>
    </w:p>
    <w:p w14:paraId="145FE2BF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核心要点：</w:t>
      </w:r>
      <w:r w:rsidRPr="00E53C63">
        <w:t xml:space="preserve"> </w:t>
      </w:r>
      <w:r w:rsidRPr="00E53C63">
        <w:t>循环体内</w:t>
      </w:r>
      <w:r w:rsidRPr="00E53C63">
        <w:rPr>
          <w:b/>
          <w:bCs/>
        </w:rPr>
        <w:t>必须</w:t>
      </w:r>
      <w:r w:rsidRPr="00E53C63">
        <w:t>有改变条件的语句，否则会变成</w:t>
      </w:r>
      <w:r w:rsidRPr="00E53C63">
        <w:rPr>
          <w:b/>
          <w:bCs/>
        </w:rPr>
        <w:t>死循环</w:t>
      </w:r>
      <w:r w:rsidRPr="00E53C63">
        <w:t>（程序卡死）！</w:t>
      </w:r>
    </w:p>
    <w:p w14:paraId="3D8A672B" w14:textId="77777777" w:rsidR="00E53C63" w:rsidRPr="00E53C63" w:rsidRDefault="00BE3D61" w:rsidP="00E53C63">
      <w:pPr>
        <w:ind w:firstLineChars="0" w:firstLine="0"/>
      </w:pPr>
      <w:r>
        <w:pict w14:anchorId="30AC5B02">
          <v:rect id="_x0000_i1039" style="width:0;height:1.5pt" o:hralign="center" o:hrstd="t" o:hr="t" fillcolor="#a0a0a0" stroked="f"/>
        </w:pict>
      </w:r>
    </w:p>
    <w:p w14:paraId="01A4B5CA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示例：倒计时器</w:t>
      </w:r>
      <w:r w:rsidRPr="00E53C63">
        <w:t xml:space="preserve"> </w:t>
      </w:r>
      <w:r w:rsidRPr="00E53C63">
        <w:t>新建文件</w:t>
      </w:r>
      <w:r w:rsidRPr="00E53C63">
        <w:t xml:space="preserve"> 1-6-2-countdown.py</w:t>
      </w:r>
      <w:r w:rsidRPr="00E53C63">
        <w:t>：</w:t>
      </w:r>
    </w:p>
    <w:p w14:paraId="5A843595" w14:textId="77777777" w:rsidR="00E53C63" w:rsidRPr="00E53C63" w:rsidRDefault="00E53C63" w:rsidP="00E53C63">
      <w:pPr>
        <w:pStyle w:val="af8"/>
      </w:pPr>
      <w:r w:rsidRPr="00E53C63">
        <w:t xml:space="preserve">print("=== </w:t>
      </w:r>
      <w:r w:rsidRPr="00E53C63">
        <w:t>火箭发射倒计时</w:t>
      </w:r>
      <w:r w:rsidRPr="00E53C63">
        <w:t xml:space="preserve"> ===")</w:t>
      </w:r>
    </w:p>
    <w:p w14:paraId="1D0868E7" w14:textId="77777777" w:rsidR="00E53C63" w:rsidRPr="00E53C63" w:rsidRDefault="00E53C63" w:rsidP="00E53C63">
      <w:pPr>
        <w:pStyle w:val="af8"/>
      </w:pPr>
      <w:r w:rsidRPr="00E53C63">
        <w:t>倒计时</w:t>
      </w:r>
      <w:r w:rsidRPr="00E53C63">
        <w:t xml:space="preserve"> = 10</w:t>
      </w:r>
    </w:p>
    <w:p w14:paraId="66AD1C3D" w14:textId="77777777" w:rsidR="00E53C63" w:rsidRPr="00E53C63" w:rsidRDefault="00E53C63" w:rsidP="00E53C63">
      <w:pPr>
        <w:pStyle w:val="af8"/>
      </w:pPr>
    </w:p>
    <w:p w14:paraId="1A214474" w14:textId="77777777" w:rsidR="00E53C63" w:rsidRPr="00E53C63" w:rsidRDefault="00E53C63" w:rsidP="00E53C63">
      <w:pPr>
        <w:pStyle w:val="af8"/>
      </w:pPr>
      <w:r w:rsidRPr="00E53C63">
        <w:t xml:space="preserve">while </w:t>
      </w:r>
      <w:r w:rsidRPr="00E53C63">
        <w:t>倒计时</w:t>
      </w:r>
      <w:r w:rsidRPr="00E53C63">
        <w:t xml:space="preserve"> &gt; 0:</w:t>
      </w:r>
    </w:p>
    <w:p w14:paraId="094BC606" w14:textId="77777777" w:rsidR="00E53C63" w:rsidRPr="00E53C63" w:rsidRDefault="00E53C63" w:rsidP="00E53C63">
      <w:pPr>
        <w:pStyle w:val="af8"/>
      </w:pPr>
      <w:r w:rsidRPr="00E53C63">
        <w:t xml:space="preserve">    print(f"{</w:t>
      </w:r>
      <w:r w:rsidRPr="00E53C63">
        <w:t>倒计时</w:t>
      </w:r>
      <w:r w:rsidRPr="00E53C63">
        <w:t>}...")</w:t>
      </w:r>
    </w:p>
    <w:p w14:paraId="3AF88A47" w14:textId="77777777" w:rsidR="00E53C63" w:rsidRPr="00E53C63" w:rsidRDefault="00E53C63" w:rsidP="00E53C63">
      <w:pPr>
        <w:pStyle w:val="af8"/>
      </w:pPr>
      <w:r w:rsidRPr="00E53C63">
        <w:t xml:space="preserve">    </w:t>
      </w:r>
      <w:r w:rsidRPr="00E53C63">
        <w:t>倒计时</w:t>
      </w:r>
      <w:r w:rsidRPr="00E53C63">
        <w:t xml:space="preserve"> -= 1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关键：每次减</w:t>
      </w:r>
      <w:r w:rsidRPr="00E53C63">
        <w:rPr>
          <w:i/>
          <w:iCs/>
        </w:rPr>
        <w:t>1</w:t>
      </w:r>
      <w:r w:rsidRPr="00E53C63">
        <w:rPr>
          <w:i/>
          <w:iCs/>
        </w:rPr>
        <w:t>，最终会让条件变</w:t>
      </w:r>
      <w:r w:rsidRPr="00E53C63">
        <w:rPr>
          <w:i/>
          <w:iCs/>
        </w:rPr>
        <w:t>False</w:t>
      </w:r>
    </w:p>
    <w:p w14:paraId="6BDDA52D" w14:textId="77777777" w:rsidR="00E53C63" w:rsidRPr="00E53C63" w:rsidRDefault="00E53C63" w:rsidP="00E53C63">
      <w:pPr>
        <w:pStyle w:val="af8"/>
      </w:pPr>
      <w:r w:rsidRPr="00E53C63">
        <w:t xml:space="preserve">  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这里的缩进代码会重复执行</w:t>
      </w:r>
      <w:r w:rsidRPr="00E53C63">
        <w:rPr>
          <w:i/>
          <w:iCs/>
        </w:rPr>
        <w:t>10</w:t>
      </w:r>
      <w:r w:rsidRPr="00E53C63">
        <w:rPr>
          <w:i/>
          <w:iCs/>
        </w:rPr>
        <w:t>次</w:t>
      </w:r>
    </w:p>
    <w:p w14:paraId="311691F4" w14:textId="77777777" w:rsidR="00E53C63" w:rsidRPr="00E53C63" w:rsidRDefault="00E53C63" w:rsidP="00E53C63">
      <w:pPr>
        <w:pStyle w:val="af8"/>
      </w:pPr>
    </w:p>
    <w:p w14:paraId="49EA18FA" w14:textId="5920C3E3" w:rsidR="00E53C63" w:rsidRPr="00E53C63" w:rsidRDefault="00E53C63" w:rsidP="00E53C63">
      <w:pPr>
        <w:pStyle w:val="af8"/>
      </w:pPr>
      <w:r w:rsidRPr="00E53C63">
        <w:t>print("</w:t>
      </w:r>
      <w:r w:rsidRPr="00E53C63">
        <w:t>点火！</w:t>
      </w:r>
      <w:r w:rsidRPr="00E53C63">
        <w:t>")</w:t>
      </w:r>
    </w:p>
    <w:p w14:paraId="34CD18C5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运行结果：</w:t>
      </w:r>
    </w:p>
    <w:p w14:paraId="0A6F0D10" w14:textId="77777777" w:rsidR="00E53C63" w:rsidRPr="00E53C63" w:rsidRDefault="00E53C63" w:rsidP="00E53C63">
      <w:pPr>
        <w:pStyle w:val="af8"/>
      </w:pPr>
      <w:r w:rsidRPr="00E53C63">
        <w:t>10...</w:t>
      </w:r>
    </w:p>
    <w:p w14:paraId="6154CA7E" w14:textId="77777777" w:rsidR="00E53C63" w:rsidRPr="00E53C63" w:rsidRDefault="00E53C63" w:rsidP="00E53C63">
      <w:pPr>
        <w:pStyle w:val="af8"/>
      </w:pPr>
      <w:r w:rsidRPr="00E53C63">
        <w:t>9...</w:t>
      </w:r>
    </w:p>
    <w:p w14:paraId="0CE94002" w14:textId="77777777" w:rsidR="00E53C63" w:rsidRPr="00E53C63" w:rsidRDefault="00E53C63" w:rsidP="00E53C63">
      <w:pPr>
        <w:pStyle w:val="af8"/>
      </w:pPr>
      <w:r w:rsidRPr="00E53C63">
        <w:t>8...</w:t>
      </w:r>
    </w:p>
    <w:p w14:paraId="6B494658" w14:textId="77777777" w:rsidR="00E53C63" w:rsidRPr="00E53C63" w:rsidRDefault="00E53C63" w:rsidP="00E53C63">
      <w:pPr>
        <w:pStyle w:val="af8"/>
      </w:pPr>
      <w:r w:rsidRPr="00E53C63">
        <w:t>...</w:t>
      </w:r>
    </w:p>
    <w:p w14:paraId="751C91F4" w14:textId="77777777" w:rsidR="00E53C63" w:rsidRPr="00E53C63" w:rsidRDefault="00E53C63" w:rsidP="00E53C63">
      <w:pPr>
        <w:pStyle w:val="af8"/>
      </w:pPr>
      <w:r w:rsidRPr="00E53C63">
        <w:t>1...</w:t>
      </w:r>
    </w:p>
    <w:p w14:paraId="641844BC" w14:textId="4799FCF5" w:rsidR="00E53C63" w:rsidRPr="00E53C63" w:rsidRDefault="00E53C63" w:rsidP="00E53C63">
      <w:pPr>
        <w:pStyle w:val="af8"/>
      </w:pPr>
      <w:r w:rsidRPr="00E53C63">
        <w:t>点火！</w:t>
      </w:r>
    </w:p>
    <w:p w14:paraId="71B26D5D" w14:textId="170DCF73" w:rsidR="00E53C63" w:rsidRPr="00E53C63" w:rsidRDefault="00E53C63" w:rsidP="00E53C63">
      <w:pPr>
        <w:ind w:firstLine="442"/>
      </w:pPr>
      <w:r w:rsidRPr="00E53C63">
        <w:rPr>
          <w:b/>
          <w:bCs/>
        </w:rPr>
        <w:t>常见错误：死循环</w:t>
      </w:r>
    </w:p>
    <w:p w14:paraId="651A6A31" w14:textId="77777777" w:rsidR="00E53C63" w:rsidRPr="00E53C63" w:rsidRDefault="00E53C63" w:rsidP="00E53C63">
      <w:pPr>
        <w:pStyle w:val="af8"/>
      </w:pPr>
      <w:r w:rsidRPr="00E53C63">
        <w:t xml:space="preserve"># </w:t>
      </w:r>
      <w:r w:rsidRPr="00E53C63">
        <w:t>错误示例：忘记改变条件</w:t>
      </w:r>
    </w:p>
    <w:p w14:paraId="4168B8BC" w14:textId="77777777" w:rsidR="00E53C63" w:rsidRPr="00E53C63" w:rsidRDefault="00E53C63" w:rsidP="00E53C63">
      <w:pPr>
        <w:pStyle w:val="af8"/>
      </w:pPr>
      <w:r w:rsidRPr="00E53C63">
        <w:t xml:space="preserve"># </w:t>
      </w:r>
      <w:r w:rsidRPr="00E53C63">
        <w:t>倒计时</w:t>
      </w:r>
      <w:r w:rsidRPr="00E53C63">
        <w:t xml:space="preserve"> = 10</w:t>
      </w:r>
    </w:p>
    <w:p w14:paraId="6983E374" w14:textId="77777777" w:rsidR="00E53C63" w:rsidRPr="00E53C63" w:rsidRDefault="00E53C63" w:rsidP="00E53C63">
      <w:pPr>
        <w:pStyle w:val="af8"/>
      </w:pPr>
      <w:r w:rsidRPr="00E53C63">
        <w:t xml:space="preserve"># while </w:t>
      </w:r>
      <w:r w:rsidRPr="00E53C63">
        <w:t>倒计时</w:t>
      </w:r>
      <w:r w:rsidRPr="00E53C63">
        <w:t xml:space="preserve"> &gt; 0:</w:t>
      </w:r>
    </w:p>
    <w:p w14:paraId="03B9CD35" w14:textId="77777777" w:rsidR="00E53C63" w:rsidRPr="00E53C63" w:rsidRDefault="00E53C63" w:rsidP="00E53C63">
      <w:pPr>
        <w:pStyle w:val="af8"/>
      </w:pPr>
      <w:r w:rsidRPr="00E53C63">
        <w:t>#     print("</w:t>
      </w:r>
      <w:r w:rsidRPr="00E53C63">
        <w:t>永远卡在这里！</w:t>
      </w:r>
      <w:r w:rsidRPr="00E53C63">
        <w:t>")</w:t>
      </w:r>
    </w:p>
    <w:p w14:paraId="0A022B98" w14:textId="77777777" w:rsidR="00E53C63" w:rsidRPr="00E53C63" w:rsidRDefault="00E53C63" w:rsidP="00E53C63">
      <w:pPr>
        <w:pStyle w:val="af8"/>
      </w:pPr>
      <w:r w:rsidRPr="00E53C63">
        <w:t xml:space="preserve">#     # </w:t>
      </w:r>
      <w:r w:rsidRPr="00E53C63">
        <w:t>没有倒计时</w:t>
      </w:r>
      <w:r w:rsidRPr="00E53C63">
        <w:t xml:space="preserve"> -= 1</w:t>
      </w:r>
      <w:r w:rsidRPr="00E53C63">
        <w:t>，条件永远为</w:t>
      </w:r>
      <w:r w:rsidRPr="00E53C63">
        <w:t>True</w:t>
      </w:r>
    </w:p>
    <w:p w14:paraId="104F28AF" w14:textId="77777777" w:rsidR="00E53C63" w:rsidRPr="00E53C63" w:rsidRDefault="00E53C63" w:rsidP="00E53C63">
      <w:pPr>
        <w:pStyle w:val="af8"/>
      </w:pPr>
    </w:p>
    <w:p w14:paraId="47D87978" w14:textId="77777777" w:rsidR="00E53C63" w:rsidRPr="00E53C63" w:rsidRDefault="00E53C63" w:rsidP="00E53C63">
      <w:pPr>
        <w:pStyle w:val="af8"/>
      </w:pPr>
      <w:r w:rsidRPr="00E53C63">
        <w:t xml:space="preserve"># </w:t>
      </w:r>
      <w:r w:rsidRPr="00E53C63">
        <w:t>如何强制停止死循环？</w:t>
      </w:r>
    </w:p>
    <w:p w14:paraId="56B8DDC3" w14:textId="77777777" w:rsidR="00E53C63" w:rsidRPr="00E53C63" w:rsidRDefault="00E53C63" w:rsidP="00E53C63">
      <w:pPr>
        <w:pStyle w:val="af8"/>
      </w:pPr>
      <w:r w:rsidRPr="00E53C63">
        <w:t xml:space="preserve"># </w:t>
      </w:r>
      <w:r w:rsidRPr="00E53C63">
        <w:t>在终端按</w:t>
      </w:r>
      <w:r w:rsidRPr="00E53C63">
        <w:t xml:space="preserve"> </w:t>
      </w:r>
      <w:proofErr w:type="spellStart"/>
      <w:r w:rsidRPr="00E53C63">
        <w:t>Ctrl+C</w:t>
      </w:r>
      <w:proofErr w:type="spellEnd"/>
      <w:r w:rsidRPr="00E53C63">
        <w:t xml:space="preserve"> </w:t>
      </w:r>
      <w:r w:rsidRPr="00E53C63">
        <w:t>终止程序</w:t>
      </w:r>
    </w:p>
    <w:p w14:paraId="0D2074A2" w14:textId="77777777" w:rsidR="00E53C63" w:rsidRPr="00E53C63" w:rsidRDefault="00BE3D61" w:rsidP="00E53C63">
      <w:pPr>
        <w:ind w:firstLineChars="0" w:firstLine="0"/>
      </w:pPr>
      <w:r>
        <w:pict w14:anchorId="5F2C3663">
          <v:rect id="_x0000_i1040" style="width:0;height:1.5pt" o:hralign="center" o:hrstd="t" o:hr="t" fillcolor="#a0a0a0" stroked="f"/>
        </w:pict>
      </w:r>
    </w:p>
    <w:p w14:paraId="312728D2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综合练习：累加求和</w:t>
      </w:r>
      <w:r w:rsidRPr="00E53C63">
        <w:t xml:space="preserve"> </w:t>
      </w:r>
      <w:r w:rsidRPr="00E53C63">
        <w:t>新建文件</w:t>
      </w:r>
      <w:r w:rsidRPr="00E53C63">
        <w:t xml:space="preserve"> 1-6-2-sum.py</w:t>
      </w:r>
      <w:r w:rsidRPr="00E53C63">
        <w:t>：</w:t>
      </w:r>
    </w:p>
    <w:p w14:paraId="189A4FA1" w14:textId="77777777" w:rsidR="00E53C63" w:rsidRPr="00E53C63" w:rsidRDefault="00E53C63" w:rsidP="00E53C63">
      <w:pPr>
        <w:pStyle w:val="af8"/>
      </w:pPr>
      <w:r w:rsidRPr="00E53C63">
        <w:t xml:space="preserve">print("=== </w:t>
      </w:r>
      <w:r w:rsidRPr="00E53C63">
        <w:t>计算</w:t>
      </w:r>
      <w:r w:rsidRPr="00E53C63">
        <w:t>1+2+3+...+100</w:t>
      </w:r>
      <w:r w:rsidRPr="00E53C63">
        <w:t>的和</w:t>
      </w:r>
      <w:r w:rsidRPr="00E53C63">
        <w:t xml:space="preserve"> ===")</w:t>
      </w:r>
    </w:p>
    <w:p w14:paraId="72EDA4EF" w14:textId="77777777" w:rsidR="00E53C63" w:rsidRPr="00E53C63" w:rsidRDefault="00E53C63" w:rsidP="00E53C63">
      <w:pPr>
        <w:pStyle w:val="af8"/>
      </w:pPr>
      <w:r w:rsidRPr="00E53C63">
        <w:t>数字</w:t>
      </w:r>
      <w:r w:rsidRPr="00E53C63">
        <w:t xml:space="preserve"> = 1</w:t>
      </w:r>
    </w:p>
    <w:p w14:paraId="21DD4FAD" w14:textId="77777777" w:rsidR="00E53C63" w:rsidRPr="00E53C63" w:rsidRDefault="00E53C63" w:rsidP="00E53C63">
      <w:pPr>
        <w:pStyle w:val="af8"/>
      </w:pPr>
      <w:r w:rsidRPr="00E53C63">
        <w:t>总和</w:t>
      </w:r>
      <w:r w:rsidRPr="00E53C63">
        <w:t xml:space="preserve"> = 0</w:t>
      </w:r>
    </w:p>
    <w:p w14:paraId="42465439" w14:textId="77777777" w:rsidR="00E53C63" w:rsidRPr="00E53C63" w:rsidRDefault="00E53C63" w:rsidP="00E53C63">
      <w:pPr>
        <w:pStyle w:val="af8"/>
      </w:pPr>
    </w:p>
    <w:p w14:paraId="1F19E746" w14:textId="77777777" w:rsidR="00E53C63" w:rsidRPr="00E53C63" w:rsidRDefault="00E53C63" w:rsidP="00E53C63">
      <w:pPr>
        <w:pStyle w:val="af8"/>
      </w:pPr>
      <w:r w:rsidRPr="00E53C63">
        <w:t xml:space="preserve">while </w:t>
      </w:r>
      <w:r w:rsidRPr="00E53C63">
        <w:t>数字</w:t>
      </w:r>
      <w:r w:rsidRPr="00E53C63">
        <w:t xml:space="preserve"> &lt;= 100:</w:t>
      </w:r>
    </w:p>
    <w:p w14:paraId="3FCA36BB" w14:textId="77777777" w:rsidR="00E53C63" w:rsidRPr="00E53C63" w:rsidRDefault="00E53C63" w:rsidP="00E53C63">
      <w:pPr>
        <w:pStyle w:val="af8"/>
      </w:pPr>
      <w:r w:rsidRPr="00E53C63">
        <w:t xml:space="preserve">    </w:t>
      </w:r>
      <w:r w:rsidRPr="00E53C63">
        <w:t>总和</w:t>
      </w:r>
      <w:r w:rsidRPr="00E53C63">
        <w:t xml:space="preserve"> += </w:t>
      </w:r>
      <w:r w:rsidRPr="00E53C63">
        <w:t>数字</w:t>
      </w:r>
      <w:r w:rsidRPr="00E53C63">
        <w:t xml:space="preserve">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等价于</w:t>
      </w:r>
      <w:r w:rsidRPr="00E53C63">
        <w:rPr>
          <w:i/>
          <w:iCs/>
        </w:rPr>
        <w:t xml:space="preserve"> </w:t>
      </w:r>
      <w:r w:rsidRPr="00E53C63">
        <w:rPr>
          <w:i/>
          <w:iCs/>
        </w:rPr>
        <w:t>总和</w:t>
      </w:r>
      <w:r w:rsidRPr="00E53C63">
        <w:rPr>
          <w:i/>
          <w:iCs/>
        </w:rPr>
        <w:t xml:space="preserve"> = </w:t>
      </w:r>
      <w:r w:rsidRPr="00E53C63">
        <w:rPr>
          <w:i/>
          <w:iCs/>
        </w:rPr>
        <w:t>总和</w:t>
      </w:r>
      <w:r w:rsidRPr="00E53C63">
        <w:rPr>
          <w:i/>
          <w:iCs/>
        </w:rPr>
        <w:t xml:space="preserve"> + </w:t>
      </w:r>
      <w:r w:rsidRPr="00E53C63">
        <w:rPr>
          <w:i/>
          <w:iCs/>
        </w:rPr>
        <w:t>数字</w:t>
      </w:r>
    </w:p>
    <w:p w14:paraId="4BA276A7" w14:textId="77777777" w:rsidR="00E53C63" w:rsidRPr="00E53C63" w:rsidRDefault="00E53C63" w:rsidP="00E53C63">
      <w:pPr>
        <w:pStyle w:val="af8"/>
      </w:pPr>
      <w:r w:rsidRPr="00E53C63">
        <w:t xml:space="preserve">    print(f"</w:t>
      </w:r>
      <w:r w:rsidRPr="00E53C63">
        <w:t>当前数字</w:t>
      </w:r>
      <w:r w:rsidRPr="00E53C63">
        <w:t>: {</w:t>
      </w:r>
      <w:r w:rsidRPr="00E53C63">
        <w:t>数字</w:t>
      </w:r>
      <w:r w:rsidRPr="00E53C63">
        <w:t xml:space="preserve">}, </w:t>
      </w:r>
      <w:r w:rsidRPr="00E53C63">
        <w:t>累计和</w:t>
      </w:r>
      <w:r w:rsidRPr="00E53C63">
        <w:t>: {</w:t>
      </w:r>
      <w:r w:rsidRPr="00E53C63">
        <w:t>总和</w:t>
      </w:r>
      <w:r w:rsidRPr="00E53C63">
        <w:t xml:space="preserve">}")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调试用</w:t>
      </w:r>
    </w:p>
    <w:p w14:paraId="32AED2E3" w14:textId="77777777" w:rsidR="00E53C63" w:rsidRPr="00E53C63" w:rsidRDefault="00E53C63" w:rsidP="00E53C63">
      <w:pPr>
        <w:pStyle w:val="af8"/>
      </w:pPr>
      <w:r w:rsidRPr="00E53C63">
        <w:t xml:space="preserve">    </w:t>
      </w:r>
      <w:r w:rsidRPr="00E53C63">
        <w:t>数字</w:t>
      </w:r>
      <w:r w:rsidRPr="00E53C63">
        <w:t xml:space="preserve"> += 1</w:t>
      </w:r>
    </w:p>
    <w:p w14:paraId="77DD2FB8" w14:textId="77777777" w:rsidR="00E53C63" w:rsidRPr="00E53C63" w:rsidRDefault="00E53C63" w:rsidP="00E53C63">
      <w:pPr>
        <w:pStyle w:val="af8"/>
      </w:pPr>
    </w:p>
    <w:p w14:paraId="7B7C9D34" w14:textId="77777777" w:rsidR="00E53C63" w:rsidRPr="00E53C63" w:rsidRDefault="00E53C63" w:rsidP="00E53C63">
      <w:pPr>
        <w:pStyle w:val="af8"/>
      </w:pPr>
      <w:r w:rsidRPr="00E53C63">
        <w:t>print(f"</w:t>
      </w:r>
      <w:r w:rsidRPr="00E53C63">
        <w:t>最终总和</w:t>
      </w:r>
      <w:r w:rsidRPr="00E53C63">
        <w:t>: {</w:t>
      </w:r>
      <w:r w:rsidRPr="00E53C63">
        <w:t>总和</w:t>
      </w:r>
      <w:r w:rsidRPr="00E53C63">
        <w:t>}")</w:t>
      </w:r>
    </w:p>
    <w:p w14:paraId="76A7BB5D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生活中的例子：</w:t>
      </w:r>
    </w:p>
    <w:p w14:paraId="1BCBD925" w14:textId="77777777" w:rsidR="00E53C63" w:rsidRPr="00E53C63" w:rsidRDefault="00E53C63" w:rsidP="00386879">
      <w:pPr>
        <w:numPr>
          <w:ilvl w:val="0"/>
          <w:numId w:val="29"/>
        </w:numPr>
        <w:ind w:firstLine="442"/>
      </w:pPr>
      <w:r w:rsidRPr="00E53C63">
        <w:rPr>
          <w:b/>
          <w:bCs/>
        </w:rPr>
        <w:t>存钱计划</w:t>
      </w:r>
      <w:r w:rsidRPr="00E53C63">
        <w:t>：每天存</w:t>
      </w:r>
      <w:r w:rsidRPr="00E53C63">
        <w:t>10</w:t>
      </w:r>
      <w:r w:rsidRPr="00E53C63">
        <w:t>元，直到存满</w:t>
      </w:r>
      <w:r w:rsidRPr="00E53C63">
        <w:t>1000</w:t>
      </w:r>
      <w:r w:rsidRPr="00E53C63">
        <w:t>元买游戏机</w:t>
      </w:r>
    </w:p>
    <w:p w14:paraId="76562BBE" w14:textId="77777777" w:rsidR="00E53C63" w:rsidRPr="00E53C63" w:rsidRDefault="00E53C63" w:rsidP="00386879">
      <w:pPr>
        <w:numPr>
          <w:ilvl w:val="0"/>
          <w:numId w:val="29"/>
        </w:numPr>
        <w:ind w:firstLine="442"/>
      </w:pPr>
      <w:r w:rsidRPr="00E53C63">
        <w:rPr>
          <w:b/>
          <w:bCs/>
        </w:rPr>
        <w:t>背单词</w:t>
      </w:r>
      <w:r w:rsidRPr="00E53C63">
        <w:t>：每天背</w:t>
      </w:r>
      <w:r w:rsidRPr="00E53C63">
        <w:t>20</w:t>
      </w:r>
      <w:r w:rsidRPr="00E53C63">
        <w:t>个单词，连续坚持</w:t>
      </w:r>
      <w:r w:rsidRPr="00E53C63">
        <w:t>30</w:t>
      </w:r>
      <w:r w:rsidRPr="00E53C63">
        <w:t>天</w:t>
      </w:r>
    </w:p>
    <w:p w14:paraId="3AEB389E" w14:textId="44A43A51" w:rsidR="00E53C63" w:rsidRPr="00E53C63" w:rsidRDefault="00E53C63" w:rsidP="00386879">
      <w:pPr>
        <w:numPr>
          <w:ilvl w:val="0"/>
          <w:numId w:val="29"/>
        </w:numPr>
        <w:ind w:firstLine="442"/>
      </w:pPr>
      <w:r w:rsidRPr="00E53C63">
        <w:rPr>
          <w:b/>
          <w:bCs/>
        </w:rPr>
        <w:t>游戏刷怪</w:t>
      </w:r>
      <w:r w:rsidRPr="00E53C63">
        <w:t>：血量</w:t>
      </w:r>
      <w:r w:rsidRPr="00E53C63">
        <w:t>&gt;0</w:t>
      </w:r>
      <w:r w:rsidRPr="00E53C63">
        <w:t>就一直攻击，血量为</w:t>
      </w:r>
      <w:r w:rsidRPr="00E53C63">
        <w:t>0</w:t>
      </w:r>
      <w:r w:rsidRPr="00E53C63">
        <w:t>退出战斗</w:t>
      </w:r>
    </w:p>
    <w:p w14:paraId="6CE7D7AB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lastRenderedPageBreak/>
        <w:t>课后作业：</w:t>
      </w:r>
      <w:r w:rsidRPr="00E53C63">
        <w:t xml:space="preserve"> </w:t>
      </w:r>
      <w:r w:rsidRPr="00E53C63">
        <w:t>编写程序</w:t>
      </w:r>
      <w:r w:rsidRPr="00E53C63">
        <w:t xml:space="preserve"> 1-6-2-homework.py</w:t>
      </w:r>
      <w:r w:rsidRPr="00E53C63">
        <w:t>：输入一个正整数</w:t>
      </w:r>
      <w:r w:rsidRPr="00E53C63">
        <w:t>n</w:t>
      </w:r>
      <w:r w:rsidRPr="00E53C63">
        <w:t>，计算</w:t>
      </w:r>
      <w:r w:rsidRPr="00E53C63">
        <w:t>n</w:t>
      </w:r>
      <w:r w:rsidRPr="00E53C63">
        <w:t>的阶乘（</w:t>
      </w:r>
      <w:r w:rsidRPr="00E53C63">
        <w:t>n! = 1×2×3×...×n</w:t>
      </w:r>
      <w:r w:rsidRPr="00E53C63">
        <w:t>）</w:t>
      </w:r>
    </w:p>
    <w:p w14:paraId="1549A5E6" w14:textId="77777777" w:rsidR="00E53C63" w:rsidRPr="00E53C63" w:rsidRDefault="00E53C63" w:rsidP="00386879">
      <w:pPr>
        <w:numPr>
          <w:ilvl w:val="0"/>
          <w:numId w:val="30"/>
        </w:numPr>
        <w:ind w:firstLine="442"/>
      </w:pPr>
      <w:r w:rsidRPr="00E53C63">
        <w:rPr>
          <w:b/>
          <w:bCs/>
        </w:rPr>
        <w:t>提示</w:t>
      </w:r>
      <w:r w:rsidRPr="00E53C63">
        <w:t>：结果可能很大，建议从</w:t>
      </w:r>
      <w:r w:rsidRPr="00E53C63">
        <w:t>n=5</w:t>
      </w:r>
      <w:r w:rsidRPr="00E53C63">
        <w:t>或</w:t>
      </w:r>
      <w:r w:rsidRPr="00E53C63">
        <w:t>n=10</w:t>
      </w:r>
      <w:r w:rsidRPr="00E53C63">
        <w:t>开始测试</w:t>
      </w:r>
    </w:p>
    <w:p w14:paraId="2B4A7B2F" w14:textId="0D47FA7A" w:rsidR="00E53C63" w:rsidRDefault="00E53C63" w:rsidP="00386879">
      <w:pPr>
        <w:numPr>
          <w:ilvl w:val="0"/>
          <w:numId w:val="30"/>
        </w:numPr>
        <w:ind w:firstLine="442"/>
      </w:pPr>
      <w:r w:rsidRPr="00E53C63">
        <w:rPr>
          <w:b/>
          <w:bCs/>
        </w:rPr>
        <w:t>优化挑战</w:t>
      </w:r>
      <w:r w:rsidRPr="00E53C63">
        <w:t>：加入判断，如果</w:t>
      </w:r>
      <w:r w:rsidRPr="00E53C63">
        <w:t>n&gt;20</w:t>
      </w:r>
      <w:r w:rsidRPr="00E53C63">
        <w:t>提示</w:t>
      </w:r>
      <w:r w:rsidRPr="00E53C63">
        <w:t>"</w:t>
      </w:r>
      <w:r w:rsidRPr="00E53C63">
        <w:t>计算量过大</w:t>
      </w:r>
      <w:r w:rsidRPr="00E53C63">
        <w:t>"</w:t>
      </w:r>
    </w:p>
    <w:p w14:paraId="24C9C809" w14:textId="77777777" w:rsidR="00E53C63" w:rsidRPr="00E53C63" w:rsidRDefault="00E53C63" w:rsidP="00E53C63">
      <w:pPr>
        <w:ind w:firstLineChars="0"/>
      </w:pPr>
    </w:p>
    <w:p w14:paraId="63648C1E" w14:textId="77777777" w:rsidR="00E53C63" w:rsidRPr="00E53C63" w:rsidRDefault="00E53C63" w:rsidP="00E53C63">
      <w:pPr>
        <w:pStyle w:val="3"/>
      </w:pPr>
      <w:bookmarkStart w:id="24" w:name="_Toc218877933"/>
      <w:r w:rsidRPr="00E53C63">
        <w:t>1.6.3 for</w:t>
      </w:r>
      <w:r w:rsidRPr="00E53C63">
        <w:t>循环与</w:t>
      </w:r>
      <w:r w:rsidRPr="00E53C63">
        <w:t>range()</w:t>
      </w:r>
      <w:bookmarkEnd w:id="24"/>
    </w:p>
    <w:p w14:paraId="23605722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for</w:t>
      </w:r>
      <w:r w:rsidRPr="00E53C63">
        <w:rPr>
          <w:b/>
          <w:bCs/>
        </w:rPr>
        <w:t>循环</w:t>
      </w:r>
      <w:r w:rsidRPr="00E53C63">
        <w:t>更适合</w:t>
      </w:r>
      <w:r w:rsidRPr="00E53C63">
        <w:rPr>
          <w:b/>
          <w:bCs/>
        </w:rPr>
        <w:t>已知次数</w:t>
      </w:r>
      <w:r w:rsidRPr="00E53C63">
        <w:t>的重复，配合</w:t>
      </w:r>
      <w:r w:rsidRPr="00E53C63">
        <w:t>range()</w:t>
      </w:r>
      <w:r w:rsidRPr="00E53C63">
        <w:t>函数威力强大！</w:t>
      </w:r>
    </w:p>
    <w:p w14:paraId="41FB6CF9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基本语法：</w:t>
      </w:r>
    </w:p>
    <w:p w14:paraId="47998E5E" w14:textId="77777777" w:rsidR="00E53C63" w:rsidRPr="00E53C63" w:rsidRDefault="00E53C63" w:rsidP="00E53C63">
      <w:pPr>
        <w:pStyle w:val="af8"/>
      </w:pPr>
      <w:r w:rsidRPr="00E53C63">
        <w:t xml:space="preserve">for </w:t>
      </w:r>
      <w:r w:rsidRPr="00E53C63">
        <w:t>循环变量</w:t>
      </w:r>
      <w:r w:rsidRPr="00E53C63">
        <w:t xml:space="preserve"> in range(</w:t>
      </w:r>
      <w:r w:rsidRPr="00E53C63">
        <w:t>次数</w:t>
      </w:r>
      <w:r w:rsidRPr="00E53C63">
        <w:t>):</w:t>
      </w:r>
    </w:p>
    <w:p w14:paraId="68F78A2E" w14:textId="77777777" w:rsidR="00E53C63" w:rsidRPr="00E53C63" w:rsidRDefault="00E53C63" w:rsidP="00E53C63">
      <w:pPr>
        <w:pStyle w:val="af8"/>
      </w:pPr>
      <w:r w:rsidRPr="00E53C63">
        <w:t xml:space="preserve">  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重复执行的代码</w:t>
      </w:r>
    </w:p>
    <w:p w14:paraId="7B7D0556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range()</w:t>
      </w:r>
      <w:r w:rsidRPr="00E53C63">
        <w:rPr>
          <w:b/>
          <w:bCs/>
        </w:rPr>
        <w:t>函数详解：</w:t>
      </w:r>
    </w:p>
    <w:p w14:paraId="0642B366" w14:textId="77777777" w:rsidR="00E53C63" w:rsidRPr="00E53C63" w:rsidRDefault="00E53C63" w:rsidP="00386879">
      <w:pPr>
        <w:numPr>
          <w:ilvl w:val="0"/>
          <w:numId w:val="31"/>
        </w:numPr>
        <w:ind w:firstLine="440"/>
      </w:pPr>
      <w:r w:rsidRPr="00E53C63">
        <w:t xml:space="preserve">range(5) → </w:t>
      </w:r>
      <w:r w:rsidRPr="00E53C63">
        <w:t>生成</w:t>
      </w:r>
      <w:r w:rsidRPr="00E53C63">
        <w:t xml:space="preserve"> 0, 1, 2, 3, 4</w:t>
      </w:r>
      <w:r w:rsidRPr="00E53C63">
        <w:t>（共</w:t>
      </w:r>
      <w:r w:rsidRPr="00E53C63">
        <w:t>5</w:t>
      </w:r>
      <w:r w:rsidRPr="00E53C63">
        <w:t>个数，从</w:t>
      </w:r>
      <w:r w:rsidRPr="00E53C63">
        <w:t>0</w:t>
      </w:r>
      <w:r w:rsidRPr="00E53C63">
        <w:t>开始）</w:t>
      </w:r>
    </w:p>
    <w:p w14:paraId="47E90CF9" w14:textId="77777777" w:rsidR="00E53C63" w:rsidRPr="00E53C63" w:rsidRDefault="00E53C63" w:rsidP="00386879">
      <w:pPr>
        <w:numPr>
          <w:ilvl w:val="0"/>
          <w:numId w:val="31"/>
        </w:numPr>
        <w:ind w:firstLine="440"/>
      </w:pPr>
      <w:r w:rsidRPr="00E53C63">
        <w:t xml:space="preserve">range(1, 6) → </w:t>
      </w:r>
      <w:r w:rsidRPr="00E53C63">
        <w:t>生成</w:t>
      </w:r>
      <w:r w:rsidRPr="00E53C63">
        <w:t xml:space="preserve"> 1, 2, 3, 4, 5</w:t>
      </w:r>
      <w:r w:rsidRPr="00E53C63">
        <w:t>（从</w:t>
      </w:r>
      <w:r w:rsidRPr="00E53C63">
        <w:t>1</w:t>
      </w:r>
      <w:r w:rsidRPr="00E53C63">
        <w:t>到</w:t>
      </w:r>
      <w:r w:rsidRPr="00E53C63">
        <w:t>5</w:t>
      </w:r>
      <w:r w:rsidRPr="00E53C63">
        <w:t>，不包含</w:t>
      </w:r>
      <w:r w:rsidRPr="00E53C63">
        <w:t>6</w:t>
      </w:r>
      <w:r w:rsidRPr="00E53C63">
        <w:t>）</w:t>
      </w:r>
    </w:p>
    <w:p w14:paraId="52A379C8" w14:textId="77777777" w:rsidR="00E53C63" w:rsidRPr="00E53C63" w:rsidRDefault="00E53C63" w:rsidP="00386879">
      <w:pPr>
        <w:numPr>
          <w:ilvl w:val="0"/>
          <w:numId w:val="31"/>
        </w:numPr>
        <w:ind w:firstLine="440"/>
      </w:pPr>
      <w:r w:rsidRPr="00E53C63">
        <w:t xml:space="preserve">range(1, 11, 2) → </w:t>
      </w:r>
      <w:r w:rsidRPr="00E53C63">
        <w:t>生成</w:t>
      </w:r>
      <w:r w:rsidRPr="00E53C63">
        <w:t xml:space="preserve"> 1, 3, 5, 7, 9</w:t>
      </w:r>
      <w:r w:rsidRPr="00E53C63">
        <w:t>（步长为</w:t>
      </w:r>
      <w:r w:rsidRPr="00E53C63">
        <w:t>2</w:t>
      </w:r>
      <w:r w:rsidRPr="00E53C63">
        <w:t>）</w:t>
      </w:r>
    </w:p>
    <w:p w14:paraId="6483D8E0" w14:textId="77777777" w:rsidR="00E53C63" w:rsidRPr="00E53C63" w:rsidRDefault="00BE3D61" w:rsidP="00E53C63">
      <w:pPr>
        <w:ind w:firstLineChars="0" w:firstLine="0"/>
      </w:pPr>
      <w:r>
        <w:pict w14:anchorId="52AE01A9">
          <v:rect id="_x0000_i1041" style="width:0;height:1.5pt" o:hralign="center" o:hrstd="t" o:hr="t" fillcolor="#a0a0a0" stroked="f"/>
        </w:pict>
      </w:r>
    </w:p>
    <w:p w14:paraId="312406CE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示例：打印乘法表</w:t>
      </w:r>
      <w:r w:rsidRPr="00E53C63">
        <w:t xml:space="preserve"> </w:t>
      </w:r>
      <w:r w:rsidRPr="00E53C63">
        <w:t>新建文件</w:t>
      </w:r>
      <w:r w:rsidRPr="00E53C63">
        <w:t xml:space="preserve"> 1-6-3-multiplication.py</w:t>
      </w:r>
      <w:r w:rsidRPr="00E53C63">
        <w:t>：</w:t>
      </w:r>
    </w:p>
    <w:p w14:paraId="4E5173FD" w14:textId="77777777" w:rsidR="00E53C63" w:rsidRPr="00E53C63" w:rsidRDefault="00E53C63" w:rsidP="00E53C63">
      <w:pPr>
        <w:pStyle w:val="af8"/>
      </w:pPr>
      <w:r w:rsidRPr="00E53C63">
        <w:t xml:space="preserve">print("=== </w:t>
      </w:r>
      <w:r w:rsidRPr="00E53C63">
        <w:t>打印</w:t>
      </w:r>
      <w:r w:rsidRPr="00E53C63">
        <w:t>5</w:t>
      </w:r>
      <w:r w:rsidRPr="00E53C63">
        <w:t>的乘法表</w:t>
      </w:r>
      <w:r w:rsidRPr="00E53C63">
        <w:t xml:space="preserve"> ===")</w:t>
      </w:r>
    </w:p>
    <w:p w14:paraId="25DB8BE0" w14:textId="77777777" w:rsidR="00E53C63" w:rsidRPr="00E53C63" w:rsidRDefault="00E53C63" w:rsidP="00E53C63">
      <w:pPr>
        <w:pStyle w:val="af8"/>
      </w:pPr>
    </w:p>
    <w:p w14:paraId="7291D77B" w14:textId="77777777" w:rsidR="00E53C63" w:rsidRPr="00E53C63" w:rsidRDefault="00E53C63" w:rsidP="00E53C63">
      <w:pPr>
        <w:pStyle w:val="af8"/>
      </w:pPr>
      <w:r w:rsidRPr="00E53C63">
        <w:t xml:space="preserve">for </w:t>
      </w:r>
      <w:proofErr w:type="spellStart"/>
      <w:r w:rsidRPr="00E53C63">
        <w:t>i</w:t>
      </w:r>
      <w:proofErr w:type="spellEnd"/>
      <w:r w:rsidRPr="00E53C63">
        <w:t xml:space="preserve"> in range(1, 10):  </w:t>
      </w:r>
      <w:r w:rsidRPr="00E53C63">
        <w:rPr>
          <w:i/>
          <w:iCs/>
        </w:rPr>
        <w:t xml:space="preserve"># </w:t>
      </w:r>
      <w:proofErr w:type="spellStart"/>
      <w:r w:rsidRPr="00E53C63">
        <w:rPr>
          <w:i/>
          <w:iCs/>
        </w:rPr>
        <w:t>i</w:t>
      </w:r>
      <w:proofErr w:type="spellEnd"/>
      <w:r w:rsidRPr="00E53C63">
        <w:rPr>
          <w:i/>
          <w:iCs/>
        </w:rPr>
        <w:t>会依次等于</w:t>
      </w:r>
      <w:r w:rsidRPr="00E53C63">
        <w:rPr>
          <w:i/>
          <w:iCs/>
        </w:rPr>
        <w:t>1,2,3,...,9</w:t>
      </w:r>
    </w:p>
    <w:p w14:paraId="600471FB" w14:textId="77777777" w:rsidR="00E53C63" w:rsidRPr="00E53C63" w:rsidRDefault="00E53C63" w:rsidP="00E53C63">
      <w:pPr>
        <w:pStyle w:val="af8"/>
      </w:pPr>
      <w:r w:rsidRPr="00E53C63">
        <w:t xml:space="preserve">    print(f"5 × {</w:t>
      </w:r>
      <w:proofErr w:type="spellStart"/>
      <w:r w:rsidRPr="00E53C63">
        <w:t>i</w:t>
      </w:r>
      <w:proofErr w:type="spellEnd"/>
      <w:r w:rsidRPr="00E53C63">
        <w:t xml:space="preserve">} = {5 * </w:t>
      </w:r>
      <w:proofErr w:type="spellStart"/>
      <w:r w:rsidRPr="00E53C63">
        <w:t>i</w:t>
      </w:r>
      <w:proofErr w:type="spellEnd"/>
      <w:r w:rsidRPr="00E53C63">
        <w:t>}")</w:t>
      </w:r>
    </w:p>
    <w:p w14:paraId="2595A465" w14:textId="77777777" w:rsidR="00E53C63" w:rsidRPr="00E53C63" w:rsidRDefault="00E53C63" w:rsidP="00E53C63">
      <w:pPr>
        <w:pStyle w:val="af8"/>
      </w:pPr>
    </w:p>
    <w:p w14:paraId="78D073FB" w14:textId="77777777" w:rsidR="00E53C63" w:rsidRPr="00E53C63" w:rsidRDefault="00E53C63" w:rsidP="00E53C63">
      <w:pPr>
        <w:pStyle w:val="af8"/>
      </w:pPr>
      <w:r w:rsidRPr="00E53C63">
        <w:t xml:space="preserve">print("\n=== </w:t>
      </w:r>
      <w:r w:rsidRPr="00E53C63">
        <w:t>倒序打印</w:t>
      </w:r>
      <w:r w:rsidRPr="00E53C63">
        <w:t xml:space="preserve"> ===")</w:t>
      </w:r>
    </w:p>
    <w:p w14:paraId="6FFE5459" w14:textId="77777777" w:rsidR="00E53C63" w:rsidRPr="00E53C63" w:rsidRDefault="00E53C63" w:rsidP="00E53C63">
      <w:pPr>
        <w:pStyle w:val="af8"/>
      </w:pPr>
      <w:r w:rsidRPr="00E53C63">
        <w:t xml:space="preserve">for </w:t>
      </w:r>
      <w:proofErr w:type="spellStart"/>
      <w:r w:rsidRPr="00E53C63">
        <w:t>i</w:t>
      </w:r>
      <w:proofErr w:type="spellEnd"/>
      <w:r w:rsidRPr="00E53C63">
        <w:t xml:space="preserve"> in range(9, 0, -1):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步长为</w:t>
      </w:r>
      <w:r w:rsidRPr="00E53C63">
        <w:rPr>
          <w:i/>
          <w:iCs/>
        </w:rPr>
        <w:t>-1</w:t>
      </w:r>
      <w:r w:rsidRPr="00E53C63">
        <w:rPr>
          <w:i/>
          <w:iCs/>
        </w:rPr>
        <w:t>，从</w:t>
      </w:r>
      <w:r w:rsidRPr="00E53C63">
        <w:rPr>
          <w:i/>
          <w:iCs/>
        </w:rPr>
        <w:t>9</w:t>
      </w:r>
      <w:r w:rsidRPr="00E53C63">
        <w:rPr>
          <w:i/>
          <w:iCs/>
        </w:rPr>
        <w:t>到</w:t>
      </w:r>
      <w:r w:rsidRPr="00E53C63">
        <w:rPr>
          <w:i/>
          <w:iCs/>
        </w:rPr>
        <w:t>1</w:t>
      </w:r>
    </w:p>
    <w:p w14:paraId="0AF6D764" w14:textId="77777777" w:rsidR="00E53C63" w:rsidRPr="00E53C63" w:rsidRDefault="00E53C63" w:rsidP="00E53C63">
      <w:pPr>
        <w:pStyle w:val="af8"/>
      </w:pPr>
      <w:r w:rsidRPr="00E53C63">
        <w:t xml:space="preserve">    print(f"5 × {</w:t>
      </w:r>
      <w:proofErr w:type="spellStart"/>
      <w:r w:rsidRPr="00E53C63">
        <w:t>i</w:t>
      </w:r>
      <w:proofErr w:type="spellEnd"/>
      <w:r w:rsidRPr="00E53C63">
        <w:t xml:space="preserve">} = {5 * </w:t>
      </w:r>
      <w:proofErr w:type="spellStart"/>
      <w:r w:rsidRPr="00E53C63">
        <w:t>i</w:t>
      </w:r>
      <w:proofErr w:type="spellEnd"/>
      <w:r w:rsidRPr="00E53C63">
        <w:t>}")</w:t>
      </w:r>
    </w:p>
    <w:p w14:paraId="2CD5ACCC" w14:textId="77777777" w:rsidR="00E53C63" w:rsidRDefault="00E53C63" w:rsidP="00E53C63">
      <w:pPr>
        <w:ind w:firstLine="442"/>
        <w:rPr>
          <w:b/>
          <w:bCs/>
        </w:rPr>
      </w:pPr>
    </w:p>
    <w:p w14:paraId="3AB1D0F3" w14:textId="5C470D4A" w:rsidR="00E53C63" w:rsidRPr="00E53C63" w:rsidRDefault="00E53C63" w:rsidP="00E53C63">
      <w:pPr>
        <w:ind w:firstLine="442"/>
      </w:pPr>
      <w:r w:rsidRPr="00E53C63">
        <w:rPr>
          <w:b/>
          <w:bCs/>
        </w:rPr>
        <w:t>对比</w:t>
      </w:r>
      <w:r w:rsidRPr="00E53C63">
        <w:rPr>
          <w:b/>
          <w:bCs/>
        </w:rPr>
        <w:t>while</w:t>
      </w:r>
      <w:r w:rsidRPr="00E53C63">
        <w:rPr>
          <w:b/>
          <w:bCs/>
        </w:rPr>
        <w:t>和</w:t>
      </w:r>
      <w:r w:rsidRPr="00E53C63">
        <w:rPr>
          <w:b/>
          <w:bCs/>
        </w:rPr>
        <w:t>for</w:t>
      </w:r>
      <w:r w:rsidRPr="00E53C63">
        <w:rPr>
          <w:b/>
          <w:bCs/>
        </w:rPr>
        <w:t>：</w:t>
      </w:r>
    </w:p>
    <w:p w14:paraId="4052D240" w14:textId="77777777" w:rsidR="00E53C63" w:rsidRPr="00E53C63" w:rsidRDefault="00E53C63" w:rsidP="00E53C63">
      <w:pPr>
        <w:pStyle w:val="af8"/>
      </w:pPr>
      <w:r w:rsidRPr="00E53C63">
        <w:t># while</w:t>
      </w:r>
      <w:r w:rsidRPr="00E53C63">
        <w:t>版本：打印</w:t>
      </w:r>
      <w:r w:rsidRPr="00E53C63">
        <w:t>1-10</w:t>
      </w:r>
    </w:p>
    <w:p w14:paraId="4458BF23" w14:textId="77777777" w:rsidR="00E53C63" w:rsidRPr="00E53C63" w:rsidRDefault="00E53C63" w:rsidP="00E53C63">
      <w:pPr>
        <w:pStyle w:val="af8"/>
      </w:pPr>
      <w:proofErr w:type="spellStart"/>
      <w:r w:rsidRPr="00E53C63">
        <w:t>i</w:t>
      </w:r>
      <w:proofErr w:type="spellEnd"/>
      <w:r w:rsidRPr="00E53C63">
        <w:t xml:space="preserve"> = 1</w:t>
      </w:r>
    </w:p>
    <w:p w14:paraId="1BA96C0C" w14:textId="77777777" w:rsidR="00E53C63" w:rsidRPr="00E53C63" w:rsidRDefault="00E53C63" w:rsidP="00E53C63">
      <w:pPr>
        <w:pStyle w:val="af8"/>
      </w:pPr>
      <w:r w:rsidRPr="00E53C63">
        <w:t xml:space="preserve">while </w:t>
      </w:r>
      <w:proofErr w:type="spellStart"/>
      <w:r w:rsidRPr="00E53C63">
        <w:t>i</w:t>
      </w:r>
      <w:proofErr w:type="spellEnd"/>
      <w:r w:rsidRPr="00E53C63">
        <w:t xml:space="preserve"> &lt;= 10:</w:t>
      </w:r>
    </w:p>
    <w:p w14:paraId="4DA2C307" w14:textId="77777777" w:rsidR="00E53C63" w:rsidRPr="00E53C63" w:rsidRDefault="00E53C63" w:rsidP="00E53C63">
      <w:pPr>
        <w:pStyle w:val="af8"/>
      </w:pPr>
      <w:r w:rsidRPr="00E53C63">
        <w:t xml:space="preserve">    print(</w:t>
      </w:r>
      <w:proofErr w:type="spellStart"/>
      <w:r w:rsidRPr="00E53C63">
        <w:t>i</w:t>
      </w:r>
      <w:proofErr w:type="spellEnd"/>
      <w:r w:rsidRPr="00E53C63">
        <w:t>)</w:t>
      </w:r>
    </w:p>
    <w:p w14:paraId="7820C5FF" w14:textId="77777777" w:rsidR="00E53C63" w:rsidRPr="00E53C63" w:rsidRDefault="00E53C63" w:rsidP="00E53C63">
      <w:pPr>
        <w:pStyle w:val="af8"/>
      </w:pPr>
      <w:r w:rsidRPr="00E53C63">
        <w:t xml:space="preserve">    </w:t>
      </w:r>
      <w:proofErr w:type="spellStart"/>
      <w:r w:rsidRPr="00E53C63">
        <w:t>i</w:t>
      </w:r>
      <w:proofErr w:type="spellEnd"/>
      <w:r w:rsidRPr="00E53C63">
        <w:t xml:space="preserve"> += 1</w:t>
      </w:r>
    </w:p>
    <w:p w14:paraId="1C58BB67" w14:textId="77777777" w:rsidR="00E53C63" w:rsidRPr="00E53C63" w:rsidRDefault="00E53C63" w:rsidP="00E53C63">
      <w:pPr>
        <w:pStyle w:val="af8"/>
      </w:pPr>
    </w:p>
    <w:p w14:paraId="131A2A53" w14:textId="77777777" w:rsidR="00E53C63" w:rsidRPr="00E53C63" w:rsidRDefault="00E53C63" w:rsidP="00E53C63">
      <w:pPr>
        <w:pStyle w:val="af8"/>
      </w:pPr>
      <w:r w:rsidRPr="00E53C63">
        <w:lastRenderedPageBreak/>
        <w:t># for</w:t>
      </w:r>
      <w:r w:rsidRPr="00E53C63">
        <w:t>版本：更简洁</w:t>
      </w:r>
    </w:p>
    <w:p w14:paraId="6DD665B3" w14:textId="77777777" w:rsidR="00E53C63" w:rsidRPr="00E53C63" w:rsidRDefault="00E53C63" w:rsidP="00E53C63">
      <w:pPr>
        <w:pStyle w:val="af8"/>
      </w:pPr>
      <w:r w:rsidRPr="00E53C63">
        <w:t xml:space="preserve">for </w:t>
      </w:r>
      <w:proofErr w:type="spellStart"/>
      <w:r w:rsidRPr="00E53C63">
        <w:t>i</w:t>
      </w:r>
      <w:proofErr w:type="spellEnd"/>
      <w:r w:rsidRPr="00E53C63">
        <w:t xml:space="preserve"> in range(1, 11):</w:t>
      </w:r>
    </w:p>
    <w:p w14:paraId="55088308" w14:textId="77777777" w:rsidR="00E53C63" w:rsidRPr="00E53C63" w:rsidRDefault="00E53C63" w:rsidP="00E53C63">
      <w:pPr>
        <w:pStyle w:val="af8"/>
      </w:pPr>
      <w:r w:rsidRPr="00E53C63">
        <w:t xml:space="preserve">    print(</w:t>
      </w:r>
      <w:proofErr w:type="spellStart"/>
      <w:r w:rsidRPr="00E53C63">
        <w:t>i</w:t>
      </w:r>
      <w:proofErr w:type="spellEnd"/>
      <w:r w:rsidRPr="00E53C63">
        <w:t>)</w:t>
      </w:r>
    </w:p>
    <w:p w14:paraId="42979F40" w14:textId="77777777" w:rsidR="00E53C63" w:rsidRPr="00E53C63" w:rsidRDefault="00BE3D61" w:rsidP="00E53C63">
      <w:pPr>
        <w:ind w:firstLineChars="0" w:firstLine="0"/>
      </w:pPr>
      <w:r>
        <w:pict w14:anchorId="7882A222">
          <v:rect id="_x0000_i1042" style="width:0;height:1.5pt" o:hralign="center" o:hrstd="t" o:hr="t" fillcolor="#a0a0a0" stroked="f"/>
        </w:pict>
      </w:r>
    </w:p>
    <w:p w14:paraId="4DC52FD1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综合练习：统计偶数个数</w:t>
      </w:r>
      <w:r w:rsidRPr="00E53C63">
        <w:t xml:space="preserve"> </w:t>
      </w:r>
      <w:r w:rsidRPr="00E53C63">
        <w:t>新建文件</w:t>
      </w:r>
      <w:r w:rsidRPr="00E53C63">
        <w:t xml:space="preserve"> 1-6-3-even.py</w:t>
      </w:r>
      <w:r w:rsidRPr="00E53C63">
        <w:t>：</w:t>
      </w:r>
    </w:p>
    <w:p w14:paraId="32B05C7E" w14:textId="77777777" w:rsidR="00E53C63" w:rsidRPr="00E53C63" w:rsidRDefault="00E53C63" w:rsidP="00E53C63">
      <w:pPr>
        <w:pStyle w:val="af8"/>
      </w:pPr>
      <w:r w:rsidRPr="00E53C63">
        <w:t xml:space="preserve">print("=== </w:t>
      </w:r>
      <w:r w:rsidRPr="00E53C63">
        <w:t>统计</w:t>
      </w:r>
      <w:r w:rsidRPr="00E53C63">
        <w:t>1-100</w:t>
      </w:r>
      <w:r w:rsidRPr="00E53C63">
        <w:t>中的偶数</w:t>
      </w:r>
      <w:r w:rsidRPr="00E53C63">
        <w:t xml:space="preserve"> ===")</w:t>
      </w:r>
    </w:p>
    <w:p w14:paraId="32D92272" w14:textId="77777777" w:rsidR="00E53C63" w:rsidRPr="00E53C63" w:rsidRDefault="00E53C63" w:rsidP="00E53C63">
      <w:pPr>
        <w:pStyle w:val="af8"/>
      </w:pPr>
      <w:r w:rsidRPr="00E53C63">
        <w:t>偶数个数</w:t>
      </w:r>
      <w:r w:rsidRPr="00E53C63">
        <w:t xml:space="preserve"> = 0</w:t>
      </w:r>
    </w:p>
    <w:p w14:paraId="4F0B2CA1" w14:textId="77777777" w:rsidR="00E53C63" w:rsidRPr="00E53C63" w:rsidRDefault="00E53C63" w:rsidP="00E53C63">
      <w:pPr>
        <w:pStyle w:val="af8"/>
      </w:pPr>
    </w:p>
    <w:p w14:paraId="7ABC05AF" w14:textId="77777777" w:rsidR="00E53C63" w:rsidRPr="00E53C63" w:rsidRDefault="00E53C63" w:rsidP="00E53C63">
      <w:pPr>
        <w:pStyle w:val="af8"/>
      </w:pPr>
      <w:r w:rsidRPr="00E53C63">
        <w:t xml:space="preserve">for </w:t>
      </w:r>
      <w:r w:rsidRPr="00E53C63">
        <w:t>数字</w:t>
      </w:r>
      <w:r w:rsidRPr="00E53C63">
        <w:t xml:space="preserve"> in range(1, 101):</w:t>
      </w:r>
    </w:p>
    <w:p w14:paraId="1A330BAE" w14:textId="77777777" w:rsidR="00E53C63" w:rsidRPr="00E53C63" w:rsidRDefault="00E53C63" w:rsidP="00E53C63">
      <w:pPr>
        <w:pStyle w:val="af8"/>
      </w:pPr>
      <w:r w:rsidRPr="00E53C63">
        <w:t xml:space="preserve">    if </w:t>
      </w:r>
      <w:r w:rsidRPr="00E53C63">
        <w:t>数字</w:t>
      </w:r>
      <w:r w:rsidRPr="00E53C63">
        <w:t xml:space="preserve"> % 2 == 0: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分支结构嵌套在循环内！</w:t>
      </w:r>
    </w:p>
    <w:p w14:paraId="3353C47D" w14:textId="77777777" w:rsidR="00E53C63" w:rsidRPr="00E53C63" w:rsidRDefault="00E53C63" w:rsidP="00E53C63">
      <w:pPr>
        <w:pStyle w:val="af8"/>
      </w:pPr>
      <w:r w:rsidRPr="00E53C63">
        <w:t xml:space="preserve">        </w:t>
      </w:r>
      <w:r w:rsidRPr="00E53C63">
        <w:t>偶数个数</w:t>
      </w:r>
      <w:r w:rsidRPr="00E53C63">
        <w:t xml:space="preserve"> += 1</w:t>
      </w:r>
    </w:p>
    <w:p w14:paraId="2FA5C4AE" w14:textId="77777777" w:rsidR="00E53C63" w:rsidRPr="00E53C63" w:rsidRDefault="00E53C63" w:rsidP="00E53C63">
      <w:pPr>
        <w:pStyle w:val="af8"/>
      </w:pPr>
      <w:r w:rsidRPr="00E53C63">
        <w:t xml:space="preserve">        print(f"</w:t>
      </w:r>
      <w:r w:rsidRPr="00E53C63">
        <w:t>发现偶数</w:t>
      </w:r>
      <w:r w:rsidRPr="00E53C63">
        <w:t>: {</w:t>
      </w:r>
      <w:r w:rsidRPr="00E53C63">
        <w:t>数字</w:t>
      </w:r>
      <w:r w:rsidRPr="00E53C63">
        <w:t>}")</w:t>
      </w:r>
    </w:p>
    <w:p w14:paraId="057715D1" w14:textId="77777777" w:rsidR="00E53C63" w:rsidRPr="00E53C63" w:rsidRDefault="00E53C63" w:rsidP="00E53C63">
      <w:pPr>
        <w:pStyle w:val="af8"/>
      </w:pPr>
    </w:p>
    <w:p w14:paraId="448C94CB" w14:textId="77777777" w:rsidR="00E53C63" w:rsidRPr="00E53C63" w:rsidRDefault="00E53C63" w:rsidP="00E53C63">
      <w:pPr>
        <w:pStyle w:val="af8"/>
      </w:pPr>
      <w:r w:rsidRPr="00E53C63">
        <w:t>print(f"1-100</w:t>
      </w:r>
      <w:r w:rsidRPr="00E53C63">
        <w:t>中共有</w:t>
      </w:r>
      <w:r w:rsidRPr="00E53C63">
        <w:t xml:space="preserve"> {</w:t>
      </w:r>
      <w:r w:rsidRPr="00E53C63">
        <w:t>偶数个数</w:t>
      </w:r>
      <w:r w:rsidRPr="00E53C63">
        <w:t xml:space="preserve">} </w:t>
      </w:r>
      <w:r w:rsidRPr="00E53C63">
        <w:t>个偶数</w:t>
      </w:r>
      <w:r w:rsidRPr="00E53C63">
        <w:t>")</w:t>
      </w:r>
    </w:p>
    <w:p w14:paraId="60350D7B" w14:textId="77777777" w:rsidR="00E53C63" w:rsidRPr="00E53C63" w:rsidRDefault="00BE3D61" w:rsidP="00E53C63">
      <w:pPr>
        <w:ind w:firstLineChars="0" w:firstLine="0"/>
      </w:pPr>
      <w:r>
        <w:pict w14:anchorId="4692E837">
          <v:rect id="_x0000_i1043" style="width:0;height:1.5pt" o:hralign="center" o:hrstd="t" o:hr="t" fillcolor="#a0a0a0" stroked="f"/>
        </w:pict>
      </w:r>
    </w:p>
    <w:p w14:paraId="6E530A70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课后作业：</w:t>
      </w:r>
    </w:p>
    <w:p w14:paraId="02C453F7" w14:textId="77777777" w:rsidR="00E53C63" w:rsidRPr="00E53C63" w:rsidRDefault="00E53C63" w:rsidP="00386879">
      <w:pPr>
        <w:numPr>
          <w:ilvl w:val="0"/>
          <w:numId w:val="32"/>
        </w:numPr>
        <w:ind w:firstLine="440"/>
      </w:pPr>
      <w:r w:rsidRPr="00E53C63">
        <w:t>编写程序</w:t>
      </w:r>
      <w:r w:rsidRPr="00E53C63">
        <w:t xml:space="preserve"> 1-6-3-homework1.py</w:t>
      </w:r>
      <w:r w:rsidRPr="00E53C63">
        <w:t>：用</w:t>
      </w:r>
      <w:r w:rsidRPr="00E53C63">
        <w:t>for</w:t>
      </w:r>
      <w:r w:rsidRPr="00E53C63">
        <w:t>循环计算</w:t>
      </w:r>
      <w:r w:rsidRPr="00E53C63">
        <w:t>1</w:t>
      </w:r>
      <w:r w:rsidRPr="00E53C63">
        <w:t>到</w:t>
      </w:r>
      <w:r w:rsidRPr="00E53C63">
        <w:t>100</w:t>
      </w:r>
      <w:r w:rsidRPr="00E53C63">
        <w:t>的奇数和</w:t>
      </w:r>
    </w:p>
    <w:p w14:paraId="40D5E626" w14:textId="77777777" w:rsidR="00E53C63" w:rsidRPr="00E53C63" w:rsidRDefault="00E53C63" w:rsidP="00386879">
      <w:pPr>
        <w:numPr>
          <w:ilvl w:val="0"/>
          <w:numId w:val="32"/>
        </w:numPr>
        <w:ind w:firstLine="440"/>
      </w:pPr>
      <w:r w:rsidRPr="00E53C63">
        <w:t>编写程序</w:t>
      </w:r>
      <w:r w:rsidRPr="00E53C63">
        <w:t xml:space="preserve"> 1-6-3-homework2.py</w:t>
      </w:r>
      <w:r w:rsidRPr="00E53C63">
        <w:t>：输入</w:t>
      </w:r>
      <w:r w:rsidRPr="00E53C63">
        <w:t>n</w:t>
      </w:r>
      <w:r w:rsidRPr="00E53C63">
        <w:t>，输出</w:t>
      </w:r>
      <w:r w:rsidRPr="00E53C63">
        <w:t>n</w:t>
      </w:r>
      <w:r w:rsidRPr="00E53C63">
        <w:t>行</w:t>
      </w:r>
      <w:r w:rsidRPr="00E53C63">
        <w:t>"*"</w:t>
      </w:r>
      <w:r w:rsidRPr="00E53C63">
        <w:t>组成的等腰三角形（挑战）</w:t>
      </w:r>
    </w:p>
    <w:p w14:paraId="1E8014E7" w14:textId="77777777" w:rsidR="00E53C63" w:rsidRPr="00E53C63" w:rsidRDefault="00E53C63" w:rsidP="00E53C63">
      <w:pPr>
        <w:pStyle w:val="af8"/>
      </w:pPr>
      <w:r w:rsidRPr="00E53C63">
        <w:t>n=3</w:t>
      </w:r>
      <w:r w:rsidRPr="00E53C63">
        <w:t>时：</w:t>
      </w:r>
    </w:p>
    <w:p w14:paraId="32AEA86D" w14:textId="77777777" w:rsidR="00E53C63" w:rsidRPr="00E53C63" w:rsidRDefault="00E53C63" w:rsidP="00E53C63">
      <w:pPr>
        <w:pStyle w:val="af8"/>
      </w:pPr>
      <w:r w:rsidRPr="00E53C63">
        <w:t xml:space="preserve">  *</w:t>
      </w:r>
    </w:p>
    <w:p w14:paraId="71803483" w14:textId="77777777" w:rsidR="00E53C63" w:rsidRPr="00E53C63" w:rsidRDefault="00E53C63" w:rsidP="00E53C63">
      <w:pPr>
        <w:pStyle w:val="af8"/>
      </w:pPr>
      <w:r w:rsidRPr="00E53C63">
        <w:t xml:space="preserve"> ***</w:t>
      </w:r>
    </w:p>
    <w:p w14:paraId="5E6B7A67" w14:textId="77777777" w:rsidR="00E53C63" w:rsidRPr="00E53C63" w:rsidRDefault="00E53C63" w:rsidP="00E53C63">
      <w:pPr>
        <w:pStyle w:val="af8"/>
      </w:pPr>
      <w:r w:rsidRPr="00E53C63">
        <w:t>*****</w:t>
      </w:r>
    </w:p>
    <w:p w14:paraId="5C43A226" w14:textId="77777777" w:rsidR="00E53C63" w:rsidRPr="00E53C63" w:rsidRDefault="00BE3D61" w:rsidP="00E53C63">
      <w:pPr>
        <w:ind w:firstLineChars="0" w:firstLine="0"/>
      </w:pPr>
      <w:r>
        <w:pict w14:anchorId="0CE3552F">
          <v:rect id="_x0000_i1044" style="width:0;height:1.5pt" o:hralign="center" o:hrstd="t" o:hr="t" fillcolor="#a0a0a0" stroked="f"/>
        </w:pict>
      </w:r>
    </w:p>
    <w:p w14:paraId="5A4670E5" w14:textId="77777777" w:rsidR="00E53C63" w:rsidRDefault="00E53C63">
      <w:pPr>
        <w:widowControl/>
        <w:spacing w:after="160" w:line="278" w:lineRule="auto"/>
        <w:ind w:firstLineChars="0" w:firstLine="0"/>
        <w:rPr>
          <w:rFonts w:eastAsia="华文中宋" w:cstheme="majorBidi"/>
          <w:sz w:val="32"/>
          <w:szCs w:val="32"/>
        </w:rPr>
      </w:pPr>
      <w:r>
        <w:br w:type="page"/>
      </w:r>
    </w:p>
    <w:p w14:paraId="29B078C1" w14:textId="4E6A2CD3" w:rsidR="00E53C63" w:rsidRPr="00E53C63" w:rsidRDefault="00E53C63" w:rsidP="00E53C63">
      <w:pPr>
        <w:pStyle w:val="3"/>
      </w:pPr>
      <w:bookmarkStart w:id="25" w:name="_Toc218877934"/>
      <w:r w:rsidRPr="00E53C63">
        <w:lastRenderedPageBreak/>
        <w:t>1.6.4 break</w:t>
      </w:r>
      <w:r w:rsidRPr="00E53C63">
        <w:t>和</w:t>
      </w:r>
      <w:r w:rsidRPr="00E53C63">
        <w:t>continue</w:t>
      </w:r>
      <w:bookmarkEnd w:id="25"/>
    </w:p>
    <w:p w14:paraId="72153BA2" w14:textId="77777777" w:rsidR="00E53C63" w:rsidRPr="00E53C63" w:rsidRDefault="00E53C63" w:rsidP="00ED6DAD">
      <w:pPr>
        <w:pStyle w:val="af6"/>
        <w:ind w:firstLine="440"/>
      </w:pPr>
      <w:r w:rsidRPr="00E53C63">
        <w:rPr>
          <w:bCs/>
        </w:rPr>
        <w:t>break</w:t>
      </w:r>
      <w:r w:rsidRPr="00E53C63">
        <w:t>：</w:t>
      </w:r>
      <w:r w:rsidRPr="00E53C63">
        <w:rPr>
          <w:bCs/>
        </w:rPr>
        <w:t>立即结束</w:t>
      </w:r>
      <w:r w:rsidRPr="00E53C63">
        <w:t>整个循环，跳出循环体</w:t>
      </w:r>
      <w:r w:rsidRPr="00E53C63">
        <w:t xml:space="preserve"> </w:t>
      </w:r>
      <w:r w:rsidRPr="00E53C63">
        <w:rPr>
          <w:bCs/>
        </w:rPr>
        <w:t>continue</w:t>
      </w:r>
      <w:r w:rsidRPr="00E53C63">
        <w:t>：</w:t>
      </w:r>
      <w:r w:rsidRPr="00E53C63">
        <w:rPr>
          <w:bCs/>
        </w:rPr>
        <w:t>跳过本次</w:t>
      </w:r>
      <w:r w:rsidRPr="00E53C63">
        <w:t>循环，直接进入下一次</w:t>
      </w:r>
    </w:p>
    <w:p w14:paraId="339DA68B" w14:textId="77777777" w:rsidR="00E53C63" w:rsidRPr="00E53C63" w:rsidRDefault="00BE3D61" w:rsidP="00ED6DAD">
      <w:pPr>
        <w:ind w:firstLineChars="0" w:firstLine="0"/>
      </w:pPr>
      <w:r>
        <w:pict w14:anchorId="08479F54">
          <v:rect id="_x0000_i1045" style="width:0;height:1.5pt" o:hralign="center" o:hrstd="t" o:hr="t" fillcolor="#a0a0a0" stroked="f"/>
        </w:pict>
      </w:r>
    </w:p>
    <w:p w14:paraId="420B0387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break</w:t>
      </w:r>
      <w:r w:rsidRPr="00E53C63">
        <w:rPr>
          <w:b/>
          <w:bCs/>
        </w:rPr>
        <w:t>示例：查找第一个能被</w:t>
      </w:r>
      <w:r w:rsidRPr="00E53C63">
        <w:rPr>
          <w:b/>
          <w:bCs/>
        </w:rPr>
        <w:t>7</w:t>
      </w:r>
      <w:r w:rsidRPr="00E53C63">
        <w:rPr>
          <w:b/>
          <w:bCs/>
        </w:rPr>
        <w:t>整除的数</w:t>
      </w:r>
      <w:r w:rsidRPr="00E53C63">
        <w:t xml:space="preserve"> </w:t>
      </w:r>
      <w:r w:rsidRPr="00E53C63">
        <w:t>新建文件</w:t>
      </w:r>
      <w:r w:rsidRPr="00E53C63">
        <w:t xml:space="preserve"> 1-6-4-break.py</w:t>
      </w:r>
      <w:r w:rsidRPr="00E53C63">
        <w:t>：</w:t>
      </w:r>
    </w:p>
    <w:p w14:paraId="75076CBE" w14:textId="77777777" w:rsidR="00E53C63" w:rsidRPr="00E53C63" w:rsidRDefault="00E53C63" w:rsidP="00E53C63">
      <w:pPr>
        <w:pStyle w:val="af8"/>
      </w:pPr>
      <w:r w:rsidRPr="00E53C63">
        <w:t xml:space="preserve">print("=== </w:t>
      </w:r>
      <w:r w:rsidRPr="00E53C63">
        <w:t>查找</w:t>
      </w:r>
      <w:r w:rsidRPr="00E53C63">
        <w:t>1-100</w:t>
      </w:r>
      <w:r w:rsidRPr="00E53C63">
        <w:t>中第一个能被</w:t>
      </w:r>
      <w:r w:rsidRPr="00E53C63">
        <w:t>7</w:t>
      </w:r>
      <w:r w:rsidRPr="00E53C63">
        <w:t>整除的数</w:t>
      </w:r>
      <w:r w:rsidRPr="00E53C63">
        <w:t xml:space="preserve"> ===")</w:t>
      </w:r>
    </w:p>
    <w:p w14:paraId="38E3AE55" w14:textId="77777777" w:rsidR="00E53C63" w:rsidRPr="00E53C63" w:rsidRDefault="00E53C63" w:rsidP="00E53C63">
      <w:pPr>
        <w:pStyle w:val="af8"/>
      </w:pPr>
    </w:p>
    <w:p w14:paraId="11A3CFB8" w14:textId="77777777" w:rsidR="00E53C63" w:rsidRDefault="00E53C63" w:rsidP="00E53C63">
      <w:pPr>
        <w:pStyle w:val="af8"/>
      </w:pPr>
      <w:r w:rsidRPr="00E53C63">
        <w:t xml:space="preserve">for </w:t>
      </w:r>
      <w:r w:rsidRPr="00E53C63">
        <w:t>数字</w:t>
      </w:r>
      <w:r w:rsidRPr="00E53C63">
        <w:t xml:space="preserve"> in range(1, 101):</w:t>
      </w:r>
    </w:p>
    <w:p w14:paraId="3FA6AE19" w14:textId="77777777" w:rsidR="003A7454" w:rsidRPr="00E53C63" w:rsidRDefault="003A7454" w:rsidP="00E53C63">
      <w:pPr>
        <w:pStyle w:val="af8"/>
      </w:pPr>
    </w:p>
    <w:p w14:paraId="54647B57" w14:textId="77777777" w:rsidR="00E53C63" w:rsidRPr="00E53C63" w:rsidRDefault="00E53C63" w:rsidP="00E53C63">
      <w:pPr>
        <w:pStyle w:val="af8"/>
      </w:pPr>
      <w:r w:rsidRPr="00E53C63">
        <w:t xml:space="preserve">    if </w:t>
      </w:r>
      <w:r w:rsidRPr="00E53C63">
        <w:t>数字</w:t>
      </w:r>
      <w:r w:rsidRPr="00E53C63">
        <w:t xml:space="preserve"> % 7 == 0:</w:t>
      </w:r>
    </w:p>
    <w:p w14:paraId="2DDCACF8" w14:textId="77777777" w:rsidR="00E53C63" w:rsidRPr="00E53C63" w:rsidRDefault="00E53C63" w:rsidP="00E53C63">
      <w:pPr>
        <w:pStyle w:val="af8"/>
      </w:pPr>
      <w:r w:rsidRPr="00E53C63">
        <w:t xml:space="preserve">        print(f"</w:t>
      </w:r>
      <w:r w:rsidRPr="00E53C63">
        <w:t>找到了！是</w:t>
      </w:r>
      <w:r w:rsidRPr="00E53C63">
        <w:t xml:space="preserve"> {</w:t>
      </w:r>
      <w:r w:rsidRPr="00E53C63">
        <w:t>数字</w:t>
      </w:r>
      <w:r w:rsidRPr="00E53C63">
        <w:t>}")</w:t>
      </w:r>
    </w:p>
    <w:p w14:paraId="05E4834F" w14:textId="77777777" w:rsidR="00E53C63" w:rsidRPr="00E53C63" w:rsidRDefault="00E53C63" w:rsidP="00E53C63">
      <w:pPr>
        <w:pStyle w:val="af8"/>
      </w:pPr>
      <w:r w:rsidRPr="00E53C63">
        <w:t xml:space="preserve">        break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找到了就立即退出，不再检查后面的数</w:t>
      </w:r>
    </w:p>
    <w:p w14:paraId="2A8E1FAE" w14:textId="77777777" w:rsidR="00E53C63" w:rsidRPr="00E53C63" w:rsidRDefault="00E53C63" w:rsidP="00E53C63">
      <w:pPr>
        <w:pStyle w:val="af8"/>
      </w:pPr>
      <w:r w:rsidRPr="00E53C63">
        <w:t xml:space="preserve">    print(f"</w:t>
      </w:r>
      <w:r w:rsidRPr="00E53C63">
        <w:t>检查</w:t>
      </w:r>
      <w:r w:rsidRPr="00E53C63">
        <w:t xml:space="preserve"> {</w:t>
      </w:r>
      <w:r w:rsidRPr="00E53C63">
        <w:t>数字</w:t>
      </w:r>
      <w:r w:rsidRPr="00E53C63">
        <w:t xml:space="preserve">} </w:t>
      </w:r>
      <w:r w:rsidRPr="00E53C63">
        <w:t>不符合</w:t>
      </w:r>
      <w:r w:rsidRPr="00E53C63">
        <w:t>")</w:t>
      </w:r>
    </w:p>
    <w:p w14:paraId="29620F9C" w14:textId="77777777" w:rsidR="00E53C63" w:rsidRPr="00E53C63" w:rsidRDefault="00E53C63" w:rsidP="00E53C63">
      <w:pPr>
        <w:pStyle w:val="af8"/>
      </w:pPr>
    </w:p>
    <w:p w14:paraId="31FD8C65" w14:textId="77777777" w:rsidR="00E53C63" w:rsidRPr="00E53C63" w:rsidRDefault="00E53C63" w:rsidP="00E53C63">
      <w:pPr>
        <w:pStyle w:val="af8"/>
      </w:pPr>
      <w:r w:rsidRPr="00E53C63">
        <w:t>print("</w:t>
      </w:r>
      <w:r w:rsidRPr="00E53C63">
        <w:t>循环结束</w:t>
      </w:r>
      <w:r w:rsidRPr="00E53C63">
        <w:t>")</w:t>
      </w:r>
    </w:p>
    <w:p w14:paraId="66FFC56C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continue</w:t>
      </w:r>
      <w:r w:rsidRPr="00E53C63">
        <w:rPr>
          <w:b/>
          <w:bCs/>
        </w:rPr>
        <w:t>示例：跳过</w:t>
      </w:r>
      <w:r w:rsidRPr="00E53C63">
        <w:rPr>
          <w:b/>
          <w:bCs/>
        </w:rPr>
        <w:t>3</w:t>
      </w:r>
      <w:r w:rsidRPr="00E53C63">
        <w:rPr>
          <w:b/>
          <w:bCs/>
        </w:rPr>
        <w:t>的倍数</w:t>
      </w:r>
      <w:r w:rsidRPr="00E53C63">
        <w:t xml:space="preserve"> </w:t>
      </w:r>
      <w:r w:rsidRPr="00E53C63">
        <w:t>新建文件</w:t>
      </w:r>
      <w:r w:rsidRPr="00E53C63">
        <w:t xml:space="preserve"> 1-6-4-continue.py</w:t>
      </w:r>
      <w:r w:rsidRPr="00E53C63">
        <w:t>：</w:t>
      </w:r>
    </w:p>
    <w:p w14:paraId="496AD2B3" w14:textId="77777777" w:rsidR="00E53C63" w:rsidRPr="00E53C63" w:rsidRDefault="00E53C63" w:rsidP="00E53C63">
      <w:pPr>
        <w:pStyle w:val="af8"/>
      </w:pPr>
      <w:r w:rsidRPr="00E53C63">
        <w:t xml:space="preserve">print("=== </w:t>
      </w:r>
      <w:r w:rsidRPr="00E53C63">
        <w:t>打印</w:t>
      </w:r>
      <w:r w:rsidRPr="00E53C63">
        <w:t>1-10</w:t>
      </w:r>
      <w:r w:rsidRPr="00E53C63">
        <w:t>中非</w:t>
      </w:r>
      <w:r w:rsidRPr="00E53C63">
        <w:t>3</w:t>
      </w:r>
      <w:r w:rsidRPr="00E53C63">
        <w:t>的倍数</w:t>
      </w:r>
      <w:r w:rsidRPr="00E53C63">
        <w:t xml:space="preserve"> ===")</w:t>
      </w:r>
    </w:p>
    <w:p w14:paraId="22220674" w14:textId="77777777" w:rsidR="00E53C63" w:rsidRPr="00E53C63" w:rsidRDefault="00E53C63" w:rsidP="00E53C63">
      <w:pPr>
        <w:pStyle w:val="af8"/>
      </w:pPr>
    </w:p>
    <w:p w14:paraId="0E5E596D" w14:textId="77777777" w:rsidR="00E53C63" w:rsidRPr="00E53C63" w:rsidRDefault="00E53C63" w:rsidP="00E53C63">
      <w:pPr>
        <w:pStyle w:val="af8"/>
      </w:pPr>
      <w:r w:rsidRPr="00E53C63">
        <w:t xml:space="preserve">for </w:t>
      </w:r>
      <w:r w:rsidRPr="00E53C63">
        <w:t>数字</w:t>
      </w:r>
      <w:r w:rsidRPr="00E53C63">
        <w:t xml:space="preserve"> in range(1, 11):</w:t>
      </w:r>
    </w:p>
    <w:p w14:paraId="5499506F" w14:textId="77777777" w:rsidR="00E53C63" w:rsidRPr="00E53C63" w:rsidRDefault="00E53C63" w:rsidP="00E53C63">
      <w:pPr>
        <w:pStyle w:val="af8"/>
      </w:pPr>
      <w:r w:rsidRPr="00E53C63">
        <w:t xml:space="preserve">    if </w:t>
      </w:r>
      <w:r w:rsidRPr="00E53C63">
        <w:t>数字</w:t>
      </w:r>
      <w:r w:rsidRPr="00E53C63">
        <w:t xml:space="preserve"> % 3 == 0:</w:t>
      </w:r>
    </w:p>
    <w:p w14:paraId="18AFA81D" w14:textId="77777777" w:rsidR="00E53C63" w:rsidRPr="00E53C63" w:rsidRDefault="00E53C63" w:rsidP="00E53C63">
      <w:pPr>
        <w:pStyle w:val="af8"/>
      </w:pPr>
      <w:r w:rsidRPr="00E53C63">
        <w:t xml:space="preserve">        continue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是</w:t>
      </w:r>
      <w:r w:rsidRPr="00E53C63">
        <w:rPr>
          <w:i/>
          <w:iCs/>
        </w:rPr>
        <w:t>3</w:t>
      </w:r>
      <w:r w:rsidRPr="00E53C63">
        <w:rPr>
          <w:i/>
          <w:iCs/>
        </w:rPr>
        <w:t>的倍数就跳过，不执行后面的</w:t>
      </w:r>
      <w:r w:rsidRPr="00E53C63">
        <w:rPr>
          <w:i/>
          <w:iCs/>
        </w:rPr>
        <w:t>print</w:t>
      </w:r>
    </w:p>
    <w:p w14:paraId="25D128B1" w14:textId="77777777" w:rsidR="00E53C63" w:rsidRPr="00E53C63" w:rsidRDefault="00E53C63" w:rsidP="00E53C63">
      <w:pPr>
        <w:pStyle w:val="af8"/>
      </w:pPr>
      <w:r w:rsidRPr="00E53C63">
        <w:t xml:space="preserve">    print(</w:t>
      </w:r>
      <w:r w:rsidRPr="00E53C63">
        <w:t>数字</w:t>
      </w:r>
      <w:r w:rsidRPr="00E53C63">
        <w:t xml:space="preserve">)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这行在</w:t>
      </w:r>
      <w:r w:rsidRPr="00E53C63">
        <w:rPr>
          <w:i/>
          <w:iCs/>
        </w:rPr>
        <w:t>continue</w:t>
      </w:r>
      <w:r w:rsidRPr="00E53C63">
        <w:rPr>
          <w:i/>
          <w:iCs/>
        </w:rPr>
        <w:t>之后，被跳过时不会执行</w:t>
      </w:r>
    </w:p>
    <w:p w14:paraId="6412E511" w14:textId="77777777" w:rsidR="00E53C63" w:rsidRPr="00E53C63" w:rsidRDefault="00E53C63" w:rsidP="00E53C63">
      <w:pPr>
        <w:pStyle w:val="af8"/>
      </w:pPr>
    </w:p>
    <w:p w14:paraId="43EAA40D" w14:textId="77777777" w:rsidR="00E53C63" w:rsidRPr="00E53C63" w:rsidRDefault="00E53C63" w:rsidP="00E53C63">
      <w:pPr>
        <w:pStyle w:val="af8"/>
      </w:pPr>
      <w:r w:rsidRPr="00E53C63">
        <w:t>print("</w:t>
      </w:r>
      <w:r w:rsidRPr="00E53C63">
        <w:t>循环结束</w:t>
      </w:r>
      <w:r w:rsidRPr="00E53C63">
        <w:t>")</w:t>
      </w:r>
    </w:p>
    <w:p w14:paraId="33C8470D" w14:textId="77777777" w:rsidR="00E53C63" w:rsidRDefault="00E53C63">
      <w:pPr>
        <w:widowControl/>
        <w:spacing w:after="160" w:line="278" w:lineRule="auto"/>
        <w:ind w:firstLineChars="0" w:firstLine="0"/>
        <w:rPr>
          <w:b/>
          <w:bCs/>
        </w:rPr>
      </w:pPr>
      <w:r>
        <w:rPr>
          <w:b/>
          <w:bCs/>
        </w:rPr>
        <w:br w:type="page"/>
      </w:r>
    </w:p>
    <w:p w14:paraId="55E7D1F5" w14:textId="6583A2AC" w:rsidR="00E53C63" w:rsidRPr="00E53C63" w:rsidRDefault="00E53C63" w:rsidP="00E53C63">
      <w:pPr>
        <w:ind w:firstLine="442"/>
      </w:pPr>
      <w:r w:rsidRPr="00E53C63">
        <w:rPr>
          <w:b/>
          <w:bCs/>
        </w:rPr>
        <w:lastRenderedPageBreak/>
        <w:t>对比表格：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831"/>
        <w:gridCol w:w="3573"/>
      </w:tblGrid>
      <w:tr w:rsidR="00E53C63" w:rsidRPr="00E53C63" w14:paraId="7B70555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6E972B" w14:textId="77777777" w:rsidR="00E53C63" w:rsidRPr="00E53C63" w:rsidRDefault="00E53C63" w:rsidP="00E53C63">
            <w:pPr>
              <w:ind w:firstLine="442"/>
              <w:rPr>
                <w:b/>
                <w:bCs/>
              </w:rPr>
            </w:pPr>
            <w:r w:rsidRPr="00E53C63">
              <w:rPr>
                <w:b/>
                <w:bCs/>
              </w:rPr>
              <w:t>关键字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AA2D6D" w14:textId="77777777" w:rsidR="00E53C63" w:rsidRPr="00E53C63" w:rsidRDefault="00E53C63" w:rsidP="00E53C63">
            <w:pPr>
              <w:ind w:firstLine="442"/>
              <w:rPr>
                <w:b/>
                <w:bCs/>
              </w:rPr>
            </w:pPr>
            <w:r w:rsidRPr="00E53C63">
              <w:rPr>
                <w:b/>
                <w:bCs/>
              </w:rPr>
              <w:t>作用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9DA283" w14:textId="77777777" w:rsidR="00E53C63" w:rsidRPr="00E53C63" w:rsidRDefault="00E53C63" w:rsidP="00E53C63">
            <w:pPr>
              <w:ind w:firstLine="442"/>
              <w:rPr>
                <w:b/>
                <w:bCs/>
              </w:rPr>
            </w:pPr>
            <w:r w:rsidRPr="00E53C63">
              <w:rPr>
                <w:b/>
                <w:bCs/>
              </w:rPr>
              <w:t>生活比喻</w:t>
            </w:r>
          </w:p>
        </w:tc>
      </w:tr>
      <w:tr w:rsidR="00E53C63" w:rsidRPr="00E53C63" w14:paraId="35CEE20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874EC4" w14:textId="77777777" w:rsidR="00E53C63" w:rsidRPr="00E53C63" w:rsidRDefault="00E53C63" w:rsidP="00E53C63">
            <w:pPr>
              <w:ind w:firstLine="440"/>
            </w:pPr>
            <w:r w:rsidRPr="00E53C63">
              <w:t>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E56C6D" w14:textId="77777777" w:rsidR="00E53C63" w:rsidRPr="00E53C63" w:rsidRDefault="00E53C63" w:rsidP="00E53C63">
            <w:pPr>
              <w:ind w:firstLine="440"/>
            </w:pPr>
            <w:r w:rsidRPr="00E53C63">
              <w:t>彻底退出循环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7D666B" w14:textId="77777777" w:rsidR="00E53C63" w:rsidRPr="00E53C63" w:rsidRDefault="00E53C63" w:rsidP="00E53C63">
            <w:pPr>
              <w:ind w:firstLine="440"/>
            </w:pPr>
            <w:r w:rsidRPr="00E53C63">
              <w:t>跑步时受伤，直接退出比赛</w:t>
            </w:r>
          </w:p>
        </w:tc>
      </w:tr>
      <w:tr w:rsidR="00E53C63" w:rsidRPr="00E53C63" w14:paraId="3FBB28F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C1E123" w14:textId="77777777" w:rsidR="00E53C63" w:rsidRPr="00E53C63" w:rsidRDefault="00E53C63" w:rsidP="00E53C63">
            <w:pPr>
              <w:ind w:firstLine="440"/>
            </w:pPr>
            <w:r w:rsidRPr="00E53C63">
              <w:t>continue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E6D735" w14:textId="77777777" w:rsidR="00E53C63" w:rsidRPr="00E53C63" w:rsidRDefault="00E53C63" w:rsidP="00E53C63">
            <w:pPr>
              <w:ind w:firstLine="440"/>
            </w:pPr>
            <w:r w:rsidRPr="00E53C63">
              <w:t>跳过当前轮次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DAB769" w14:textId="77777777" w:rsidR="00E53C63" w:rsidRPr="00E53C63" w:rsidRDefault="00E53C63" w:rsidP="00E53C63">
            <w:pPr>
              <w:ind w:firstLine="440"/>
            </w:pPr>
            <w:r w:rsidRPr="00E53C63">
              <w:t>跑步时鞋带松了，系好继续跑下一圈</w:t>
            </w:r>
          </w:p>
        </w:tc>
      </w:tr>
    </w:tbl>
    <w:p w14:paraId="0A1F3BEA" w14:textId="77777777" w:rsidR="00E53C63" w:rsidRPr="00E53C63" w:rsidRDefault="00BE3D61" w:rsidP="00E53C63">
      <w:pPr>
        <w:ind w:firstLineChars="0" w:firstLine="0"/>
      </w:pPr>
      <w:r>
        <w:pict w14:anchorId="3EB81648">
          <v:rect id="_x0000_i1046" style="width:0;height:1.5pt" o:hralign="center" o:hrstd="t" o:hr="t" fillcolor="#a0a0a0" stroked="f"/>
        </w:pict>
      </w:r>
    </w:p>
    <w:p w14:paraId="6B4A2B9D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常见错误：</w:t>
      </w:r>
    </w:p>
    <w:p w14:paraId="4BC3179A" w14:textId="77777777" w:rsidR="00E53C63" w:rsidRPr="00E53C63" w:rsidRDefault="00E53C63" w:rsidP="00E53C63">
      <w:pPr>
        <w:pStyle w:val="af8"/>
      </w:pPr>
      <w:r w:rsidRPr="00E53C63">
        <w:t xml:space="preserve"># </w:t>
      </w:r>
      <w:r w:rsidRPr="00E53C63">
        <w:t>错误：</w:t>
      </w:r>
      <w:r w:rsidRPr="00E53C63">
        <w:t>break</w:t>
      </w:r>
      <w:r w:rsidRPr="00E53C63">
        <w:t>缩进不对</w:t>
      </w:r>
    </w:p>
    <w:p w14:paraId="166D4F15" w14:textId="77777777" w:rsidR="00E53C63" w:rsidRPr="00E53C63" w:rsidRDefault="00E53C63" w:rsidP="00E53C63">
      <w:pPr>
        <w:pStyle w:val="af8"/>
      </w:pPr>
      <w:r w:rsidRPr="00E53C63">
        <w:t xml:space="preserve">for </w:t>
      </w:r>
      <w:proofErr w:type="spellStart"/>
      <w:r w:rsidRPr="00E53C63">
        <w:t>i</w:t>
      </w:r>
      <w:proofErr w:type="spellEnd"/>
      <w:r w:rsidRPr="00E53C63">
        <w:t xml:space="preserve"> in </w:t>
      </w:r>
      <w:proofErr w:type="gramStart"/>
      <w:r w:rsidRPr="00E53C63">
        <w:t>range(</w:t>
      </w:r>
      <w:proofErr w:type="gramEnd"/>
      <w:r w:rsidRPr="00E53C63">
        <w:t>5):</w:t>
      </w:r>
    </w:p>
    <w:p w14:paraId="7A7F8DD3" w14:textId="77777777" w:rsidR="00E53C63" w:rsidRPr="00E53C63" w:rsidRDefault="00E53C63" w:rsidP="00E53C63">
      <w:pPr>
        <w:pStyle w:val="af8"/>
      </w:pPr>
      <w:r w:rsidRPr="00E53C63">
        <w:t xml:space="preserve">    if </w:t>
      </w:r>
      <w:proofErr w:type="spellStart"/>
      <w:r w:rsidRPr="00E53C63">
        <w:t>i</w:t>
      </w:r>
      <w:proofErr w:type="spellEnd"/>
      <w:r w:rsidRPr="00E53C63">
        <w:t xml:space="preserve"> == 3:</w:t>
      </w:r>
    </w:p>
    <w:p w14:paraId="0A70D682" w14:textId="77777777" w:rsidR="00E53C63" w:rsidRPr="00E53C63" w:rsidRDefault="00E53C63" w:rsidP="00E53C63">
      <w:pPr>
        <w:pStyle w:val="af8"/>
      </w:pPr>
      <w:r w:rsidRPr="00E53C63">
        <w:t xml:space="preserve">    break  # </w:t>
      </w:r>
      <w:proofErr w:type="spellStart"/>
      <w:r w:rsidRPr="00E53C63">
        <w:t>IndentationError</w:t>
      </w:r>
      <w:proofErr w:type="spellEnd"/>
      <w:r w:rsidRPr="00E53C63">
        <w:t>: break</w:t>
      </w:r>
      <w:r w:rsidRPr="00E53C63">
        <w:t>要缩进</w:t>
      </w:r>
    </w:p>
    <w:p w14:paraId="25E200A3" w14:textId="77777777" w:rsidR="00E53C63" w:rsidRPr="00E53C63" w:rsidRDefault="00E53C63" w:rsidP="00E53C63">
      <w:pPr>
        <w:pStyle w:val="af8"/>
      </w:pPr>
    </w:p>
    <w:p w14:paraId="6A3F24A9" w14:textId="77777777" w:rsidR="00E53C63" w:rsidRPr="00E53C63" w:rsidRDefault="00E53C63" w:rsidP="00E53C63">
      <w:pPr>
        <w:pStyle w:val="af8"/>
      </w:pPr>
      <w:r w:rsidRPr="00E53C63">
        <w:t xml:space="preserve"># </w:t>
      </w:r>
      <w:r w:rsidRPr="00E53C63">
        <w:t>正确</w:t>
      </w:r>
    </w:p>
    <w:p w14:paraId="136E511F" w14:textId="77777777" w:rsidR="00E53C63" w:rsidRPr="00E53C63" w:rsidRDefault="00E53C63" w:rsidP="00E53C63">
      <w:pPr>
        <w:pStyle w:val="af8"/>
      </w:pPr>
      <w:r w:rsidRPr="00E53C63">
        <w:t xml:space="preserve">for </w:t>
      </w:r>
      <w:proofErr w:type="spellStart"/>
      <w:r w:rsidRPr="00E53C63">
        <w:t>i</w:t>
      </w:r>
      <w:proofErr w:type="spellEnd"/>
      <w:r w:rsidRPr="00E53C63">
        <w:t xml:space="preserve"> in </w:t>
      </w:r>
      <w:proofErr w:type="gramStart"/>
      <w:r w:rsidRPr="00E53C63">
        <w:t>range(</w:t>
      </w:r>
      <w:proofErr w:type="gramEnd"/>
      <w:r w:rsidRPr="00E53C63">
        <w:t>5):</w:t>
      </w:r>
    </w:p>
    <w:p w14:paraId="0A2AD10E" w14:textId="77777777" w:rsidR="00E53C63" w:rsidRPr="00E53C63" w:rsidRDefault="00E53C63" w:rsidP="00E53C63">
      <w:pPr>
        <w:pStyle w:val="af8"/>
      </w:pPr>
      <w:r w:rsidRPr="00E53C63">
        <w:t xml:space="preserve">    if </w:t>
      </w:r>
      <w:proofErr w:type="spellStart"/>
      <w:r w:rsidRPr="00E53C63">
        <w:t>i</w:t>
      </w:r>
      <w:proofErr w:type="spellEnd"/>
      <w:r w:rsidRPr="00E53C63">
        <w:t xml:space="preserve"> == 3:</w:t>
      </w:r>
    </w:p>
    <w:p w14:paraId="27A2C1CE" w14:textId="77777777" w:rsidR="00E53C63" w:rsidRPr="00E53C63" w:rsidRDefault="00E53C63" w:rsidP="00E53C63">
      <w:pPr>
        <w:pStyle w:val="af8"/>
      </w:pPr>
      <w:r w:rsidRPr="00E53C63">
        <w:t xml:space="preserve">        break</w:t>
      </w:r>
    </w:p>
    <w:p w14:paraId="29F1CCC3" w14:textId="77777777" w:rsidR="00E53C63" w:rsidRPr="00E53C63" w:rsidRDefault="00BE3D61" w:rsidP="00E53C63">
      <w:pPr>
        <w:ind w:firstLineChars="0" w:firstLine="0"/>
      </w:pPr>
      <w:r>
        <w:pict w14:anchorId="373BADE9">
          <v:rect id="_x0000_i1047" style="width:0;height:1.5pt" o:hralign="center" o:hrstd="t" o:hr="t" fillcolor="#a0a0a0" stroked="f"/>
        </w:pict>
      </w:r>
    </w:p>
    <w:p w14:paraId="3C490EE9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课后作业：</w:t>
      </w:r>
      <w:r w:rsidRPr="00E53C63">
        <w:t xml:space="preserve"> </w:t>
      </w:r>
      <w:r w:rsidRPr="00E53C63">
        <w:t>编写程序</w:t>
      </w:r>
      <w:r w:rsidRPr="00E53C63">
        <w:t xml:space="preserve"> 1-6-4-homework.py</w:t>
      </w:r>
      <w:r w:rsidRPr="00E53C63">
        <w:t>：让用户不停输入数字，直到输入</w:t>
      </w:r>
      <w:r w:rsidRPr="00E53C63">
        <w:t>"0"</w:t>
      </w:r>
      <w:r w:rsidRPr="00E53C63">
        <w:t>时结束，并计算所有输入数字的总和（用</w:t>
      </w:r>
      <w:r w:rsidRPr="00E53C63">
        <w:t>break</w:t>
      </w:r>
      <w:r w:rsidRPr="00E53C63">
        <w:t>实现）</w:t>
      </w:r>
    </w:p>
    <w:p w14:paraId="59CDD1B7" w14:textId="77777777" w:rsidR="00E53C63" w:rsidRPr="00E53C63" w:rsidRDefault="00BE3D61" w:rsidP="00E53C63">
      <w:pPr>
        <w:ind w:firstLineChars="0" w:firstLine="0"/>
      </w:pPr>
      <w:r>
        <w:pict w14:anchorId="078B90C0">
          <v:rect id="_x0000_i1048" style="width:0;height:1.5pt" o:hralign="center" o:hrstd="t" o:hr="t" fillcolor="#a0a0a0" stroked="f"/>
        </w:pict>
      </w:r>
    </w:p>
    <w:p w14:paraId="77A9F33B" w14:textId="77777777" w:rsidR="00E53C63" w:rsidRDefault="00E53C63">
      <w:pPr>
        <w:widowControl/>
        <w:spacing w:after="160" w:line="278" w:lineRule="auto"/>
        <w:ind w:firstLineChars="0" w:firstLine="0"/>
        <w:rPr>
          <w:rFonts w:eastAsia="华文中宋" w:cstheme="majorBidi"/>
          <w:sz w:val="32"/>
          <w:szCs w:val="32"/>
        </w:rPr>
      </w:pPr>
      <w:r>
        <w:br w:type="page"/>
      </w:r>
    </w:p>
    <w:p w14:paraId="47F347DA" w14:textId="06048D36" w:rsidR="00E53C63" w:rsidRPr="00E53C63" w:rsidRDefault="00E53C63" w:rsidP="00E53C63">
      <w:pPr>
        <w:pStyle w:val="3"/>
      </w:pPr>
      <w:bookmarkStart w:id="26" w:name="_Toc218877935"/>
      <w:r w:rsidRPr="00E53C63">
        <w:lastRenderedPageBreak/>
        <w:t xml:space="preserve">1.6.5 </w:t>
      </w:r>
      <w:r w:rsidRPr="00E53C63">
        <w:t>循环嵌套</w:t>
      </w:r>
      <w:bookmarkEnd w:id="26"/>
    </w:p>
    <w:p w14:paraId="5B183F06" w14:textId="77777777" w:rsidR="00E53C63" w:rsidRPr="00E53C63" w:rsidRDefault="00E53C63" w:rsidP="00ED6DAD">
      <w:pPr>
        <w:pStyle w:val="af6"/>
        <w:ind w:firstLine="440"/>
      </w:pPr>
      <w:r w:rsidRPr="00E53C63">
        <w:rPr>
          <w:bCs/>
        </w:rPr>
        <w:t>循环嵌套</w:t>
      </w:r>
      <w:r w:rsidRPr="00E53C63">
        <w:t>是一个循环内部再套一个循环，常用于处理二维结构。</w:t>
      </w:r>
    </w:p>
    <w:p w14:paraId="4C36B84C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执行顺序：</w:t>
      </w:r>
      <w:r w:rsidRPr="00E53C63">
        <w:t xml:space="preserve"> </w:t>
      </w:r>
      <w:r w:rsidRPr="00E53C63">
        <w:t>外层循环执行</w:t>
      </w:r>
      <w:r w:rsidRPr="00E53C63">
        <w:t>1</w:t>
      </w:r>
      <w:r w:rsidRPr="00E53C63">
        <w:t>次，内层循环要执行完整的一轮</w:t>
      </w:r>
    </w:p>
    <w:p w14:paraId="6A4923C2" w14:textId="77777777" w:rsidR="00E53C63" w:rsidRPr="00E53C63" w:rsidRDefault="00BE3D61" w:rsidP="00E53C63">
      <w:pPr>
        <w:ind w:firstLineChars="0" w:firstLine="0"/>
      </w:pPr>
      <w:r>
        <w:pict w14:anchorId="103CC5B5">
          <v:rect id="_x0000_i1049" style="width:0;height:1.5pt" o:hralign="center" o:hrstd="t" o:hr="t" fillcolor="#a0a0a0" stroked="f"/>
        </w:pict>
      </w:r>
    </w:p>
    <w:p w14:paraId="12EDB5C0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示例：打印九九乘法表</w:t>
      </w:r>
      <w:r w:rsidRPr="00E53C63">
        <w:t xml:space="preserve"> </w:t>
      </w:r>
      <w:r w:rsidRPr="00E53C63">
        <w:t>新建文件</w:t>
      </w:r>
      <w:r w:rsidRPr="00E53C63">
        <w:t xml:space="preserve"> 1-6-5-nested.py</w:t>
      </w:r>
      <w:r w:rsidRPr="00E53C63">
        <w:t>：</w:t>
      </w:r>
    </w:p>
    <w:p w14:paraId="6F80C60F" w14:textId="77777777" w:rsidR="00E53C63" w:rsidRPr="00E53C63" w:rsidRDefault="00E53C63" w:rsidP="00E53C63">
      <w:pPr>
        <w:pStyle w:val="af8"/>
      </w:pPr>
      <w:r w:rsidRPr="00E53C63">
        <w:t xml:space="preserve">print("=== </w:t>
      </w:r>
      <w:r w:rsidRPr="00E53C63">
        <w:t>九九乘法表</w:t>
      </w:r>
      <w:r w:rsidRPr="00E53C63">
        <w:t xml:space="preserve"> ===")</w:t>
      </w:r>
    </w:p>
    <w:p w14:paraId="3A3B2F9A" w14:textId="77777777" w:rsidR="00E53C63" w:rsidRPr="00E53C63" w:rsidRDefault="00E53C63" w:rsidP="00E53C63">
      <w:pPr>
        <w:pStyle w:val="af8"/>
      </w:pPr>
    </w:p>
    <w:p w14:paraId="0B9DEE0E" w14:textId="77777777" w:rsidR="00E53C63" w:rsidRPr="00E53C63" w:rsidRDefault="00E53C63" w:rsidP="00E53C63">
      <w:pPr>
        <w:pStyle w:val="af8"/>
      </w:pPr>
      <w:r w:rsidRPr="00E53C63">
        <w:t xml:space="preserve">for </w:t>
      </w:r>
      <w:proofErr w:type="spellStart"/>
      <w:r w:rsidRPr="00E53C63">
        <w:t>i</w:t>
      </w:r>
      <w:proofErr w:type="spellEnd"/>
      <w:r w:rsidRPr="00E53C63">
        <w:t xml:space="preserve"> in range(1, 10):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外层：控制行数（</w:t>
      </w:r>
      <w:r w:rsidRPr="00E53C63">
        <w:rPr>
          <w:i/>
          <w:iCs/>
        </w:rPr>
        <w:t>1-9</w:t>
      </w:r>
      <w:r w:rsidRPr="00E53C63">
        <w:rPr>
          <w:i/>
          <w:iCs/>
        </w:rPr>
        <w:t>行）</w:t>
      </w:r>
    </w:p>
    <w:p w14:paraId="44C25106" w14:textId="77777777" w:rsidR="00E53C63" w:rsidRPr="00E53C63" w:rsidRDefault="00E53C63" w:rsidP="00E53C63">
      <w:pPr>
        <w:pStyle w:val="af8"/>
      </w:pPr>
      <w:r w:rsidRPr="00E53C63">
        <w:t xml:space="preserve">    for j in range(1, </w:t>
      </w:r>
      <w:proofErr w:type="spellStart"/>
      <w:r w:rsidRPr="00E53C63">
        <w:t>i</w:t>
      </w:r>
      <w:proofErr w:type="spellEnd"/>
      <w:r w:rsidRPr="00E53C63">
        <w:t xml:space="preserve"> + 1):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内层：每行打印</w:t>
      </w:r>
      <w:proofErr w:type="spellStart"/>
      <w:r w:rsidRPr="00E53C63">
        <w:rPr>
          <w:i/>
          <w:iCs/>
        </w:rPr>
        <w:t>i</w:t>
      </w:r>
      <w:proofErr w:type="spellEnd"/>
      <w:proofErr w:type="gramStart"/>
      <w:r w:rsidRPr="00E53C63">
        <w:rPr>
          <w:i/>
          <w:iCs/>
        </w:rPr>
        <w:t>个</w:t>
      </w:r>
      <w:proofErr w:type="gramEnd"/>
      <w:r w:rsidRPr="00E53C63">
        <w:rPr>
          <w:i/>
          <w:iCs/>
        </w:rPr>
        <w:t>式子</w:t>
      </w:r>
    </w:p>
    <w:p w14:paraId="6DAB2706" w14:textId="77777777" w:rsidR="00E53C63" w:rsidRPr="00E53C63" w:rsidRDefault="00E53C63" w:rsidP="00E53C63">
      <w:pPr>
        <w:pStyle w:val="af8"/>
      </w:pPr>
      <w:r w:rsidRPr="00E53C63">
        <w:t xml:space="preserve">        print(f"{j}×{</w:t>
      </w:r>
      <w:proofErr w:type="spellStart"/>
      <w:r w:rsidRPr="00E53C63">
        <w:t>i</w:t>
      </w:r>
      <w:proofErr w:type="spellEnd"/>
      <w:r w:rsidRPr="00E53C63">
        <w:t>}={</w:t>
      </w:r>
      <w:proofErr w:type="spellStart"/>
      <w:r w:rsidRPr="00E53C63">
        <w:t>i</w:t>
      </w:r>
      <w:proofErr w:type="spellEnd"/>
      <w:r w:rsidRPr="00E53C63">
        <w:t xml:space="preserve">*j}", end="  ")  </w:t>
      </w:r>
      <w:r w:rsidRPr="00E53C63">
        <w:rPr>
          <w:i/>
          <w:iCs/>
        </w:rPr>
        <w:t># end=" "</w:t>
      </w:r>
      <w:r w:rsidRPr="00E53C63">
        <w:rPr>
          <w:i/>
          <w:iCs/>
        </w:rPr>
        <w:t>表示</w:t>
      </w:r>
      <w:proofErr w:type="gramStart"/>
      <w:r w:rsidRPr="00E53C63">
        <w:rPr>
          <w:i/>
          <w:iCs/>
        </w:rPr>
        <w:t>不</w:t>
      </w:r>
      <w:proofErr w:type="gramEnd"/>
      <w:r w:rsidRPr="00E53C63">
        <w:rPr>
          <w:i/>
          <w:iCs/>
        </w:rPr>
        <w:t>换行，用空格分隔</w:t>
      </w:r>
    </w:p>
    <w:p w14:paraId="5A04F4D5" w14:textId="77777777" w:rsidR="00E53C63" w:rsidRPr="00E53C63" w:rsidRDefault="00E53C63" w:rsidP="00E53C63">
      <w:pPr>
        <w:pStyle w:val="af8"/>
      </w:pPr>
      <w:r w:rsidRPr="00E53C63">
        <w:t xml:space="preserve">    print()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内层循环结束后换行</w:t>
      </w:r>
    </w:p>
    <w:p w14:paraId="0B317FB3" w14:textId="77777777" w:rsidR="00E53C63" w:rsidRPr="00E53C63" w:rsidRDefault="00E53C63" w:rsidP="00E53C63">
      <w:pPr>
        <w:pStyle w:val="af8"/>
      </w:pPr>
    </w:p>
    <w:p w14:paraId="04FCB439" w14:textId="77777777" w:rsidR="00E53C63" w:rsidRPr="00E53C63" w:rsidRDefault="00E53C63" w:rsidP="00E53C63">
      <w:pPr>
        <w:pStyle w:val="af8"/>
      </w:pPr>
      <w:r w:rsidRPr="00E53C63">
        <w:t xml:space="preserve">print("\n=== </w:t>
      </w:r>
      <w:r w:rsidRPr="00E53C63">
        <w:t>用循环画矩形</w:t>
      </w:r>
      <w:r w:rsidRPr="00E53C63">
        <w:t xml:space="preserve"> ===")</w:t>
      </w:r>
    </w:p>
    <w:p w14:paraId="6D9A990A" w14:textId="77777777" w:rsidR="00E53C63" w:rsidRPr="00E53C63" w:rsidRDefault="00E53C63" w:rsidP="00E53C63">
      <w:pPr>
        <w:pStyle w:val="af8"/>
      </w:pPr>
      <w:r w:rsidRPr="00E53C63">
        <w:t>高</w:t>
      </w:r>
      <w:r w:rsidRPr="00E53C63">
        <w:t xml:space="preserve"> = int(input("</w:t>
      </w:r>
      <w:r w:rsidRPr="00E53C63">
        <w:t>输入高度</w:t>
      </w:r>
      <w:r w:rsidRPr="00E53C63">
        <w:t>: "))</w:t>
      </w:r>
    </w:p>
    <w:p w14:paraId="5EEE0686" w14:textId="77777777" w:rsidR="00E53C63" w:rsidRPr="00E53C63" w:rsidRDefault="00E53C63" w:rsidP="00E53C63">
      <w:pPr>
        <w:pStyle w:val="af8"/>
      </w:pPr>
      <w:r w:rsidRPr="00E53C63">
        <w:t>宽</w:t>
      </w:r>
      <w:r w:rsidRPr="00E53C63">
        <w:t xml:space="preserve"> = int(input("</w:t>
      </w:r>
      <w:r w:rsidRPr="00E53C63">
        <w:t>输入宽度</w:t>
      </w:r>
      <w:r w:rsidRPr="00E53C63">
        <w:t>: "))</w:t>
      </w:r>
    </w:p>
    <w:p w14:paraId="6C7D201D" w14:textId="77777777" w:rsidR="00E53C63" w:rsidRPr="00E53C63" w:rsidRDefault="00E53C63" w:rsidP="00E53C63">
      <w:pPr>
        <w:pStyle w:val="af8"/>
      </w:pPr>
    </w:p>
    <w:p w14:paraId="1745E5C9" w14:textId="77777777" w:rsidR="00E53C63" w:rsidRPr="00E53C63" w:rsidRDefault="00E53C63" w:rsidP="00E53C63">
      <w:pPr>
        <w:pStyle w:val="af8"/>
      </w:pPr>
      <w:r w:rsidRPr="00E53C63">
        <w:t xml:space="preserve">for </w:t>
      </w:r>
      <w:proofErr w:type="spellStart"/>
      <w:r w:rsidRPr="00E53C63">
        <w:t>i</w:t>
      </w:r>
      <w:proofErr w:type="spellEnd"/>
      <w:r w:rsidRPr="00E53C63">
        <w:t xml:space="preserve"> in range(</w:t>
      </w:r>
      <w:r w:rsidRPr="00E53C63">
        <w:t>高</w:t>
      </w:r>
      <w:r w:rsidRPr="00E53C63">
        <w:t>):</w:t>
      </w:r>
    </w:p>
    <w:p w14:paraId="6F8CFD33" w14:textId="77777777" w:rsidR="00E53C63" w:rsidRPr="00E53C63" w:rsidRDefault="00E53C63" w:rsidP="00E53C63">
      <w:pPr>
        <w:pStyle w:val="af8"/>
      </w:pPr>
      <w:r w:rsidRPr="00E53C63">
        <w:t xml:space="preserve">    for j in range(</w:t>
      </w:r>
      <w:r w:rsidRPr="00E53C63">
        <w:t>宽</w:t>
      </w:r>
      <w:r w:rsidRPr="00E53C63">
        <w:t>):</w:t>
      </w:r>
    </w:p>
    <w:p w14:paraId="0EDA7BAD" w14:textId="77777777" w:rsidR="00E53C63" w:rsidRPr="00E53C63" w:rsidRDefault="00E53C63" w:rsidP="00E53C63">
      <w:pPr>
        <w:pStyle w:val="af8"/>
      </w:pPr>
      <w:r w:rsidRPr="00E53C63">
        <w:t xml:space="preserve">        </w:t>
      </w:r>
      <w:proofErr w:type="gramStart"/>
      <w:r w:rsidRPr="00E53C63">
        <w:t>print(</w:t>
      </w:r>
      <w:proofErr w:type="gramEnd"/>
      <w:r w:rsidRPr="00E53C63">
        <w:t>"*", end="")</w:t>
      </w:r>
    </w:p>
    <w:p w14:paraId="6EC74FEC" w14:textId="77777777" w:rsidR="00E53C63" w:rsidRPr="00E53C63" w:rsidRDefault="00E53C63" w:rsidP="00E53C63">
      <w:pPr>
        <w:pStyle w:val="af8"/>
      </w:pPr>
      <w:r w:rsidRPr="00E53C63">
        <w:t xml:space="preserve">    print()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换行</w:t>
      </w:r>
    </w:p>
    <w:p w14:paraId="6F51F3C9" w14:textId="30F79AE7" w:rsidR="00E53C63" w:rsidRPr="00E53C63" w:rsidRDefault="00E53C63" w:rsidP="00E53C63">
      <w:pPr>
        <w:ind w:firstLine="442"/>
      </w:pPr>
      <w:r w:rsidRPr="00E53C63">
        <w:rPr>
          <w:b/>
          <w:bCs/>
        </w:rPr>
        <w:t>运行结果：</w:t>
      </w:r>
    </w:p>
    <w:p w14:paraId="36026B51" w14:textId="30008D61" w:rsidR="00E53C63" w:rsidRPr="00E53C63" w:rsidRDefault="00E53C63" w:rsidP="00E53C63">
      <w:pPr>
        <w:ind w:firstLine="440"/>
      </w:pPr>
    </w:p>
    <w:p w14:paraId="28868073" w14:textId="77777777" w:rsidR="00F34B37" w:rsidRDefault="00F34B37" w:rsidP="00F34B37">
      <w:pPr>
        <w:pStyle w:val="af8"/>
      </w:pPr>
      <w:r>
        <w:rPr>
          <w:rFonts w:hint="eastAsia"/>
        </w:rPr>
        <w:t xml:space="preserve">=== </w:t>
      </w:r>
      <w:r>
        <w:rPr>
          <w:rFonts w:hint="eastAsia"/>
        </w:rPr>
        <w:t>九九乘法表</w:t>
      </w:r>
      <w:r>
        <w:rPr>
          <w:rFonts w:hint="eastAsia"/>
        </w:rPr>
        <w:t xml:space="preserve"> ===</w:t>
      </w:r>
    </w:p>
    <w:p w14:paraId="4AFA89A1" w14:textId="77777777" w:rsidR="00F34B37" w:rsidRDefault="00F34B37" w:rsidP="00F34B37">
      <w:pPr>
        <w:pStyle w:val="af8"/>
      </w:pPr>
      <w:r>
        <w:t>1×1=1</w:t>
      </w:r>
    </w:p>
    <w:p w14:paraId="087EB4C4" w14:textId="77777777" w:rsidR="00F34B37" w:rsidRDefault="00F34B37" w:rsidP="00F34B37">
      <w:pPr>
        <w:pStyle w:val="af8"/>
      </w:pPr>
      <w:r>
        <w:t>1×2=</w:t>
      </w:r>
      <w:proofErr w:type="gramStart"/>
      <w:r>
        <w:t>2  2</w:t>
      </w:r>
      <w:proofErr w:type="gramEnd"/>
      <w:r>
        <w:t>×2=4</w:t>
      </w:r>
    </w:p>
    <w:p w14:paraId="7FE97D6B" w14:textId="77777777" w:rsidR="00F34B37" w:rsidRDefault="00F34B37" w:rsidP="00F34B37">
      <w:pPr>
        <w:pStyle w:val="af8"/>
      </w:pPr>
      <w:r>
        <w:t>1×3=</w:t>
      </w:r>
      <w:proofErr w:type="gramStart"/>
      <w:r>
        <w:t>3  2</w:t>
      </w:r>
      <w:proofErr w:type="gramEnd"/>
      <w:r>
        <w:t>×3=6  3×3=9</w:t>
      </w:r>
    </w:p>
    <w:p w14:paraId="3B7D773E" w14:textId="77777777" w:rsidR="00F34B37" w:rsidRDefault="00F34B37" w:rsidP="00F34B37">
      <w:pPr>
        <w:pStyle w:val="af8"/>
      </w:pPr>
      <w:r>
        <w:t>1×4=</w:t>
      </w:r>
      <w:proofErr w:type="gramStart"/>
      <w:r>
        <w:t>4  2</w:t>
      </w:r>
      <w:proofErr w:type="gramEnd"/>
      <w:r>
        <w:t>×4=8  3×4=12  4×4=16</w:t>
      </w:r>
    </w:p>
    <w:p w14:paraId="57546BA6" w14:textId="77777777" w:rsidR="00F34B37" w:rsidRDefault="00F34B37" w:rsidP="00F34B37">
      <w:pPr>
        <w:pStyle w:val="af8"/>
      </w:pPr>
      <w:r>
        <w:t>1×5=</w:t>
      </w:r>
      <w:proofErr w:type="gramStart"/>
      <w:r>
        <w:t>5  2</w:t>
      </w:r>
      <w:proofErr w:type="gramEnd"/>
      <w:r>
        <w:t>×5=10  3×5=15  4×5=20  5×5=25</w:t>
      </w:r>
    </w:p>
    <w:p w14:paraId="5CB2AF3F" w14:textId="77777777" w:rsidR="00F34B37" w:rsidRDefault="00F34B37" w:rsidP="00F34B37">
      <w:pPr>
        <w:pStyle w:val="af8"/>
      </w:pPr>
      <w:r>
        <w:t>1×6=</w:t>
      </w:r>
      <w:proofErr w:type="gramStart"/>
      <w:r>
        <w:t>6  2</w:t>
      </w:r>
      <w:proofErr w:type="gramEnd"/>
      <w:r>
        <w:t>×6=12  3×6=18  4×6=24  5×6=30  6×6=36</w:t>
      </w:r>
    </w:p>
    <w:p w14:paraId="4DF9EBF6" w14:textId="77777777" w:rsidR="00F34B37" w:rsidRDefault="00F34B37" w:rsidP="00F34B37">
      <w:pPr>
        <w:pStyle w:val="af8"/>
      </w:pPr>
      <w:r>
        <w:t>1×7=</w:t>
      </w:r>
      <w:proofErr w:type="gramStart"/>
      <w:r>
        <w:t>7  2</w:t>
      </w:r>
      <w:proofErr w:type="gramEnd"/>
      <w:r>
        <w:t>×7=14  3×7=21  4×7=28  5×7=35  6×7=42  7×7=49</w:t>
      </w:r>
    </w:p>
    <w:p w14:paraId="07DE21AD" w14:textId="77777777" w:rsidR="00F34B37" w:rsidRDefault="00F34B37" w:rsidP="00F34B37">
      <w:pPr>
        <w:pStyle w:val="af8"/>
      </w:pPr>
      <w:r>
        <w:t>1×8=</w:t>
      </w:r>
      <w:proofErr w:type="gramStart"/>
      <w:r>
        <w:t>8  2</w:t>
      </w:r>
      <w:proofErr w:type="gramEnd"/>
      <w:r>
        <w:t>×8=16  3×8=24  4×8=32  5×8=40  6×8=48  7×8=56  8×8=64</w:t>
      </w:r>
    </w:p>
    <w:p w14:paraId="6FBE8D23" w14:textId="77777777" w:rsidR="00F34B37" w:rsidRDefault="00F34B37" w:rsidP="00F34B37">
      <w:pPr>
        <w:pStyle w:val="af8"/>
      </w:pPr>
      <w:r>
        <w:t>1×9=</w:t>
      </w:r>
      <w:proofErr w:type="gramStart"/>
      <w:r>
        <w:t>9  2</w:t>
      </w:r>
      <w:proofErr w:type="gramEnd"/>
      <w:r>
        <w:t>×9=18  3×9=27  4×9=36  5×9=45  6×9=54  7×9=63  8×9=72  9×9=81</w:t>
      </w:r>
    </w:p>
    <w:p w14:paraId="7C3966C1" w14:textId="77777777" w:rsidR="00F34B37" w:rsidRDefault="00F34B37" w:rsidP="00F34B37">
      <w:pPr>
        <w:pStyle w:val="af8"/>
      </w:pPr>
    </w:p>
    <w:p w14:paraId="412801CF" w14:textId="77777777" w:rsidR="00F34B37" w:rsidRDefault="00F34B37" w:rsidP="00F34B37">
      <w:pPr>
        <w:pStyle w:val="af8"/>
      </w:pPr>
      <w:r>
        <w:rPr>
          <w:rFonts w:hint="eastAsia"/>
        </w:rPr>
        <w:lastRenderedPageBreak/>
        <w:t xml:space="preserve">=== </w:t>
      </w:r>
      <w:r>
        <w:rPr>
          <w:rFonts w:hint="eastAsia"/>
        </w:rPr>
        <w:t>用循环画矩形</w:t>
      </w:r>
      <w:r>
        <w:rPr>
          <w:rFonts w:hint="eastAsia"/>
        </w:rPr>
        <w:t xml:space="preserve"> ===</w:t>
      </w:r>
    </w:p>
    <w:p w14:paraId="36DA3A3E" w14:textId="77777777" w:rsidR="00F34B37" w:rsidRDefault="00F34B37" w:rsidP="00F34B37">
      <w:pPr>
        <w:pStyle w:val="af8"/>
      </w:pPr>
      <w:r>
        <w:rPr>
          <w:rFonts w:hint="eastAsia"/>
        </w:rPr>
        <w:t>输入高度</w:t>
      </w:r>
      <w:r>
        <w:rPr>
          <w:rFonts w:hint="eastAsia"/>
        </w:rPr>
        <w:t>: 4</w:t>
      </w:r>
    </w:p>
    <w:p w14:paraId="6CF92068" w14:textId="77777777" w:rsidR="00F34B37" w:rsidRDefault="00F34B37" w:rsidP="00F34B37">
      <w:pPr>
        <w:pStyle w:val="af8"/>
      </w:pPr>
      <w:r>
        <w:rPr>
          <w:rFonts w:hint="eastAsia"/>
        </w:rPr>
        <w:t>输入宽度</w:t>
      </w:r>
      <w:r>
        <w:rPr>
          <w:rFonts w:hint="eastAsia"/>
        </w:rPr>
        <w:t>: 2</w:t>
      </w:r>
    </w:p>
    <w:p w14:paraId="2C5D255A" w14:textId="77777777" w:rsidR="00F34B37" w:rsidRDefault="00F34B37" w:rsidP="00F34B37">
      <w:pPr>
        <w:pStyle w:val="af8"/>
      </w:pPr>
      <w:r>
        <w:t>**</w:t>
      </w:r>
    </w:p>
    <w:p w14:paraId="0C6EB302" w14:textId="77777777" w:rsidR="00F34B37" w:rsidRDefault="00F34B37" w:rsidP="00F34B37">
      <w:pPr>
        <w:pStyle w:val="af8"/>
      </w:pPr>
      <w:r>
        <w:t>**</w:t>
      </w:r>
    </w:p>
    <w:p w14:paraId="0DD607E1" w14:textId="77777777" w:rsidR="00F34B37" w:rsidRDefault="00F34B37" w:rsidP="00F34B37">
      <w:pPr>
        <w:pStyle w:val="af8"/>
      </w:pPr>
      <w:r>
        <w:t>**</w:t>
      </w:r>
    </w:p>
    <w:p w14:paraId="562F10C8" w14:textId="66F90665" w:rsidR="00E53C63" w:rsidRPr="00E53C63" w:rsidRDefault="00F34B37" w:rsidP="00F34B37">
      <w:pPr>
        <w:ind w:firstLine="440"/>
      </w:pPr>
      <w:r>
        <w:t>**</w:t>
      </w:r>
      <w:r w:rsidR="00E53C63" w:rsidRPr="00E53C63">
        <w:rPr>
          <w:b/>
          <w:bCs/>
        </w:rPr>
        <w:t>生活例子：</w:t>
      </w:r>
    </w:p>
    <w:p w14:paraId="66A3A138" w14:textId="77777777" w:rsidR="00E53C63" w:rsidRPr="00E53C63" w:rsidRDefault="00E53C63" w:rsidP="00386879">
      <w:pPr>
        <w:numPr>
          <w:ilvl w:val="0"/>
          <w:numId w:val="33"/>
        </w:numPr>
        <w:ind w:firstLine="442"/>
      </w:pPr>
      <w:r w:rsidRPr="00E53C63">
        <w:rPr>
          <w:b/>
          <w:bCs/>
        </w:rPr>
        <w:t>工作日和时间段</w:t>
      </w:r>
      <w:r w:rsidRPr="00E53C63">
        <w:t>：外层循环</w:t>
      </w:r>
      <w:r w:rsidRPr="00E53C63">
        <w:t>5</w:t>
      </w:r>
      <w:r w:rsidRPr="00E53C63">
        <w:t>个工作日，内层循环</w:t>
      </w:r>
      <w:r w:rsidRPr="00E53C63">
        <w:t>8</w:t>
      </w:r>
      <w:r w:rsidRPr="00E53C63">
        <w:t>个上课时段</w:t>
      </w:r>
    </w:p>
    <w:p w14:paraId="2E6CD602" w14:textId="77777777" w:rsidR="00E53C63" w:rsidRPr="00E53C63" w:rsidRDefault="00E53C63" w:rsidP="00386879">
      <w:pPr>
        <w:numPr>
          <w:ilvl w:val="0"/>
          <w:numId w:val="33"/>
        </w:numPr>
        <w:ind w:firstLine="442"/>
      </w:pPr>
      <w:r w:rsidRPr="00E53C63">
        <w:rPr>
          <w:b/>
          <w:bCs/>
        </w:rPr>
        <w:t>电影院座位</w:t>
      </w:r>
      <w:r w:rsidRPr="00E53C63">
        <w:t>：外层循环排数（</w:t>
      </w:r>
      <w:r w:rsidRPr="00E53C63">
        <w:t>A-J</w:t>
      </w:r>
      <w:r w:rsidRPr="00E53C63">
        <w:t>），内层循环每排的座位号（</w:t>
      </w:r>
      <w:r w:rsidRPr="00E53C63">
        <w:t>1-10</w:t>
      </w:r>
      <w:r w:rsidRPr="00E53C63">
        <w:t>）</w:t>
      </w:r>
    </w:p>
    <w:p w14:paraId="205ADD73" w14:textId="77777777" w:rsidR="00E53C63" w:rsidRPr="00E53C63" w:rsidRDefault="00BE3D61" w:rsidP="00F34B37">
      <w:pPr>
        <w:ind w:firstLineChars="0" w:firstLine="0"/>
      </w:pPr>
      <w:r>
        <w:pict w14:anchorId="06796DD3">
          <v:rect id="_x0000_i1050" style="width:0;height:1.5pt" o:hralign="center" o:hrstd="t" o:hr="t" fillcolor="#a0a0a0" stroked="f"/>
        </w:pict>
      </w:r>
    </w:p>
    <w:p w14:paraId="58EE4CA2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综合练习：统计素数</w:t>
      </w:r>
      <w:r w:rsidRPr="00E53C63">
        <w:t xml:space="preserve"> </w:t>
      </w:r>
      <w:r w:rsidRPr="00E53C63">
        <w:t>新建文件</w:t>
      </w:r>
      <w:r w:rsidRPr="00E53C63">
        <w:t xml:space="preserve"> 1-6-5-prime.py</w:t>
      </w:r>
      <w:r w:rsidRPr="00E53C63">
        <w:t>：</w:t>
      </w:r>
    </w:p>
    <w:p w14:paraId="196F5406" w14:textId="77777777" w:rsidR="00E53C63" w:rsidRPr="00E53C63" w:rsidRDefault="00E53C63" w:rsidP="00F34B37">
      <w:pPr>
        <w:pStyle w:val="af8"/>
      </w:pPr>
      <w:r w:rsidRPr="00E53C63">
        <w:t xml:space="preserve">print("=== </w:t>
      </w:r>
      <w:r w:rsidRPr="00E53C63">
        <w:t>统计</w:t>
      </w:r>
      <w:r w:rsidRPr="00E53C63">
        <w:t>1-100</w:t>
      </w:r>
      <w:r w:rsidRPr="00E53C63">
        <w:t>中的素数</w:t>
      </w:r>
      <w:r w:rsidRPr="00E53C63">
        <w:t xml:space="preserve"> ===")</w:t>
      </w:r>
    </w:p>
    <w:p w14:paraId="5EF73721" w14:textId="77777777" w:rsidR="00E53C63" w:rsidRPr="00E53C63" w:rsidRDefault="00E53C63" w:rsidP="00F34B37">
      <w:pPr>
        <w:pStyle w:val="af8"/>
      </w:pPr>
      <w:r w:rsidRPr="00E53C63">
        <w:t>素数个数</w:t>
      </w:r>
      <w:r w:rsidRPr="00E53C63">
        <w:t xml:space="preserve"> = 0</w:t>
      </w:r>
    </w:p>
    <w:p w14:paraId="4D0ADBBB" w14:textId="77777777" w:rsidR="00E53C63" w:rsidRPr="00E53C63" w:rsidRDefault="00E53C63" w:rsidP="00F34B37">
      <w:pPr>
        <w:pStyle w:val="af8"/>
      </w:pPr>
    </w:p>
    <w:p w14:paraId="349C809B" w14:textId="77777777" w:rsidR="00E53C63" w:rsidRPr="00E53C63" w:rsidRDefault="00E53C63" w:rsidP="00F34B37">
      <w:pPr>
        <w:pStyle w:val="af8"/>
      </w:pPr>
      <w:r w:rsidRPr="00E53C63">
        <w:t xml:space="preserve">for </w:t>
      </w:r>
      <w:r w:rsidRPr="00E53C63">
        <w:t>数字</w:t>
      </w:r>
      <w:r w:rsidRPr="00E53C63">
        <w:t xml:space="preserve"> in range(2, 101):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从</w:t>
      </w:r>
      <w:r w:rsidRPr="00E53C63">
        <w:rPr>
          <w:i/>
          <w:iCs/>
        </w:rPr>
        <w:t>2</w:t>
      </w:r>
      <w:r w:rsidRPr="00E53C63">
        <w:rPr>
          <w:i/>
          <w:iCs/>
        </w:rPr>
        <w:t>开始，</w:t>
      </w:r>
      <w:r w:rsidRPr="00E53C63">
        <w:rPr>
          <w:i/>
          <w:iCs/>
        </w:rPr>
        <w:t>1</w:t>
      </w:r>
      <w:r w:rsidRPr="00E53C63">
        <w:rPr>
          <w:i/>
          <w:iCs/>
        </w:rPr>
        <w:t>不是素数</w:t>
      </w:r>
    </w:p>
    <w:p w14:paraId="72FE94D2" w14:textId="77777777" w:rsidR="00E53C63" w:rsidRPr="00E53C63" w:rsidRDefault="00E53C63" w:rsidP="00F34B37">
      <w:pPr>
        <w:pStyle w:val="af8"/>
      </w:pPr>
      <w:r w:rsidRPr="00E53C63">
        <w:t xml:space="preserve">    </w:t>
      </w:r>
      <w:r w:rsidRPr="00E53C63">
        <w:t>是素数</w:t>
      </w:r>
      <w:r w:rsidRPr="00E53C63">
        <w:t xml:space="preserve"> = True</w:t>
      </w:r>
    </w:p>
    <w:p w14:paraId="2BA02650" w14:textId="77777777" w:rsidR="00E53C63" w:rsidRPr="00E53C63" w:rsidRDefault="00E53C63" w:rsidP="00F34B37">
      <w:pPr>
        <w:pStyle w:val="af8"/>
      </w:pPr>
      <w:r w:rsidRPr="00E53C63">
        <w:t xml:space="preserve">    </w:t>
      </w:r>
    </w:p>
    <w:p w14:paraId="39EAA5CD" w14:textId="77777777" w:rsidR="00E53C63" w:rsidRPr="00E53C63" w:rsidRDefault="00E53C63" w:rsidP="00F34B37">
      <w:pPr>
        <w:pStyle w:val="af8"/>
      </w:pPr>
      <w:r w:rsidRPr="00E53C63">
        <w:t xml:space="preserve">  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内层循环：检查是否能被</w:t>
      </w:r>
      <w:r w:rsidRPr="00E53C63">
        <w:rPr>
          <w:i/>
          <w:iCs/>
        </w:rPr>
        <w:t>2</w:t>
      </w:r>
      <w:r w:rsidRPr="00E53C63">
        <w:rPr>
          <w:i/>
          <w:iCs/>
        </w:rPr>
        <w:t>到数字</w:t>
      </w:r>
      <w:r w:rsidRPr="00E53C63">
        <w:rPr>
          <w:i/>
          <w:iCs/>
        </w:rPr>
        <w:t>-1</w:t>
      </w:r>
      <w:r w:rsidRPr="00E53C63">
        <w:rPr>
          <w:i/>
          <w:iCs/>
        </w:rPr>
        <w:t>之间的数整除</w:t>
      </w:r>
    </w:p>
    <w:p w14:paraId="79E78209" w14:textId="77777777" w:rsidR="00E53C63" w:rsidRPr="00E53C63" w:rsidRDefault="00E53C63" w:rsidP="00F34B37">
      <w:pPr>
        <w:pStyle w:val="af8"/>
      </w:pPr>
      <w:r w:rsidRPr="00E53C63">
        <w:t xml:space="preserve">    for </w:t>
      </w:r>
      <w:r w:rsidRPr="00E53C63">
        <w:t>除数</w:t>
      </w:r>
      <w:r w:rsidRPr="00E53C63">
        <w:t xml:space="preserve"> in range(2, </w:t>
      </w:r>
      <w:r w:rsidRPr="00E53C63">
        <w:t>数字</w:t>
      </w:r>
      <w:r w:rsidRPr="00E53C63">
        <w:t>):</w:t>
      </w:r>
    </w:p>
    <w:p w14:paraId="417487EF" w14:textId="77777777" w:rsidR="00E53C63" w:rsidRPr="00E53C63" w:rsidRDefault="00E53C63" w:rsidP="00F34B37">
      <w:pPr>
        <w:pStyle w:val="af8"/>
      </w:pPr>
      <w:r w:rsidRPr="00E53C63">
        <w:t xml:space="preserve">        if </w:t>
      </w:r>
      <w:r w:rsidRPr="00E53C63">
        <w:t>数字</w:t>
      </w:r>
      <w:r w:rsidRPr="00E53C63">
        <w:t xml:space="preserve"> % </w:t>
      </w:r>
      <w:r w:rsidRPr="00E53C63">
        <w:t>除数</w:t>
      </w:r>
      <w:r w:rsidRPr="00E53C63">
        <w:t xml:space="preserve"> == 0:</w:t>
      </w:r>
    </w:p>
    <w:p w14:paraId="2E8FAE9F" w14:textId="77777777" w:rsidR="00E53C63" w:rsidRPr="00E53C63" w:rsidRDefault="00E53C63" w:rsidP="00F34B37">
      <w:pPr>
        <w:pStyle w:val="af8"/>
      </w:pPr>
      <w:r w:rsidRPr="00E53C63">
        <w:t xml:space="preserve">            </w:t>
      </w:r>
      <w:r w:rsidRPr="00E53C63">
        <w:t>是素数</w:t>
      </w:r>
      <w:r w:rsidRPr="00E53C63">
        <w:t xml:space="preserve"> = False</w:t>
      </w:r>
    </w:p>
    <w:p w14:paraId="592AD896" w14:textId="77777777" w:rsidR="00E53C63" w:rsidRPr="00E53C63" w:rsidRDefault="00E53C63" w:rsidP="00F34B37">
      <w:pPr>
        <w:pStyle w:val="af8"/>
      </w:pPr>
      <w:r w:rsidRPr="00E53C63">
        <w:t xml:space="preserve">            break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发现能整除就不是素数，立即跳出内层循环</w:t>
      </w:r>
    </w:p>
    <w:p w14:paraId="5BC3CFA0" w14:textId="77777777" w:rsidR="00E53C63" w:rsidRPr="00E53C63" w:rsidRDefault="00E53C63" w:rsidP="00F34B37">
      <w:pPr>
        <w:pStyle w:val="af8"/>
      </w:pPr>
      <w:r w:rsidRPr="00E53C63">
        <w:t xml:space="preserve">    </w:t>
      </w:r>
    </w:p>
    <w:p w14:paraId="020124DD" w14:textId="77777777" w:rsidR="00E53C63" w:rsidRPr="00E53C63" w:rsidRDefault="00E53C63" w:rsidP="00F34B37">
      <w:pPr>
        <w:pStyle w:val="af8"/>
      </w:pPr>
      <w:r w:rsidRPr="00E53C63">
        <w:t xml:space="preserve">    if </w:t>
      </w:r>
      <w:r w:rsidRPr="00E53C63">
        <w:t>是素数</w:t>
      </w:r>
      <w:r w:rsidRPr="00E53C63">
        <w:t>:</w:t>
      </w:r>
    </w:p>
    <w:p w14:paraId="00EFEFCE" w14:textId="77777777" w:rsidR="00E53C63" w:rsidRPr="00E53C63" w:rsidRDefault="00E53C63" w:rsidP="00F34B37">
      <w:pPr>
        <w:pStyle w:val="af8"/>
      </w:pPr>
      <w:r w:rsidRPr="00E53C63">
        <w:t xml:space="preserve">        print(f"{</w:t>
      </w:r>
      <w:r w:rsidRPr="00E53C63">
        <w:t>数字</w:t>
      </w:r>
      <w:r w:rsidRPr="00E53C63">
        <w:t xml:space="preserve">} </w:t>
      </w:r>
      <w:r w:rsidRPr="00E53C63">
        <w:t>是素数</w:t>
      </w:r>
      <w:r w:rsidRPr="00E53C63">
        <w:t>")</w:t>
      </w:r>
    </w:p>
    <w:p w14:paraId="0FCF6A30" w14:textId="77777777" w:rsidR="00E53C63" w:rsidRPr="00E53C63" w:rsidRDefault="00E53C63" w:rsidP="00F34B37">
      <w:pPr>
        <w:pStyle w:val="af8"/>
      </w:pPr>
      <w:r w:rsidRPr="00E53C63">
        <w:t xml:space="preserve">        </w:t>
      </w:r>
      <w:r w:rsidRPr="00E53C63">
        <w:t>素数个数</w:t>
      </w:r>
      <w:r w:rsidRPr="00E53C63">
        <w:t xml:space="preserve"> += 1</w:t>
      </w:r>
    </w:p>
    <w:p w14:paraId="23296E54" w14:textId="77777777" w:rsidR="00E53C63" w:rsidRPr="00E53C63" w:rsidRDefault="00E53C63" w:rsidP="00F34B37">
      <w:pPr>
        <w:pStyle w:val="af8"/>
      </w:pPr>
    </w:p>
    <w:p w14:paraId="077A4A64" w14:textId="77777777" w:rsidR="00E53C63" w:rsidRPr="00E53C63" w:rsidRDefault="00E53C63" w:rsidP="00F34B37">
      <w:pPr>
        <w:pStyle w:val="af8"/>
      </w:pPr>
      <w:r w:rsidRPr="00E53C63">
        <w:t>print(f"1-100</w:t>
      </w:r>
      <w:r w:rsidRPr="00E53C63">
        <w:t>中共有</w:t>
      </w:r>
      <w:r w:rsidRPr="00E53C63">
        <w:t xml:space="preserve"> {</w:t>
      </w:r>
      <w:r w:rsidRPr="00E53C63">
        <w:t>素数个数</w:t>
      </w:r>
      <w:r w:rsidRPr="00E53C63">
        <w:t xml:space="preserve">} </w:t>
      </w:r>
      <w:proofErr w:type="gramStart"/>
      <w:r w:rsidRPr="00E53C63">
        <w:t>个</w:t>
      </w:r>
      <w:proofErr w:type="gramEnd"/>
      <w:r w:rsidRPr="00E53C63">
        <w:t>素数</w:t>
      </w:r>
      <w:r w:rsidRPr="00E53C63">
        <w:t>")</w:t>
      </w:r>
    </w:p>
    <w:p w14:paraId="48CD2A2C" w14:textId="77777777" w:rsidR="00F34B37" w:rsidRDefault="00F34B37">
      <w:pPr>
        <w:widowControl/>
        <w:spacing w:after="160" w:line="278" w:lineRule="auto"/>
        <w:ind w:firstLineChars="0" w:firstLine="0"/>
      </w:pPr>
      <w:r>
        <w:br w:type="page"/>
      </w:r>
    </w:p>
    <w:p w14:paraId="79849B04" w14:textId="71258E33" w:rsidR="00E53C63" w:rsidRPr="00E53C63" w:rsidRDefault="00BE3D61" w:rsidP="00F34B37">
      <w:pPr>
        <w:ind w:firstLineChars="0" w:firstLine="0"/>
      </w:pPr>
      <w:r>
        <w:lastRenderedPageBreak/>
        <w:pict w14:anchorId="7B76EC8C">
          <v:rect id="_x0000_i1051" style="width:0;height:1.5pt" o:hralign="center" o:hrstd="t" o:hr="t" fillcolor="#a0a0a0" stroked="f"/>
        </w:pict>
      </w:r>
    </w:p>
    <w:p w14:paraId="6916FE3E" w14:textId="434B42C4" w:rsidR="00E53C63" w:rsidRPr="00E53C63" w:rsidRDefault="00E53C63" w:rsidP="00F34B37">
      <w:pPr>
        <w:ind w:firstLine="442"/>
      </w:pPr>
      <w:r w:rsidRPr="00E53C63">
        <w:rPr>
          <w:b/>
          <w:bCs/>
        </w:rPr>
        <w:t>课后作业：</w:t>
      </w:r>
      <w:r w:rsidRPr="00E53C63">
        <w:t xml:space="preserve"> </w:t>
      </w:r>
      <w:r w:rsidRPr="00E53C63">
        <w:t>编写程序</w:t>
      </w:r>
      <w:r w:rsidRPr="00E53C63">
        <w:t xml:space="preserve"> 1-6-5-homework.py</w:t>
      </w:r>
      <w:r w:rsidRPr="00E53C63">
        <w:t>：用循环嵌套打印以下图案（</w:t>
      </w:r>
      <w:r w:rsidRPr="00E53C63">
        <w:t>n=5</w:t>
      </w:r>
      <w:r w:rsidRPr="00E53C63">
        <w:t>）</w:t>
      </w:r>
    </w:p>
    <w:p w14:paraId="32246D83" w14:textId="77777777" w:rsidR="00E53C63" w:rsidRPr="00E53C63" w:rsidRDefault="00E53C63" w:rsidP="00F34B37">
      <w:pPr>
        <w:pStyle w:val="af8"/>
      </w:pPr>
      <w:r w:rsidRPr="00E53C63">
        <w:t>*****</w:t>
      </w:r>
    </w:p>
    <w:p w14:paraId="3A89FE07" w14:textId="77777777" w:rsidR="00E53C63" w:rsidRPr="00E53C63" w:rsidRDefault="00E53C63" w:rsidP="00F34B37">
      <w:pPr>
        <w:pStyle w:val="af8"/>
      </w:pPr>
      <w:r w:rsidRPr="00E53C63">
        <w:t>****</w:t>
      </w:r>
    </w:p>
    <w:p w14:paraId="5AE3184D" w14:textId="77777777" w:rsidR="00E53C63" w:rsidRPr="00E53C63" w:rsidRDefault="00E53C63" w:rsidP="00F34B37">
      <w:pPr>
        <w:pStyle w:val="af8"/>
      </w:pPr>
      <w:r w:rsidRPr="00E53C63">
        <w:t>***</w:t>
      </w:r>
    </w:p>
    <w:p w14:paraId="55281FEF" w14:textId="77777777" w:rsidR="00E53C63" w:rsidRPr="00E53C63" w:rsidRDefault="00E53C63" w:rsidP="00F34B37">
      <w:pPr>
        <w:pStyle w:val="af8"/>
      </w:pPr>
      <w:r w:rsidRPr="00E53C63">
        <w:t>**</w:t>
      </w:r>
    </w:p>
    <w:p w14:paraId="7F5DE51E" w14:textId="77777777" w:rsidR="00E53C63" w:rsidRPr="00E53C63" w:rsidRDefault="00E53C63" w:rsidP="00F34B37">
      <w:pPr>
        <w:pStyle w:val="af8"/>
      </w:pPr>
      <w:r w:rsidRPr="00E53C63">
        <w:t>*</w:t>
      </w:r>
    </w:p>
    <w:p w14:paraId="502BB32C" w14:textId="77777777" w:rsidR="00E53C63" w:rsidRPr="00E53C63" w:rsidRDefault="00E53C63" w:rsidP="00386879">
      <w:pPr>
        <w:numPr>
          <w:ilvl w:val="0"/>
          <w:numId w:val="34"/>
        </w:numPr>
        <w:ind w:firstLine="442"/>
      </w:pPr>
      <w:r w:rsidRPr="00E53C63">
        <w:rPr>
          <w:b/>
          <w:bCs/>
        </w:rPr>
        <w:t>提示</w:t>
      </w:r>
      <w:r w:rsidRPr="00E53C63">
        <w:t>：外层控制行，内层控制每行的</w:t>
      </w:r>
      <w:r w:rsidRPr="00E53C63">
        <w:t>*</w:t>
      </w:r>
      <w:r w:rsidRPr="00E53C63">
        <w:t>数量，数量与行号有关</w:t>
      </w:r>
    </w:p>
    <w:p w14:paraId="378581D1" w14:textId="77777777" w:rsidR="00E53C63" w:rsidRPr="00E53C63" w:rsidRDefault="00BE3D61" w:rsidP="00F34B37">
      <w:pPr>
        <w:ind w:firstLineChars="0" w:firstLine="0"/>
      </w:pPr>
      <w:r>
        <w:pict w14:anchorId="1C5DC035">
          <v:rect id="_x0000_i1052" style="width:0;height:1.5pt" o:hralign="center" o:hrstd="t" o:hr="t" fillcolor="#a0a0a0" stroked="f"/>
        </w:pict>
      </w:r>
    </w:p>
    <w:p w14:paraId="17D1F8CF" w14:textId="77777777" w:rsidR="00E53C63" w:rsidRPr="00E53C63" w:rsidRDefault="00E53C63" w:rsidP="00E53C63">
      <w:pPr>
        <w:pStyle w:val="3"/>
      </w:pPr>
      <w:bookmarkStart w:id="27" w:name="_Toc218877936"/>
      <w:r w:rsidRPr="00E53C63">
        <w:t xml:space="preserve">1.6.6 </w:t>
      </w:r>
      <w:r w:rsidRPr="00E53C63">
        <w:t>循环综合实践</w:t>
      </w:r>
      <w:bookmarkEnd w:id="27"/>
    </w:p>
    <w:p w14:paraId="6D42D46B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综合案例：简易</w:t>
      </w:r>
      <w:r w:rsidRPr="00E53C63">
        <w:rPr>
          <w:b/>
          <w:bCs/>
        </w:rPr>
        <w:t>ATM</w:t>
      </w:r>
      <w:r w:rsidRPr="00E53C63">
        <w:rPr>
          <w:b/>
          <w:bCs/>
        </w:rPr>
        <w:t>系统</w:t>
      </w:r>
      <w:r w:rsidRPr="00E53C63">
        <w:t xml:space="preserve"> </w:t>
      </w:r>
      <w:r w:rsidRPr="00E53C63">
        <w:t>新建文件</w:t>
      </w:r>
      <w:r w:rsidRPr="00E53C63">
        <w:t xml:space="preserve"> 1-6-6-atm.py</w:t>
      </w:r>
      <w:r w:rsidRPr="00E53C63">
        <w:t>：</w:t>
      </w:r>
    </w:p>
    <w:p w14:paraId="6B01211D" w14:textId="77777777" w:rsidR="00E53C63" w:rsidRPr="00E53C63" w:rsidRDefault="00E53C63" w:rsidP="00F34B37">
      <w:pPr>
        <w:pStyle w:val="af8"/>
      </w:pPr>
      <w:r w:rsidRPr="00E53C63">
        <w:t xml:space="preserve">print("=== </w:t>
      </w:r>
      <w:r w:rsidRPr="00E53C63">
        <w:t>简易</w:t>
      </w:r>
      <w:r w:rsidRPr="00E53C63">
        <w:t>ATM</w:t>
      </w:r>
      <w:r w:rsidRPr="00E53C63">
        <w:t>系统</w:t>
      </w:r>
      <w:r w:rsidRPr="00E53C63">
        <w:t xml:space="preserve"> ===")</w:t>
      </w:r>
    </w:p>
    <w:p w14:paraId="25605763" w14:textId="77777777" w:rsidR="00E53C63" w:rsidRPr="00E53C63" w:rsidRDefault="00E53C63" w:rsidP="00F34B37">
      <w:pPr>
        <w:pStyle w:val="af8"/>
      </w:pPr>
      <w:r w:rsidRPr="00E53C63">
        <w:t>密码</w:t>
      </w:r>
      <w:r w:rsidRPr="00E53C63">
        <w:t xml:space="preserve"> = "123456"</w:t>
      </w:r>
    </w:p>
    <w:p w14:paraId="7C05428F" w14:textId="77777777" w:rsidR="00E53C63" w:rsidRPr="00E53C63" w:rsidRDefault="00E53C63" w:rsidP="00F34B37">
      <w:pPr>
        <w:pStyle w:val="af8"/>
      </w:pPr>
      <w:r w:rsidRPr="00E53C63">
        <w:t>余额</w:t>
      </w:r>
      <w:r w:rsidRPr="00E53C63">
        <w:t xml:space="preserve"> = 1000</w:t>
      </w:r>
    </w:p>
    <w:p w14:paraId="70D760BB" w14:textId="77777777" w:rsidR="00E53C63" w:rsidRPr="00E53C63" w:rsidRDefault="00E53C63" w:rsidP="00F34B37">
      <w:pPr>
        <w:pStyle w:val="af8"/>
      </w:pPr>
    </w:p>
    <w:p w14:paraId="11A6DEA5" w14:textId="77777777" w:rsidR="00E53C63" w:rsidRPr="00E53C63" w:rsidRDefault="00E53C63" w:rsidP="00F34B37">
      <w:pPr>
        <w:pStyle w:val="af8"/>
      </w:pPr>
      <w:r w:rsidRPr="00E53C63">
        <w:rPr>
          <w:i/>
          <w:iCs/>
        </w:rPr>
        <w:t xml:space="preserve"># </w:t>
      </w:r>
      <w:r w:rsidRPr="00E53C63">
        <w:rPr>
          <w:i/>
          <w:iCs/>
        </w:rPr>
        <w:t>登录验证（最多</w:t>
      </w:r>
      <w:r w:rsidRPr="00E53C63">
        <w:rPr>
          <w:i/>
          <w:iCs/>
        </w:rPr>
        <w:t>3</w:t>
      </w:r>
      <w:r w:rsidRPr="00E53C63">
        <w:rPr>
          <w:i/>
          <w:iCs/>
        </w:rPr>
        <w:t>次）</w:t>
      </w:r>
    </w:p>
    <w:p w14:paraId="49B82B65" w14:textId="77777777" w:rsidR="00E53C63" w:rsidRPr="00E53C63" w:rsidRDefault="00E53C63" w:rsidP="00F34B37">
      <w:pPr>
        <w:pStyle w:val="af8"/>
      </w:pPr>
      <w:r w:rsidRPr="00E53C63">
        <w:t xml:space="preserve">for </w:t>
      </w:r>
      <w:r w:rsidRPr="00E53C63">
        <w:t>尝试次数</w:t>
      </w:r>
      <w:r w:rsidRPr="00E53C63">
        <w:t xml:space="preserve"> in range(3):</w:t>
      </w:r>
    </w:p>
    <w:p w14:paraId="39659829" w14:textId="77777777" w:rsidR="00E53C63" w:rsidRPr="00E53C63" w:rsidRDefault="00E53C63" w:rsidP="00F34B37">
      <w:pPr>
        <w:pStyle w:val="af8"/>
      </w:pPr>
      <w:r w:rsidRPr="00E53C63">
        <w:t xml:space="preserve">    </w:t>
      </w:r>
      <w:r w:rsidRPr="00E53C63">
        <w:t>输入密码</w:t>
      </w:r>
      <w:r w:rsidRPr="00E53C63">
        <w:t xml:space="preserve"> = input("</w:t>
      </w:r>
      <w:r w:rsidRPr="00E53C63">
        <w:t>请输入</w:t>
      </w:r>
      <w:r w:rsidRPr="00E53C63">
        <w:t>6</w:t>
      </w:r>
      <w:r w:rsidRPr="00E53C63">
        <w:t>位密码</w:t>
      </w:r>
      <w:r w:rsidRPr="00E53C63">
        <w:t>: ")</w:t>
      </w:r>
    </w:p>
    <w:p w14:paraId="098B27E7" w14:textId="77777777" w:rsidR="00E53C63" w:rsidRPr="00E53C63" w:rsidRDefault="00E53C63" w:rsidP="00F34B37">
      <w:pPr>
        <w:pStyle w:val="af8"/>
      </w:pPr>
      <w:r w:rsidRPr="00E53C63">
        <w:t xml:space="preserve">    if </w:t>
      </w:r>
      <w:r w:rsidRPr="00E53C63">
        <w:t>输入密码</w:t>
      </w:r>
      <w:r w:rsidRPr="00E53C63">
        <w:t xml:space="preserve"> == </w:t>
      </w:r>
      <w:r w:rsidRPr="00E53C63">
        <w:t>密码</w:t>
      </w:r>
      <w:r w:rsidRPr="00E53C63">
        <w:t>:</w:t>
      </w:r>
    </w:p>
    <w:p w14:paraId="3A867593" w14:textId="77777777" w:rsidR="00E53C63" w:rsidRPr="00E53C63" w:rsidRDefault="00E53C63" w:rsidP="00F34B37">
      <w:pPr>
        <w:pStyle w:val="af8"/>
      </w:pPr>
      <w:r w:rsidRPr="00E53C63">
        <w:t xml:space="preserve">        print("</w:t>
      </w:r>
      <w:r w:rsidRPr="00E53C63">
        <w:t>登录成功！</w:t>
      </w:r>
      <w:r w:rsidRPr="00E53C63">
        <w:t>")</w:t>
      </w:r>
    </w:p>
    <w:p w14:paraId="53596C22" w14:textId="77777777" w:rsidR="00E53C63" w:rsidRPr="00E53C63" w:rsidRDefault="00E53C63" w:rsidP="00F34B37">
      <w:pPr>
        <w:pStyle w:val="af8"/>
      </w:pPr>
      <w:r w:rsidRPr="00E53C63">
        <w:t xml:space="preserve">        break</w:t>
      </w:r>
    </w:p>
    <w:p w14:paraId="28962520" w14:textId="77777777" w:rsidR="00E53C63" w:rsidRPr="00E53C63" w:rsidRDefault="00E53C63" w:rsidP="00F34B37">
      <w:pPr>
        <w:pStyle w:val="af8"/>
      </w:pPr>
      <w:r w:rsidRPr="00E53C63">
        <w:t xml:space="preserve">    else:</w:t>
      </w:r>
    </w:p>
    <w:p w14:paraId="231B0F20" w14:textId="77777777" w:rsidR="00E53C63" w:rsidRPr="00E53C63" w:rsidRDefault="00E53C63" w:rsidP="00F34B37">
      <w:pPr>
        <w:pStyle w:val="af8"/>
      </w:pPr>
      <w:r w:rsidRPr="00E53C63">
        <w:t xml:space="preserve">        print(f"</w:t>
      </w:r>
      <w:r w:rsidRPr="00E53C63">
        <w:t>密码错误！还剩</w:t>
      </w:r>
      <w:r w:rsidRPr="00E53C63">
        <w:t xml:space="preserve"> {2 - </w:t>
      </w:r>
      <w:r w:rsidRPr="00E53C63">
        <w:t>尝试次数</w:t>
      </w:r>
      <w:r w:rsidRPr="00E53C63">
        <w:t xml:space="preserve">} </w:t>
      </w:r>
      <w:r w:rsidRPr="00E53C63">
        <w:t>次机会</w:t>
      </w:r>
      <w:r w:rsidRPr="00E53C63">
        <w:t>")</w:t>
      </w:r>
    </w:p>
    <w:p w14:paraId="601FF193" w14:textId="77777777" w:rsidR="00E53C63" w:rsidRPr="00E53C63" w:rsidRDefault="00E53C63" w:rsidP="00F34B37">
      <w:pPr>
        <w:pStyle w:val="af8"/>
      </w:pPr>
      <w:r w:rsidRPr="00E53C63">
        <w:t>else:</w:t>
      </w:r>
    </w:p>
    <w:p w14:paraId="44838206" w14:textId="77777777" w:rsidR="00E53C63" w:rsidRPr="00E53C63" w:rsidRDefault="00E53C63" w:rsidP="00F34B37">
      <w:pPr>
        <w:pStyle w:val="af8"/>
      </w:pPr>
      <w:r w:rsidRPr="00E53C63">
        <w:t xml:space="preserve">    </w:t>
      </w:r>
      <w:r w:rsidRPr="00E53C63">
        <w:rPr>
          <w:i/>
          <w:iCs/>
        </w:rPr>
        <w:t># for</w:t>
      </w:r>
      <w:r w:rsidRPr="00E53C63">
        <w:rPr>
          <w:i/>
          <w:iCs/>
        </w:rPr>
        <w:t>循环正常结束（没遇到</w:t>
      </w:r>
      <w:r w:rsidRPr="00E53C63">
        <w:rPr>
          <w:i/>
          <w:iCs/>
        </w:rPr>
        <w:t>break</w:t>
      </w:r>
      <w:r w:rsidRPr="00E53C63">
        <w:rPr>
          <w:i/>
          <w:iCs/>
        </w:rPr>
        <w:t>）才执行</w:t>
      </w:r>
    </w:p>
    <w:p w14:paraId="041FF00F" w14:textId="77777777" w:rsidR="00E53C63" w:rsidRPr="00E53C63" w:rsidRDefault="00E53C63" w:rsidP="00F34B37">
      <w:pPr>
        <w:pStyle w:val="af8"/>
      </w:pPr>
      <w:r w:rsidRPr="00E53C63">
        <w:t xml:space="preserve">    print("</w:t>
      </w:r>
      <w:r w:rsidRPr="00E53C63">
        <w:t>三次错误，卡已锁定！</w:t>
      </w:r>
      <w:r w:rsidRPr="00E53C63">
        <w:t>")</w:t>
      </w:r>
    </w:p>
    <w:p w14:paraId="584914B0" w14:textId="77777777" w:rsidR="00E53C63" w:rsidRPr="00E53C63" w:rsidRDefault="00E53C63" w:rsidP="00F34B37">
      <w:pPr>
        <w:pStyle w:val="af8"/>
      </w:pPr>
      <w:r w:rsidRPr="00E53C63">
        <w:t xml:space="preserve">    exit()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退出程序</w:t>
      </w:r>
    </w:p>
    <w:p w14:paraId="06AB8858" w14:textId="77777777" w:rsidR="00E53C63" w:rsidRPr="00E53C63" w:rsidRDefault="00E53C63" w:rsidP="00F34B37">
      <w:pPr>
        <w:pStyle w:val="af8"/>
      </w:pPr>
    </w:p>
    <w:p w14:paraId="7D9A5ABA" w14:textId="77777777" w:rsidR="00E53C63" w:rsidRPr="00E53C63" w:rsidRDefault="00E53C63" w:rsidP="00F34B37">
      <w:pPr>
        <w:pStyle w:val="af8"/>
      </w:pPr>
      <w:r w:rsidRPr="00E53C63">
        <w:rPr>
          <w:i/>
          <w:iCs/>
        </w:rPr>
        <w:t xml:space="preserve"># </w:t>
      </w:r>
      <w:r w:rsidRPr="00E53C63">
        <w:rPr>
          <w:i/>
          <w:iCs/>
        </w:rPr>
        <w:t>主菜单循环</w:t>
      </w:r>
    </w:p>
    <w:p w14:paraId="25978BB5" w14:textId="77777777" w:rsidR="00E53C63" w:rsidRPr="00E53C63" w:rsidRDefault="00E53C63" w:rsidP="00F34B37">
      <w:pPr>
        <w:pStyle w:val="af8"/>
      </w:pPr>
      <w:r w:rsidRPr="00E53C63">
        <w:t>while True:</w:t>
      </w:r>
    </w:p>
    <w:p w14:paraId="41D7553A" w14:textId="77777777" w:rsidR="00E53C63" w:rsidRPr="00E53C63" w:rsidRDefault="00E53C63" w:rsidP="00F34B37">
      <w:pPr>
        <w:pStyle w:val="af8"/>
      </w:pPr>
      <w:r w:rsidRPr="00E53C63">
        <w:t xml:space="preserve">    </w:t>
      </w:r>
      <w:proofErr w:type="gramStart"/>
      <w:r w:rsidRPr="00E53C63">
        <w:t>print(</w:t>
      </w:r>
      <w:proofErr w:type="gramEnd"/>
      <w:r w:rsidRPr="00E53C63">
        <w:t>"\n" + "="*20)</w:t>
      </w:r>
    </w:p>
    <w:p w14:paraId="7CED6DEE" w14:textId="77777777" w:rsidR="00E53C63" w:rsidRPr="00E53C63" w:rsidRDefault="00E53C63" w:rsidP="00F34B37">
      <w:pPr>
        <w:pStyle w:val="af8"/>
      </w:pPr>
      <w:r w:rsidRPr="00E53C63">
        <w:t xml:space="preserve">    print("1. </w:t>
      </w:r>
      <w:r w:rsidRPr="00E53C63">
        <w:t>查询余额</w:t>
      </w:r>
      <w:r w:rsidRPr="00E53C63">
        <w:t>")</w:t>
      </w:r>
    </w:p>
    <w:p w14:paraId="3B9F37D3" w14:textId="77777777" w:rsidR="00E53C63" w:rsidRPr="00E53C63" w:rsidRDefault="00E53C63" w:rsidP="00F34B37">
      <w:pPr>
        <w:pStyle w:val="af8"/>
      </w:pPr>
      <w:r w:rsidRPr="00E53C63">
        <w:t xml:space="preserve">    print("2. </w:t>
      </w:r>
      <w:r w:rsidRPr="00E53C63">
        <w:t>存款</w:t>
      </w:r>
      <w:r w:rsidRPr="00E53C63">
        <w:t>")</w:t>
      </w:r>
    </w:p>
    <w:p w14:paraId="662D76F0" w14:textId="77777777" w:rsidR="00E53C63" w:rsidRPr="00E53C63" w:rsidRDefault="00E53C63" w:rsidP="00F34B37">
      <w:pPr>
        <w:pStyle w:val="af8"/>
      </w:pPr>
      <w:r w:rsidRPr="00E53C63">
        <w:lastRenderedPageBreak/>
        <w:t xml:space="preserve">    print("3. </w:t>
      </w:r>
      <w:r w:rsidRPr="00E53C63">
        <w:t>取款</w:t>
      </w:r>
      <w:r w:rsidRPr="00E53C63">
        <w:t>")</w:t>
      </w:r>
    </w:p>
    <w:p w14:paraId="7938B47E" w14:textId="77777777" w:rsidR="00E53C63" w:rsidRPr="00E53C63" w:rsidRDefault="00E53C63" w:rsidP="00F34B37">
      <w:pPr>
        <w:pStyle w:val="af8"/>
      </w:pPr>
      <w:r w:rsidRPr="00E53C63">
        <w:t xml:space="preserve">    print("4. </w:t>
      </w:r>
      <w:r w:rsidRPr="00E53C63">
        <w:t>退出</w:t>
      </w:r>
      <w:r w:rsidRPr="00E53C63">
        <w:t>")</w:t>
      </w:r>
    </w:p>
    <w:p w14:paraId="0F7147C7" w14:textId="77777777" w:rsidR="00E53C63" w:rsidRPr="00E53C63" w:rsidRDefault="00E53C63" w:rsidP="00F34B37">
      <w:pPr>
        <w:pStyle w:val="af8"/>
      </w:pPr>
      <w:r w:rsidRPr="00E53C63">
        <w:t xml:space="preserve">    </w:t>
      </w:r>
    </w:p>
    <w:p w14:paraId="07DB5678" w14:textId="77777777" w:rsidR="00E53C63" w:rsidRPr="00E53C63" w:rsidRDefault="00E53C63" w:rsidP="00F34B37">
      <w:pPr>
        <w:pStyle w:val="af8"/>
      </w:pPr>
      <w:r w:rsidRPr="00E53C63">
        <w:t xml:space="preserve">    </w:t>
      </w:r>
      <w:r w:rsidRPr="00E53C63">
        <w:t>选择</w:t>
      </w:r>
      <w:r w:rsidRPr="00E53C63">
        <w:t xml:space="preserve"> = input("</w:t>
      </w:r>
      <w:r w:rsidRPr="00E53C63">
        <w:t>请选择操作</w:t>
      </w:r>
      <w:r w:rsidRPr="00E53C63">
        <w:t>(1-4): ")</w:t>
      </w:r>
    </w:p>
    <w:p w14:paraId="0490DD6A" w14:textId="77777777" w:rsidR="00E53C63" w:rsidRPr="00E53C63" w:rsidRDefault="00E53C63" w:rsidP="00F34B37">
      <w:pPr>
        <w:pStyle w:val="af8"/>
      </w:pPr>
      <w:r w:rsidRPr="00E53C63">
        <w:t xml:space="preserve">    </w:t>
      </w:r>
    </w:p>
    <w:p w14:paraId="448AD83D" w14:textId="77777777" w:rsidR="00E53C63" w:rsidRPr="00E53C63" w:rsidRDefault="00E53C63" w:rsidP="00F34B37">
      <w:pPr>
        <w:pStyle w:val="af8"/>
      </w:pPr>
      <w:r w:rsidRPr="00E53C63">
        <w:t xml:space="preserve">    if </w:t>
      </w:r>
      <w:r w:rsidRPr="00E53C63">
        <w:t>选择</w:t>
      </w:r>
      <w:r w:rsidRPr="00E53C63">
        <w:t xml:space="preserve"> == "1":</w:t>
      </w:r>
    </w:p>
    <w:p w14:paraId="1D9686DC" w14:textId="77777777" w:rsidR="00E53C63" w:rsidRPr="00E53C63" w:rsidRDefault="00E53C63" w:rsidP="00F34B37">
      <w:pPr>
        <w:pStyle w:val="af8"/>
      </w:pPr>
      <w:r w:rsidRPr="00E53C63">
        <w:t xml:space="preserve">        print(f"</w:t>
      </w:r>
      <w:r w:rsidRPr="00E53C63">
        <w:t>当前余额</w:t>
      </w:r>
      <w:r w:rsidRPr="00E53C63">
        <w:t>: {</w:t>
      </w:r>
      <w:r w:rsidRPr="00E53C63">
        <w:t>余额</w:t>
      </w:r>
      <w:r w:rsidRPr="00E53C63">
        <w:t>}</w:t>
      </w:r>
      <w:r w:rsidRPr="00E53C63">
        <w:t>元</w:t>
      </w:r>
      <w:r w:rsidRPr="00E53C63">
        <w:t>")</w:t>
      </w:r>
    </w:p>
    <w:p w14:paraId="32C07293" w14:textId="77777777" w:rsidR="00E53C63" w:rsidRPr="00E53C63" w:rsidRDefault="00E53C63" w:rsidP="00F34B37">
      <w:pPr>
        <w:pStyle w:val="af8"/>
      </w:pPr>
      <w:r w:rsidRPr="00E53C63">
        <w:t xml:space="preserve">    </w:t>
      </w:r>
    </w:p>
    <w:p w14:paraId="1BF84447" w14:textId="77777777" w:rsidR="00E53C63" w:rsidRPr="00E53C63" w:rsidRDefault="00E53C63" w:rsidP="00F34B37">
      <w:pPr>
        <w:pStyle w:val="af8"/>
      </w:pPr>
      <w:r w:rsidRPr="00E53C63">
        <w:t xml:space="preserve">    </w:t>
      </w:r>
      <w:proofErr w:type="spellStart"/>
      <w:r w:rsidRPr="00E53C63">
        <w:t>elif</w:t>
      </w:r>
      <w:proofErr w:type="spellEnd"/>
      <w:r w:rsidRPr="00E53C63">
        <w:t xml:space="preserve"> </w:t>
      </w:r>
      <w:r w:rsidRPr="00E53C63">
        <w:t>选择</w:t>
      </w:r>
      <w:r w:rsidRPr="00E53C63">
        <w:t xml:space="preserve"> == "2":</w:t>
      </w:r>
    </w:p>
    <w:p w14:paraId="1E60073A" w14:textId="77777777" w:rsidR="00E53C63" w:rsidRPr="00E53C63" w:rsidRDefault="00E53C63" w:rsidP="00F34B37">
      <w:pPr>
        <w:pStyle w:val="af8"/>
      </w:pPr>
      <w:r w:rsidRPr="00E53C63">
        <w:t xml:space="preserve">        </w:t>
      </w:r>
      <w:r w:rsidRPr="00E53C63">
        <w:t>金额</w:t>
      </w:r>
      <w:r w:rsidRPr="00E53C63">
        <w:t xml:space="preserve"> = float(input("</w:t>
      </w:r>
      <w:r w:rsidRPr="00E53C63">
        <w:t>请输入存款金额</w:t>
      </w:r>
      <w:r w:rsidRPr="00E53C63">
        <w:t>: "))</w:t>
      </w:r>
    </w:p>
    <w:p w14:paraId="6501EEB8" w14:textId="77777777" w:rsidR="00E53C63" w:rsidRPr="00E53C63" w:rsidRDefault="00E53C63" w:rsidP="00F34B37">
      <w:pPr>
        <w:pStyle w:val="af8"/>
      </w:pPr>
      <w:r w:rsidRPr="00E53C63">
        <w:t xml:space="preserve">        if </w:t>
      </w:r>
      <w:r w:rsidRPr="00E53C63">
        <w:t>金额</w:t>
      </w:r>
      <w:r w:rsidRPr="00E53C63">
        <w:t xml:space="preserve"> &gt; 0:</w:t>
      </w:r>
    </w:p>
    <w:p w14:paraId="163000F5" w14:textId="77777777" w:rsidR="00E53C63" w:rsidRPr="00E53C63" w:rsidRDefault="00E53C63" w:rsidP="00F34B37">
      <w:pPr>
        <w:pStyle w:val="af8"/>
      </w:pPr>
      <w:r w:rsidRPr="00E53C63">
        <w:t xml:space="preserve">            </w:t>
      </w:r>
      <w:r w:rsidRPr="00E53C63">
        <w:t>余额</w:t>
      </w:r>
      <w:r w:rsidRPr="00E53C63">
        <w:t xml:space="preserve"> += </w:t>
      </w:r>
      <w:r w:rsidRPr="00E53C63">
        <w:t>金额</w:t>
      </w:r>
    </w:p>
    <w:p w14:paraId="4AA17100" w14:textId="77777777" w:rsidR="00E53C63" w:rsidRPr="00E53C63" w:rsidRDefault="00E53C63" w:rsidP="00F34B37">
      <w:pPr>
        <w:pStyle w:val="af8"/>
      </w:pPr>
      <w:r w:rsidRPr="00E53C63">
        <w:t xml:space="preserve">            print(f"</w:t>
      </w:r>
      <w:r w:rsidRPr="00E53C63">
        <w:t>存款成功！存入</w:t>
      </w:r>
      <w:r w:rsidRPr="00E53C63">
        <w:t>{</w:t>
      </w:r>
      <w:r w:rsidRPr="00E53C63">
        <w:t>金额</w:t>
      </w:r>
      <w:r w:rsidRPr="00E53C63">
        <w:t>}</w:t>
      </w:r>
      <w:r w:rsidRPr="00E53C63">
        <w:t>元</w:t>
      </w:r>
      <w:r w:rsidRPr="00E53C63">
        <w:t>")</w:t>
      </w:r>
    </w:p>
    <w:p w14:paraId="2E78D71B" w14:textId="77777777" w:rsidR="00E53C63" w:rsidRPr="00E53C63" w:rsidRDefault="00E53C63" w:rsidP="00F34B37">
      <w:pPr>
        <w:pStyle w:val="af8"/>
      </w:pPr>
      <w:r w:rsidRPr="00E53C63">
        <w:t xml:space="preserve">        else:</w:t>
      </w:r>
    </w:p>
    <w:p w14:paraId="6CE0F2EF" w14:textId="77777777" w:rsidR="00E53C63" w:rsidRPr="00E53C63" w:rsidRDefault="00E53C63" w:rsidP="00F34B37">
      <w:pPr>
        <w:pStyle w:val="af8"/>
      </w:pPr>
      <w:r w:rsidRPr="00E53C63">
        <w:t xml:space="preserve">            print("</w:t>
      </w:r>
      <w:r w:rsidRPr="00E53C63">
        <w:t>金额必须为正数！</w:t>
      </w:r>
      <w:r w:rsidRPr="00E53C63">
        <w:t>")</w:t>
      </w:r>
    </w:p>
    <w:p w14:paraId="0CD4A9A6" w14:textId="77777777" w:rsidR="00E53C63" w:rsidRPr="00E53C63" w:rsidRDefault="00E53C63" w:rsidP="00F34B37">
      <w:pPr>
        <w:pStyle w:val="af8"/>
      </w:pPr>
      <w:r w:rsidRPr="00E53C63">
        <w:t xml:space="preserve">    </w:t>
      </w:r>
    </w:p>
    <w:p w14:paraId="557CEB4B" w14:textId="77777777" w:rsidR="00E53C63" w:rsidRPr="00E53C63" w:rsidRDefault="00E53C63" w:rsidP="00F34B37">
      <w:pPr>
        <w:pStyle w:val="af8"/>
      </w:pPr>
      <w:r w:rsidRPr="00E53C63">
        <w:t xml:space="preserve">    </w:t>
      </w:r>
      <w:proofErr w:type="spellStart"/>
      <w:r w:rsidRPr="00E53C63">
        <w:t>elif</w:t>
      </w:r>
      <w:proofErr w:type="spellEnd"/>
      <w:r w:rsidRPr="00E53C63">
        <w:t xml:space="preserve"> </w:t>
      </w:r>
      <w:r w:rsidRPr="00E53C63">
        <w:t>选择</w:t>
      </w:r>
      <w:r w:rsidRPr="00E53C63">
        <w:t xml:space="preserve"> == "3":</w:t>
      </w:r>
    </w:p>
    <w:p w14:paraId="345B799C" w14:textId="77777777" w:rsidR="00E53C63" w:rsidRPr="00E53C63" w:rsidRDefault="00E53C63" w:rsidP="00F34B37">
      <w:pPr>
        <w:pStyle w:val="af8"/>
      </w:pPr>
      <w:r w:rsidRPr="00E53C63">
        <w:t xml:space="preserve">        </w:t>
      </w:r>
      <w:r w:rsidRPr="00E53C63">
        <w:t>金额</w:t>
      </w:r>
      <w:r w:rsidRPr="00E53C63">
        <w:t xml:space="preserve"> = float(input("</w:t>
      </w:r>
      <w:r w:rsidRPr="00E53C63">
        <w:t>请输入取款金额</w:t>
      </w:r>
      <w:r w:rsidRPr="00E53C63">
        <w:t>: "))</w:t>
      </w:r>
    </w:p>
    <w:p w14:paraId="34551596" w14:textId="77777777" w:rsidR="00E53C63" w:rsidRPr="00E53C63" w:rsidRDefault="00E53C63" w:rsidP="00F34B37">
      <w:pPr>
        <w:pStyle w:val="af8"/>
      </w:pPr>
      <w:r w:rsidRPr="00E53C63">
        <w:t xml:space="preserve">        if </w:t>
      </w:r>
      <w:r w:rsidRPr="00E53C63">
        <w:t>金额</w:t>
      </w:r>
      <w:r w:rsidRPr="00E53C63">
        <w:t xml:space="preserve"> &lt;= </w:t>
      </w:r>
      <w:r w:rsidRPr="00E53C63">
        <w:t>余额</w:t>
      </w:r>
      <w:r w:rsidRPr="00E53C63">
        <w:t xml:space="preserve"> and </w:t>
      </w:r>
      <w:r w:rsidRPr="00E53C63">
        <w:t>金额</w:t>
      </w:r>
      <w:r w:rsidRPr="00E53C63">
        <w:t xml:space="preserve"> &gt; 0:</w:t>
      </w:r>
    </w:p>
    <w:p w14:paraId="3F29F302" w14:textId="77777777" w:rsidR="00E53C63" w:rsidRPr="00E53C63" w:rsidRDefault="00E53C63" w:rsidP="00F34B37">
      <w:pPr>
        <w:pStyle w:val="af8"/>
      </w:pPr>
      <w:r w:rsidRPr="00E53C63">
        <w:t xml:space="preserve">            </w:t>
      </w:r>
      <w:r w:rsidRPr="00E53C63">
        <w:t>余额</w:t>
      </w:r>
      <w:r w:rsidRPr="00E53C63">
        <w:t xml:space="preserve"> -= </w:t>
      </w:r>
      <w:r w:rsidRPr="00E53C63">
        <w:t>金额</w:t>
      </w:r>
    </w:p>
    <w:p w14:paraId="475C738F" w14:textId="77777777" w:rsidR="00E53C63" w:rsidRPr="00E53C63" w:rsidRDefault="00E53C63" w:rsidP="00F34B37">
      <w:pPr>
        <w:pStyle w:val="af8"/>
      </w:pPr>
      <w:r w:rsidRPr="00E53C63">
        <w:t xml:space="preserve">            print(f"</w:t>
      </w:r>
      <w:r w:rsidRPr="00E53C63">
        <w:t>取款成功！取出</w:t>
      </w:r>
      <w:r w:rsidRPr="00E53C63">
        <w:t>{</w:t>
      </w:r>
      <w:r w:rsidRPr="00E53C63">
        <w:t>金额</w:t>
      </w:r>
      <w:r w:rsidRPr="00E53C63">
        <w:t>}</w:t>
      </w:r>
      <w:r w:rsidRPr="00E53C63">
        <w:t>元</w:t>
      </w:r>
      <w:r w:rsidRPr="00E53C63">
        <w:t>")</w:t>
      </w:r>
    </w:p>
    <w:p w14:paraId="40CA1B00" w14:textId="77777777" w:rsidR="00E53C63" w:rsidRPr="00E53C63" w:rsidRDefault="00E53C63" w:rsidP="00F34B37">
      <w:pPr>
        <w:pStyle w:val="af8"/>
      </w:pPr>
      <w:r w:rsidRPr="00E53C63">
        <w:t xml:space="preserve">        else:</w:t>
      </w:r>
    </w:p>
    <w:p w14:paraId="247AB7FA" w14:textId="77777777" w:rsidR="00E53C63" w:rsidRPr="00E53C63" w:rsidRDefault="00E53C63" w:rsidP="00F34B37">
      <w:pPr>
        <w:pStyle w:val="af8"/>
      </w:pPr>
      <w:r w:rsidRPr="00E53C63">
        <w:t xml:space="preserve">            print("</w:t>
      </w:r>
      <w:r w:rsidRPr="00E53C63">
        <w:t>余额不足或金额无效！</w:t>
      </w:r>
      <w:r w:rsidRPr="00E53C63">
        <w:t>")</w:t>
      </w:r>
    </w:p>
    <w:p w14:paraId="12F0B7A8" w14:textId="77777777" w:rsidR="00E53C63" w:rsidRPr="00E53C63" w:rsidRDefault="00E53C63" w:rsidP="00F34B37">
      <w:pPr>
        <w:pStyle w:val="af8"/>
      </w:pPr>
      <w:r w:rsidRPr="00E53C63">
        <w:t xml:space="preserve">    </w:t>
      </w:r>
    </w:p>
    <w:p w14:paraId="37C26699" w14:textId="77777777" w:rsidR="00E53C63" w:rsidRPr="00E53C63" w:rsidRDefault="00E53C63" w:rsidP="00F34B37">
      <w:pPr>
        <w:pStyle w:val="af8"/>
      </w:pPr>
      <w:r w:rsidRPr="00E53C63">
        <w:t xml:space="preserve">    </w:t>
      </w:r>
      <w:proofErr w:type="spellStart"/>
      <w:r w:rsidRPr="00E53C63">
        <w:t>elif</w:t>
      </w:r>
      <w:proofErr w:type="spellEnd"/>
      <w:r w:rsidRPr="00E53C63">
        <w:t xml:space="preserve"> </w:t>
      </w:r>
      <w:r w:rsidRPr="00E53C63">
        <w:t>选择</w:t>
      </w:r>
      <w:r w:rsidRPr="00E53C63">
        <w:t xml:space="preserve"> == "4":</w:t>
      </w:r>
    </w:p>
    <w:p w14:paraId="37E6C8C2" w14:textId="77777777" w:rsidR="00E53C63" w:rsidRPr="00E53C63" w:rsidRDefault="00E53C63" w:rsidP="00F34B37">
      <w:pPr>
        <w:pStyle w:val="af8"/>
      </w:pPr>
      <w:r w:rsidRPr="00E53C63">
        <w:t xml:space="preserve">        print("</w:t>
      </w:r>
      <w:r w:rsidRPr="00E53C63">
        <w:t>感谢使用，再见！</w:t>
      </w:r>
      <w:r w:rsidRPr="00E53C63">
        <w:t>")</w:t>
      </w:r>
    </w:p>
    <w:p w14:paraId="2BB097C4" w14:textId="77777777" w:rsidR="00E53C63" w:rsidRPr="00E53C63" w:rsidRDefault="00E53C63" w:rsidP="00F34B37">
      <w:pPr>
        <w:pStyle w:val="af8"/>
      </w:pPr>
      <w:r w:rsidRPr="00E53C63">
        <w:t xml:space="preserve">        break  </w:t>
      </w:r>
      <w:r w:rsidRPr="00E53C63">
        <w:rPr>
          <w:i/>
          <w:iCs/>
        </w:rPr>
        <w:t xml:space="preserve"># </w:t>
      </w:r>
      <w:r w:rsidRPr="00E53C63">
        <w:rPr>
          <w:i/>
          <w:iCs/>
        </w:rPr>
        <w:t>退出主循环</w:t>
      </w:r>
    </w:p>
    <w:p w14:paraId="30BAF326" w14:textId="77777777" w:rsidR="00E53C63" w:rsidRPr="00E53C63" w:rsidRDefault="00E53C63" w:rsidP="00F34B37">
      <w:pPr>
        <w:pStyle w:val="af8"/>
      </w:pPr>
      <w:r w:rsidRPr="00E53C63">
        <w:t xml:space="preserve">    </w:t>
      </w:r>
    </w:p>
    <w:p w14:paraId="0F0ED472" w14:textId="77777777" w:rsidR="00E53C63" w:rsidRPr="00E53C63" w:rsidRDefault="00E53C63" w:rsidP="00F34B37">
      <w:pPr>
        <w:pStyle w:val="af8"/>
      </w:pPr>
      <w:r w:rsidRPr="00E53C63">
        <w:t xml:space="preserve">    else:</w:t>
      </w:r>
    </w:p>
    <w:p w14:paraId="46F8D282" w14:textId="77777777" w:rsidR="00E53C63" w:rsidRPr="00E53C63" w:rsidRDefault="00E53C63" w:rsidP="00F34B37">
      <w:pPr>
        <w:pStyle w:val="af8"/>
      </w:pPr>
      <w:r w:rsidRPr="00E53C63">
        <w:t xml:space="preserve">        print("</w:t>
      </w:r>
      <w:r w:rsidRPr="00E53C63">
        <w:t>无效选择，请重新输入！</w:t>
      </w:r>
      <w:r w:rsidRPr="00E53C63">
        <w:t>")</w:t>
      </w:r>
    </w:p>
    <w:p w14:paraId="52B0AECD" w14:textId="77777777" w:rsidR="00E53C63" w:rsidRPr="00E53C63" w:rsidRDefault="00BE3D61" w:rsidP="00E53C63">
      <w:pPr>
        <w:ind w:firstLine="440"/>
      </w:pPr>
      <w:r>
        <w:pict w14:anchorId="53A362C8">
          <v:rect id="_x0000_i1053" style="width:0;height:1.5pt" o:hralign="center" o:hrstd="t" o:hr="t" fillcolor="#a0a0a0" stroked="f"/>
        </w:pict>
      </w:r>
    </w:p>
    <w:p w14:paraId="5F2EC5B0" w14:textId="77777777" w:rsidR="00E53C63" w:rsidRPr="00E53C63" w:rsidRDefault="00E53C63" w:rsidP="00E53C63">
      <w:pPr>
        <w:ind w:firstLine="442"/>
      </w:pPr>
      <w:proofErr w:type="gramStart"/>
      <w:r w:rsidRPr="00E53C63">
        <w:rPr>
          <w:b/>
          <w:bCs/>
        </w:rPr>
        <w:t>洛</w:t>
      </w:r>
      <w:proofErr w:type="gramEnd"/>
      <w:r w:rsidRPr="00E53C63">
        <w:rPr>
          <w:b/>
          <w:bCs/>
        </w:rPr>
        <w:t>谷专项训练：</w:t>
      </w:r>
      <w:r w:rsidRPr="00E53C63">
        <w:t xml:space="preserve"> </w:t>
      </w:r>
      <w:r w:rsidRPr="00E53C63">
        <w:t>循环结构是编程的核心，务必在</w:t>
      </w:r>
      <w:proofErr w:type="gramStart"/>
      <w:r w:rsidRPr="00E53C63">
        <w:t>洛</w:t>
      </w:r>
      <w:proofErr w:type="gramEnd"/>
      <w:r w:rsidRPr="00E53C63">
        <w:t>谷上完成以下题目巩固：</w:t>
      </w:r>
    </w:p>
    <w:p w14:paraId="16251433" w14:textId="77777777" w:rsidR="00823B6F" w:rsidRDefault="00823B6F" w:rsidP="00E53C63">
      <w:pPr>
        <w:ind w:firstLine="440"/>
      </w:pPr>
      <w:r w:rsidRPr="00823B6F">
        <w:t>https://www.luogu.com.cn/problem/U619360</w:t>
      </w:r>
    </w:p>
    <w:p w14:paraId="049E03AB" w14:textId="77777777" w:rsidR="00823B6F" w:rsidRDefault="00823B6F" w:rsidP="00E53C63">
      <w:pPr>
        <w:ind w:firstLine="440"/>
      </w:pPr>
      <w:r w:rsidRPr="00823B6F">
        <w:t>https://www.luogu.com.cn/problem/U619368</w:t>
      </w:r>
    </w:p>
    <w:p w14:paraId="672B0157" w14:textId="5B9F2D69" w:rsidR="00E53C63" w:rsidRPr="00E53C63" w:rsidRDefault="00BE3D61" w:rsidP="00E53C63">
      <w:pPr>
        <w:ind w:firstLine="440"/>
      </w:pPr>
      <w:r>
        <w:lastRenderedPageBreak/>
        <w:pict w14:anchorId="3E116EF8">
          <v:rect id="_x0000_i1054" style="width:0;height:1.5pt" o:hralign="center" o:hrstd="t" o:hr="t" fillcolor="#a0a0a0" stroked="f"/>
        </w:pict>
      </w:r>
    </w:p>
    <w:p w14:paraId="77DF52B9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本章节小结：</w:t>
      </w:r>
      <w:r w:rsidRPr="00E53C63">
        <w:t xml:space="preserve"> </w:t>
      </w:r>
      <w:r w:rsidRPr="00E53C63">
        <w:t>通过</w:t>
      </w:r>
      <w:r w:rsidRPr="00E53C63">
        <w:t>1.6</w:t>
      </w:r>
      <w:r w:rsidRPr="00E53C63">
        <w:t>节，你掌握了让程序</w:t>
      </w:r>
      <w:r w:rsidRPr="00E53C63">
        <w:t>"</w:t>
      </w:r>
      <w:r w:rsidRPr="00E53C63">
        <w:t>重复执行</w:t>
      </w:r>
      <w:r w:rsidRPr="00E53C63">
        <w:t>"</w:t>
      </w:r>
      <w:r w:rsidRPr="00E53C63">
        <w:t>的魔法：</w:t>
      </w:r>
    </w:p>
    <w:p w14:paraId="4D758788" w14:textId="2C7841E4" w:rsidR="00E53C63" w:rsidRPr="00E53C63" w:rsidRDefault="00E53C63" w:rsidP="00386879">
      <w:pPr>
        <w:numPr>
          <w:ilvl w:val="0"/>
          <w:numId w:val="35"/>
        </w:numPr>
        <w:ind w:firstLine="440"/>
      </w:pPr>
      <w:r w:rsidRPr="00E53C63">
        <w:t xml:space="preserve"> while</w:t>
      </w:r>
      <w:r w:rsidRPr="00E53C63">
        <w:t>循环：适合不确定次数的条件循环</w:t>
      </w:r>
    </w:p>
    <w:p w14:paraId="30DD3DDB" w14:textId="1C848EF0" w:rsidR="00E53C63" w:rsidRPr="00E53C63" w:rsidRDefault="00E53C63" w:rsidP="00386879">
      <w:pPr>
        <w:numPr>
          <w:ilvl w:val="0"/>
          <w:numId w:val="35"/>
        </w:numPr>
        <w:ind w:firstLine="440"/>
      </w:pPr>
      <w:r w:rsidRPr="00E53C63">
        <w:t xml:space="preserve"> </w:t>
      </w:r>
      <w:proofErr w:type="spellStart"/>
      <w:r w:rsidRPr="00E53C63">
        <w:t>for+range</w:t>
      </w:r>
      <w:proofErr w:type="spellEnd"/>
      <w:r w:rsidRPr="00E53C63">
        <w:t>()</w:t>
      </w:r>
      <w:r w:rsidRPr="00E53C63">
        <w:t>：适合确定次数的计数循环</w:t>
      </w:r>
    </w:p>
    <w:p w14:paraId="329ABF0B" w14:textId="246C4F20" w:rsidR="00E53C63" w:rsidRPr="00E53C63" w:rsidRDefault="00E53C63" w:rsidP="00386879">
      <w:pPr>
        <w:numPr>
          <w:ilvl w:val="0"/>
          <w:numId w:val="35"/>
        </w:numPr>
        <w:ind w:firstLine="440"/>
      </w:pPr>
      <w:r w:rsidRPr="00E53C63">
        <w:t xml:space="preserve"> break/continue</w:t>
      </w:r>
      <w:r w:rsidRPr="00E53C63">
        <w:t>：精准控制循环流程</w:t>
      </w:r>
    </w:p>
    <w:p w14:paraId="759FE395" w14:textId="6A245278" w:rsidR="00E53C63" w:rsidRPr="00E53C63" w:rsidRDefault="00E53C63" w:rsidP="00386879">
      <w:pPr>
        <w:numPr>
          <w:ilvl w:val="0"/>
          <w:numId w:val="35"/>
        </w:numPr>
        <w:ind w:firstLine="440"/>
      </w:pPr>
      <w:r w:rsidRPr="00E53C63">
        <w:t xml:space="preserve"> </w:t>
      </w:r>
      <w:r w:rsidRPr="00E53C63">
        <w:t>循环嵌套：处理二</w:t>
      </w:r>
      <w:proofErr w:type="gramStart"/>
      <w:r w:rsidRPr="00E53C63">
        <w:t>维复杂</w:t>
      </w:r>
      <w:proofErr w:type="gramEnd"/>
      <w:r w:rsidRPr="00E53C63">
        <w:t>问题</w:t>
      </w:r>
    </w:p>
    <w:p w14:paraId="11EABC20" w14:textId="77777777" w:rsidR="00E53C63" w:rsidRPr="00E53C63" w:rsidRDefault="00E53C63" w:rsidP="00E53C63">
      <w:pPr>
        <w:ind w:firstLine="442"/>
      </w:pPr>
      <w:r w:rsidRPr="00E53C63">
        <w:rPr>
          <w:b/>
          <w:bCs/>
        </w:rPr>
        <w:t>重要提醒：</w:t>
      </w:r>
    </w:p>
    <w:p w14:paraId="753FC7CD" w14:textId="77777777" w:rsidR="00E53C63" w:rsidRPr="00E53C63" w:rsidRDefault="00E53C63" w:rsidP="00386879">
      <w:pPr>
        <w:numPr>
          <w:ilvl w:val="0"/>
          <w:numId w:val="36"/>
        </w:numPr>
        <w:ind w:firstLine="442"/>
      </w:pPr>
      <w:r w:rsidRPr="00E53C63">
        <w:rPr>
          <w:b/>
          <w:bCs/>
        </w:rPr>
        <w:t>死循环是初学者最大敌人</w:t>
      </w:r>
      <w:r w:rsidRPr="00E53C63">
        <w:t>，务必确保循环条件会变为</w:t>
      </w:r>
      <w:r w:rsidRPr="00E53C63">
        <w:t>False</w:t>
      </w:r>
    </w:p>
    <w:p w14:paraId="2AE0FBCF" w14:textId="77777777" w:rsidR="00E53C63" w:rsidRPr="00E53C63" w:rsidRDefault="00E53C63" w:rsidP="00386879">
      <w:pPr>
        <w:numPr>
          <w:ilvl w:val="0"/>
          <w:numId w:val="36"/>
        </w:numPr>
        <w:ind w:firstLine="442"/>
      </w:pPr>
      <w:r w:rsidRPr="00E53C63">
        <w:rPr>
          <w:b/>
          <w:bCs/>
        </w:rPr>
        <w:t>缩进层级要清晰</w:t>
      </w:r>
      <w:r w:rsidRPr="00E53C63">
        <w:t>，循环体内缩进，循环体外</w:t>
      </w:r>
      <w:proofErr w:type="gramStart"/>
      <w:r w:rsidRPr="00E53C63">
        <w:t>不</w:t>
      </w:r>
      <w:proofErr w:type="gramEnd"/>
      <w:r w:rsidRPr="00E53C63">
        <w:t>缩进</w:t>
      </w:r>
    </w:p>
    <w:p w14:paraId="14290340" w14:textId="77777777" w:rsidR="00E53C63" w:rsidRPr="00E53C63" w:rsidRDefault="00E53C63" w:rsidP="00386879">
      <w:pPr>
        <w:numPr>
          <w:ilvl w:val="0"/>
          <w:numId w:val="36"/>
        </w:numPr>
        <w:ind w:firstLine="442"/>
      </w:pPr>
      <w:r w:rsidRPr="00E53C63">
        <w:rPr>
          <w:b/>
          <w:bCs/>
        </w:rPr>
        <w:t>先写简单循环，再逐步添加分支和嵌套</w:t>
      </w:r>
      <w:r w:rsidRPr="00E53C63">
        <w:t>，不要</w:t>
      </w:r>
      <w:proofErr w:type="gramStart"/>
      <w:r w:rsidRPr="00E53C63">
        <w:t>一次性写太复杂</w:t>
      </w:r>
      <w:proofErr w:type="gramEnd"/>
    </w:p>
    <w:p w14:paraId="046E79EE" w14:textId="77777777" w:rsidR="00E53C63" w:rsidRPr="00E53C63" w:rsidRDefault="00E53C63" w:rsidP="00E53C63">
      <w:pPr>
        <w:ind w:firstLine="440"/>
      </w:pPr>
      <w:r w:rsidRPr="00E53C63">
        <w:t>循环结构</w:t>
      </w:r>
      <w:r w:rsidRPr="00E53C63">
        <w:t>+</w:t>
      </w:r>
      <w:r w:rsidRPr="00E53C63">
        <w:t>分支结构，你已经掌握了编程的两大核心逻辑。接下来就能写出解决实际问题的完整程序了！</w:t>
      </w:r>
    </w:p>
    <w:p w14:paraId="08692F7D" w14:textId="4FD6C202" w:rsidR="0081448A" w:rsidRDefault="0081448A">
      <w:pPr>
        <w:widowControl/>
        <w:spacing w:after="160" w:line="278" w:lineRule="auto"/>
        <w:ind w:firstLineChars="0" w:firstLine="0"/>
        <w:rPr>
          <w:rFonts w:eastAsia="华文中宋" w:cstheme="majorBidi"/>
          <w:sz w:val="40"/>
          <w:szCs w:val="40"/>
        </w:rPr>
      </w:pPr>
      <w:r>
        <w:br w:type="page"/>
      </w:r>
    </w:p>
    <w:p w14:paraId="7CDDA4E8" w14:textId="532D3701" w:rsidR="00E96BE2" w:rsidRDefault="0081448A" w:rsidP="0081448A">
      <w:pPr>
        <w:pStyle w:val="2"/>
      </w:pPr>
      <w:bookmarkStart w:id="28" w:name="_Toc218877937"/>
      <w:r>
        <w:lastRenderedPageBreak/>
        <w:t xml:space="preserve">1.7 </w:t>
      </w:r>
      <w:r>
        <w:rPr>
          <w:rFonts w:hint="eastAsia"/>
        </w:rPr>
        <w:t>列表</w:t>
      </w:r>
      <w:bookmarkEnd w:id="28"/>
    </w:p>
    <w:p w14:paraId="6B431D4C" w14:textId="77777777" w:rsidR="009872A6" w:rsidRPr="009872A6" w:rsidRDefault="009872A6" w:rsidP="009872A6">
      <w:pPr>
        <w:pStyle w:val="3"/>
      </w:pPr>
      <w:bookmarkStart w:id="29" w:name="_Toc218877938"/>
      <w:r w:rsidRPr="009872A6">
        <w:t xml:space="preserve">1.7.1 </w:t>
      </w:r>
      <w:r w:rsidRPr="009872A6">
        <w:t>什么是列表</w:t>
      </w:r>
      <w:bookmarkEnd w:id="29"/>
    </w:p>
    <w:p w14:paraId="08C7D9A2" w14:textId="77777777" w:rsidR="009872A6" w:rsidRPr="009872A6" w:rsidRDefault="009872A6" w:rsidP="009872A6">
      <w:pPr>
        <w:ind w:firstLine="440"/>
      </w:pPr>
      <w:r w:rsidRPr="009872A6">
        <w:t>列表（</w:t>
      </w:r>
      <w:r w:rsidRPr="009872A6">
        <w:t>List</w:t>
      </w:r>
      <w:r w:rsidRPr="009872A6">
        <w:t>）是</w:t>
      </w:r>
      <w:r w:rsidRPr="009872A6">
        <w:t>Python</w:t>
      </w:r>
      <w:r w:rsidRPr="009872A6">
        <w:t>中最常用的数据结构之一，就像一个可以自由伸缩的</w:t>
      </w:r>
      <w:r w:rsidRPr="009872A6">
        <w:t>"</w:t>
      </w:r>
      <w:r w:rsidRPr="009872A6">
        <w:t>超级收纳盒</w:t>
      </w:r>
      <w:r w:rsidRPr="009872A6">
        <w:t>"</w:t>
      </w:r>
      <w:r w:rsidRPr="009872A6">
        <w:t>，能按顺序存放多个数据，还能随时增删改查。想象一下你的购物清单、班级名单、游戏道具栏</w:t>
      </w:r>
      <w:r w:rsidRPr="009872A6">
        <w:t>——</w:t>
      </w:r>
      <w:r w:rsidRPr="009872A6">
        <w:t>这些都是现实生活中的</w:t>
      </w:r>
      <w:r w:rsidRPr="009872A6">
        <w:t>"</w:t>
      </w:r>
      <w:r w:rsidRPr="009872A6">
        <w:t>列表</w:t>
      </w:r>
      <w:r w:rsidRPr="009872A6">
        <w:t>"</w:t>
      </w:r>
      <w:r w:rsidRPr="009872A6">
        <w:t>。</w:t>
      </w:r>
    </w:p>
    <w:p w14:paraId="75F4DA6A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创建列表：</w:t>
      </w:r>
    </w:p>
    <w:p w14:paraId="204F05FE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创建一个空列表（就像拿了个空盒子）</w:t>
      </w:r>
    </w:p>
    <w:p w14:paraId="12A5B4AC" w14:textId="77777777" w:rsidR="009872A6" w:rsidRPr="009872A6" w:rsidRDefault="009872A6" w:rsidP="009872A6">
      <w:pPr>
        <w:pStyle w:val="af8"/>
      </w:pPr>
      <w:proofErr w:type="spellStart"/>
      <w:r w:rsidRPr="009872A6">
        <w:t>shopping_list</w:t>
      </w:r>
      <w:proofErr w:type="spellEnd"/>
      <w:r w:rsidRPr="009872A6">
        <w:t xml:space="preserve"> = []</w:t>
      </w:r>
    </w:p>
    <w:p w14:paraId="7A10E453" w14:textId="77777777" w:rsidR="009872A6" w:rsidRPr="009872A6" w:rsidRDefault="009872A6" w:rsidP="009872A6">
      <w:pPr>
        <w:pStyle w:val="af8"/>
      </w:pPr>
    </w:p>
    <w:p w14:paraId="75144D0B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创建带有初始值的列表</w:t>
      </w:r>
    </w:p>
    <w:p w14:paraId="26DC99CE" w14:textId="77777777" w:rsidR="009872A6" w:rsidRPr="009872A6" w:rsidRDefault="009872A6" w:rsidP="009872A6">
      <w:pPr>
        <w:pStyle w:val="af8"/>
      </w:pPr>
      <w:proofErr w:type="spellStart"/>
      <w:r w:rsidRPr="009872A6">
        <w:t>student_names</w:t>
      </w:r>
      <w:proofErr w:type="spellEnd"/>
      <w:r w:rsidRPr="009872A6">
        <w:t xml:space="preserve"> = ["</w:t>
      </w:r>
      <w:r w:rsidRPr="009872A6">
        <w:t>小明</w:t>
      </w:r>
      <w:r w:rsidRPr="009872A6">
        <w:t>", "</w:t>
      </w:r>
      <w:r w:rsidRPr="009872A6">
        <w:t>小红</w:t>
      </w:r>
      <w:r w:rsidRPr="009872A6">
        <w:t>", "</w:t>
      </w:r>
      <w:r w:rsidRPr="009872A6">
        <w:t>小刚</w:t>
      </w:r>
      <w:r w:rsidRPr="009872A6">
        <w:t>", "</w:t>
      </w:r>
      <w:r w:rsidRPr="009872A6">
        <w:t>小丽</w:t>
      </w:r>
      <w:r w:rsidRPr="009872A6">
        <w:t>"]</w:t>
      </w:r>
    </w:p>
    <w:p w14:paraId="78054295" w14:textId="77777777" w:rsidR="009872A6" w:rsidRPr="009872A6" w:rsidRDefault="009872A6" w:rsidP="009872A6">
      <w:pPr>
        <w:pStyle w:val="af8"/>
      </w:pPr>
      <w:r w:rsidRPr="009872A6">
        <w:t>scores = [95, 88, 92, 78, 65]</w:t>
      </w:r>
    </w:p>
    <w:p w14:paraId="7CD84AA8" w14:textId="77777777" w:rsidR="009872A6" w:rsidRPr="009872A6" w:rsidRDefault="009872A6" w:rsidP="009872A6">
      <w:pPr>
        <w:pStyle w:val="af8"/>
      </w:pPr>
      <w:proofErr w:type="spellStart"/>
      <w:r w:rsidRPr="009872A6">
        <w:t>mixed_list</w:t>
      </w:r>
      <w:proofErr w:type="spellEnd"/>
      <w:r w:rsidRPr="009872A6">
        <w:t xml:space="preserve"> = ["hello", 123, 3.14, True]  # </w:t>
      </w:r>
      <w:r w:rsidRPr="009872A6">
        <w:t>列表可以混合不同类型的数据</w:t>
      </w:r>
    </w:p>
    <w:p w14:paraId="10B50B0A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生活中的例子：</w:t>
      </w:r>
    </w:p>
    <w:p w14:paraId="0C7549CA" w14:textId="77777777" w:rsidR="009872A6" w:rsidRPr="009872A6" w:rsidRDefault="009872A6" w:rsidP="00386879">
      <w:pPr>
        <w:numPr>
          <w:ilvl w:val="0"/>
          <w:numId w:val="37"/>
        </w:numPr>
        <w:ind w:firstLine="442"/>
      </w:pPr>
      <w:r w:rsidRPr="009872A6">
        <w:rPr>
          <w:b/>
          <w:bCs/>
        </w:rPr>
        <w:t>超市购物清单</w:t>
      </w:r>
      <w:r w:rsidRPr="009872A6">
        <w:t>：</w:t>
      </w:r>
      <w:r w:rsidRPr="009872A6">
        <w:t>["</w:t>
      </w:r>
      <w:r w:rsidRPr="009872A6">
        <w:t>鸡蛋</w:t>
      </w:r>
      <w:r w:rsidRPr="009872A6">
        <w:t>", "</w:t>
      </w:r>
      <w:r w:rsidRPr="009872A6">
        <w:t>牛奶</w:t>
      </w:r>
      <w:r w:rsidRPr="009872A6">
        <w:t>", "</w:t>
      </w:r>
      <w:r w:rsidRPr="009872A6">
        <w:t>面包</w:t>
      </w:r>
      <w:r w:rsidRPr="009872A6">
        <w:t>", "</w:t>
      </w:r>
      <w:r w:rsidRPr="009872A6">
        <w:t>苹果</w:t>
      </w:r>
      <w:r w:rsidRPr="009872A6">
        <w:t>"]</w:t>
      </w:r>
    </w:p>
    <w:p w14:paraId="0A9C84FB" w14:textId="77777777" w:rsidR="009872A6" w:rsidRPr="009872A6" w:rsidRDefault="009872A6" w:rsidP="00386879">
      <w:pPr>
        <w:numPr>
          <w:ilvl w:val="0"/>
          <w:numId w:val="37"/>
        </w:numPr>
        <w:ind w:firstLine="442"/>
      </w:pPr>
      <w:r w:rsidRPr="009872A6">
        <w:rPr>
          <w:b/>
          <w:bCs/>
        </w:rPr>
        <w:t>游戏背包</w:t>
      </w:r>
      <w:r w:rsidRPr="009872A6">
        <w:t>：</w:t>
      </w:r>
      <w:r w:rsidRPr="009872A6">
        <w:t>["</w:t>
      </w:r>
      <w:r w:rsidRPr="009872A6">
        <w:t>铁剑</w:t>
      </w:r>
      <w:r w:rsidRPr="009872A6">
        <w:t>", "</w:t>
      </w:r>
      <w:r w:rsidRPr="009872A6">
        <w:t>生命药水</w:t>
      </w:r>
      <w:r w:rsidRPr="009872A6">
        <w:t>", "</w:t>
      </w:r>
      <w:r w:rsidRPr="009872A6">
        <w:t>魔法卷轴</w:t>
      </w:r>
      <w:r w:rsidRPr="009872A6">
        <w:t>", "</w:t>
      </w:r>
      <w:r w:rsidRPr="009872A6">
        <w:t>金币</w:t>
      </w:r>
      <w:r w:rsidRPr="009872A6">
        <w:t>"]</w:t>
      </w:r>
    </w:p>
    <w:p w14:paraId="31A6464F" w14:textId="77777777" w:rsidR="009872A6" w:rsidRPr="009872A6" w:rsidRDefault="009872A6" w:rsidP="00386879">
      <w:pPr>
        <w:numPr>
          <w:ilvl w:val="0"/>
          <w:numId w:val="37"/>
        </w:numPr>
        <w:ind w:firstLine="442"/>
      </w:pPr>
      <w:r w:rsidRPr="009872A6">
        <w:rPr>
          <w:b/>
          <w:bCs/>
        </w:rPr>
        <w:t>一周课程表</w:t>
      </w:r>
      <w:r w:rsidRPr="009872A6">
        <w:t>：</w:t>
      </w:r>
      <w:r w:rsidRPr="009872A6">
        <w:t>["</w:t>
      </w:r>
      <w:r w:rsidRPr="009872A6">
        <w:t>语文</w:t>
      </w:r>
      <w:r w:rsidRPr="009872A6">
        <w:t>", "</w:t>
      </w:r>
      <w:r w:rsidRPr="009872A6">
        <w:t>数学</w:t>
      </w:r>
      <w:r w:rsidRPr="009872A6">
        <w:t>", "</w:t>
      </w:r>
      <w:r w:rsidRPr="009872A6">
        <w:t>英语</w:t>
      </w:r>
      <w:r w:rsidRPr="009872A6">
        <w:t>", "</w:t>
      </w:r>
      <w:r w:rsidRPr="009872A6">
        <w:t>物理</w:t>
      </w:r>
      <w:r w:rsidRPr="009872A6">
        <w:t>", "</w:t>
      </w:r>
      <w:r w:rsidRPr="009872A6">
        <w:t>化学</w:t>
      </w:r>
      <w:r w:rsidRPr="009872A6">
        <w:t>"]</w:t>
      </w:r>
    </w:p>
    <w:p w14:paraId="52E41638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核心特点：</w:t>
      </w:r>
    </w:p>
    <w:p w14:paraId="1335542A" w14:textId="77777777" w:rsidR="009872A6" w:rsidRPr="009872A6" w:rsidRDefault="009872A6" w:rsidP="00386879">
      <w:pPr>
        <w:numPr>
          <w:ilvl w:val="0"/>
          <w:numId w:val="38"/>
        </w:numPr>
        <w:ind w:firstLine="442"/>
      </w:pPr>
      <w:r w:rsidRPr="009872A6">
        <w:rPr>
          <w:b/>
          <w:bCs/>
        </w:rPr>
        <w:t>有序性</w:t>
      </w:r>
      <w:r w:rsidRPr="009872A6">
        <w:t>：每个元素都有固定位置（索引）</w:t>
      </w:r>
    </w:p>
    <w:p w14:paraId="7FEA7F5C" w14:textId="77777777" w:rsidR="009872A6" w:rsidRPr="009872A6" w:rsidRDefault="009872A6" w:rsidP="00386879">
      <w:pPr>
        <w:numPr>
          <w:ilvl w:val="0"/>
          <w:numId w:val="38"/>
        </w:numPr>
        <w:ind w:firstLine="442"/>
      </w:pPr>
      <w:r w:rsidRPr="009872A6">
        <w:rPr>
          <w:b/>
          <w:bCs/>
        </w:rPr>
        <w:t>可变性</w:t>
      </w:r>
      <w:r w:rsidRPr="009872A6">
        <w:t>：可以随时修改、添加、删除元素</w:t>
      </w:r>
    </w:p>
    <w:p w14:paraId="6224DDC9" w14:textId="77777777" w:rsidR="009872A6" w:rsidRPr="009872A6" w:rsidRDefault="009872A6" w:rsidP="00386879">
      <w:pPr>
        <w:numPr>
          <w:ilvl w:val="0"/>
          <w:numId w:val="38"/>
        </w:numPr>
        <w:ind w:firstLine="442"/>
      </w:pPr>
      <w:r w:rsidRPr="009872A6">
        <w:rPr>
          <w:b/>
          <w:bCs/>
        </w:rPr>
        <w:t>异构性</w:t>
      </w:r>
      <w:r w:rsidRPr="009872A6">
        <w:t>：可以储存不同类型数据</w:t>
      </w:r>
    </w:p>
    <w:p w14:paraId="3B5D617B" w14:textId="77777777" w:rsidR="009872A6" w:rsidRPr="009872A6" w:rsidRDefault="009872A6" w:rsidP="00386879">
      <w:pPr>
        <w:numPr>
          <w:ilvl w:val="0"/>
          <w:numId w:val="38"/>
        </w:numPr>
        <w:ind w:firstLine="442"/>
      </w:pPr>
      <w:r w:rsidRPr="009872A6">
        <w:rPr>
          <w:b/>
          <w:bCs/>
        </w:rPr>
        <w:t>动态性</w:t>
      </w:r>
      <w:r w:rsidRPr="009872A6">
        <w:t>：长度可以随时变化</w:t>
      </w:r>
    </w:p>
    <w:p w14:paraId="08717006" w14:textId="77777777" w:rsidR="009872A6" w:rsidRPr="009872A6" w:rsidRDefault="00BE3D61" w:rsidP="009872A6">
      <w:pPr>
        <w:ind w:firstLineChars="0" w:firstLine="0"/>
      </w:pPr>
      <w:r>
        <w:pict w14:anchorId="0AEFE904">
          <v:rect id="_x0000_i1055" style="width:0;height:1.5pt" o:hralign="center" o:hrstd="t" o:hr="t" fillcolor="#a0a0a0" stroked="f"/>
        </w:pict>
      </w:r>
    </w:p>
    <w:p w14:paraId="02E33C79" w14:textId="77777777" w:rsidR="009872A6" w:rsidRPr="009872A6" w:rsidRDefault="009872A6" w:rsidP="009872A6">
      <w:pPr>
        <w:pStyle w:val="3"/>
      </w:pPr>
      <w:bookmarkStart w:id="30" w:name="_Toc218877939"/>
      <w:r w:rsidRPr="009872A6">
        <w:t xml:space="preserve">1.7.2 </w:t>
      </w:r>
      <w:r w:rsidRPr="009872A6">
        <w:t>列表的索引与访问</w:t>
      </w:r>
      <w:bookmarkEnd w:id="30"/>
    </w:p>
    <w:p w14:paraId="62939A76" w14:textId="77777777" w:rsidR="009872A6" w:rsidRPr="009872A6" w:rsidRDefault="009872A6" w:rsidP="009872A6">
      <w:pPr>
        <w:ind w:firstLine="440"/>
      </w:pPr>
      <w:r w:rsidRPr="009872A6">
        <w:t>列表中的每个元素都有一个编号，叫做</w:t>
      </w:r>
      <w:r w:rsidRPr="009872A6">
        <w:rPr>
          <w:b/>
          <w:bCs/>
        </w:rPr>
        <w:t>索引（</w:t>
      </w:r>
      <w:r w:rsidRPr="009872A6">
        <w:rPr>
          <w:b/>
          <w:bCs/>
        </w:rPr>
        <w:t>index</w:t>
      </w:r>
      <w:r w:rsidRPr="009872A6">
        <w:rPr>
          <w:b/>
          <w:bCs/>
        </w:rPr>
        <w:t>）</w:t>
      </w:r>
      <w:r w:rsidRPr="009872A6">
        <w:t>。</w:t>
      </w:r>
      <w:r w:rsidRPr="009872A6">
        <w:t>Python</w:t>
      </w:r>
      <w:r w:rsidRPr="009872A6">
        <w:t>的索引从</w:t>
      </w:r>
      <w:r w:rsidRPr="009872A6">
        <w:t>0</w:t>
      </w:r>
      <w:r w:rsidRPr="009872A6">
        <w:t>开始（这是编程世界的普遍规则）。</w:t>
      </w:r>
    </w:p>
    <w:p w14:paraId="2C647036" w14:textId="77777777" w:rsidR="009872A6" w:rsidRPr="009872A6" w:rsidRDefault="009872A6" w:rsidP="009872A6">
      <w:pPr>
        <w:pStyle w:val="af8"/>
      </w:pPr>
      <w:r w:rsidRPr="009872A6">
        <w:t># 1_7_2_index.py</w:t>
      </w:r>
    </w:p>
    <w:p w14:paraId="24318270" w14:textId="77777777" w:rsidR="009872A6" w:rsidRPr="009872A6" w:rsidRDefault="009872A6" w:rsidP="009872A6">
      <w:pPr>
        <w:pStyle w:val="af8"/>
      </w:pPr>
      <w:r w:rsidRPr="009872A6">
        <w:t>subjects = ["</w:t>
      </w:r>
      <w:r w:rsidRPr="009872A6">
        <w:t>语文</w:t>
      </w:r>
      <w:r w:rsidRPr="009872A6">
        <w:t>", "</w:t>
      </w:r>
      <w:r w:rsidRPr="009872A6">
        <w:t>数学</w:t>
      </w:r>
      <w:r w:rsidRPr="009872A6">
        <w:t>", "</w:t>
      </w:r>
      <w:r w:rsidRPr="009872A6">
        <w:t>英语</w:t>
      </w:r>
      <w:r w:rsidRPr="009872A6">
        <w:t>", "</w:t>
      </w:r>
      <w:r w:rsidRPr="009872A6">
        <w:t>物理</w:t>
      </w:r>
      <w:r w:rsidRPr="009872A6">
        <w:t>", "</w:t>
      </w:r>
      <w:r w:rsidRPr="009872A6">
        <w:t>化学</w:t>
      </w:r>
      <w:r w:rsidRPr="009872A6">
        <w:t>"]</w:t>
      </w:r>
    </w:p>
    <w:p w14:paraId="1A65CCB8" w14:textId="77777777" w:rsidR="009872A6" w:rsidRPr="009872A6" w:rsidRDefault="009872A6" w:rsidP="009872A6">
      <w:pPr>
        <w:pStyle w:val="af8"/>
      </w:pPr>
    </w:p>
    <w:p w14:paraId="4E6B7401" w14:textId="77777777" w:rsidR="009872A6" w:rsidRPr="009872A6" w:rsidRDefault="009872A6" w:rsidP="009872A6">
      <w:pPr>
        <w:pStyle w:val="af8"/>
      </w:pPr>
      <w:r w:rsidRPr="009872A6">
        <w:lastRenderedPageBreak/>
        <w:t xml:space="preserve"># </w:t>
      </w:r>
      <w:r w:rsidRPr="009872A6">
        <w:t>正向索引（从</w:t>
      </w:r>
      <w:r w:rsidRPr="009872A6">
        <w:t>0</w:t>
      </w:r>
      <w:r w:rsidRPr="009872A6">
        <w:t>开始）</w:t>
      </w:r>
    </w:p>
    <w:p w14:paraId="0B4E16F2" w14:textId="77777777" w:rsidR="009872A6" w:rsidRPr="009872A6" w:rsidRDefault="009872A6" w:rsidP="009872A6">
      <w:pPr>
        <w:pStyle w:val="af8"/>
      </w:pPr>
      <w:r w:rsidRPr="009872A6">
        <w:t xml:space="preserve">print(subjects[0])  # </w:t>
      </w:r>
      <w:r w:rsidRPr="009872A6">
        <w:t>输出</w:t>
      </w:r>
      <w:r w:rsidRPr="009872A6">
        <w:t xml:space="preserve">: </w:t>
      </w:r>
      <w:r w:rsidRPr="009872A6">
        <w:t>语文</w:t>
      </w:r>
    </w:p>
    <w:p w14:paraId="4DD2E774" w14:textId="77777777" w:rsidR="009872A6" w:rsidRPr="009872A6" w:rsidRDefault="009872A6" w:rsidP="009872A6">
      <w:pPr>
        <w:pStyle w:val="af8"/>
      </w:pPr>
      <w:r w:rsidRPr="009872A6">
        <w:t xml:space="preserve">print(subjects[1])  # </w:t>
      </w:r>
      <w:r w:rsidRPr="009872A6">
        <w:t>输出</w:t>
      </w:r>
      <w:r w:rsidRPr="009872A6">
        <w:t xml:space="preserve">: </w:t>
      </w:r>
      <w:r w:rsidRPr="009872A6">
        <w:t>数学</w:t>
      </w:r>
    </w:p>
    <w:p w14:paraId="2F06270E" w14:textId="77777777" w:rsidR="009872A6" w:rsidRPr="009872A6" w:rsidRDefault="009872A6" w:rsidP="009872A6">
      <w:pPr>
        <w:pStyle w:val="af8"/>
      </w:pPr>
      <w:r w:rsidRPr="009872A6">
        <w:t xml:space="preserve">print(subjects[4])  # </w:t>
      </w:r>
      <w:r w:rsidRPr="009872A6">
        <w:t>输出</w:t>
      </w:r>
      <w:r w:rsidRPr="009872A6">
        <w:t xml:space="preserve">: </w:t>
      </w:r>
      <w:r w:rsidRPr="009872A6">
        <w:t>化学</w:t>
      </w:r>
    </w:p>
    <w:p w14:paraId="1A151CBB" w14:textId="77777777" w:rsidR="009872A6" w:rsidRPr="009872A6" w:rsidRDefault="009872A6" w:rsidP="009872A6">
      <w:pPr>
        <w:pStyle w:val="af8"/>
      </w:pPr>
    </w:p>
    <w:p w14:paraId="36FBE0D7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反向索引（从</w:t>
      </w:r>
      <w:r w:rsidRPr="009872A6">
        <w:t>-1</w:t>
      </w:r>
      <w:r w:rsidRPr="009872A6">
        <w:t>开始，</w:t>
      </w:r>
      <w:r w:rsidRPr="009872A6">
        <w:t>-1</w:t>
      </w:r>
      <w:r w:rsidRPr="009872A6">
        <w:t>代表最后一个）</w:t>
      </w:r>
    </w:p>
    <w:p w14:paraId="77ED66B4" w14:textId="77777777" w:rsidR="009872A6" w:rsidRPr="009872A6" w:rsidRDefault="009872A6" w:rsidP="009872A6">
      <w:pPr>
        <w:pStyle w:val="af8"/>
      </w:pPr>
      <w:r w:rsidRPr="009872A6">
        <w:t xml:space="preserve">print(subjects[-1])  # </w:t>
      </w:r>
      <w:r w:rsidRPr="009872A6">
        <w:t>输出</w:t>
      </w:r>
      <w:r w:rsidRPr="009872A6">
        <w:t xml:space="preserve">: </w:t>
      </w:r>
      <w:r w:rsidRPr="009872A6">
        <w:t>化学</w:t>
      </w:r>
    </w:p>
    <w:p w14:paraId="6989F5FC" w14:textId="77777777" w:rsidR="009872A6" w:rsidRPr="009872A6" w:rsidRDefault="009872A6" w:rsidP="009872A6">
      <w:pPr>
        <w:pStyle w:val="af8"/>
      </w:pPr>
      <w:r w:rsidRPr="009872A6">
        <w:t xml:space="preserve">print(subjects[-2])  # </w:t>
      </w:r>
      <w:r w:rsidRPr="009872A6">
        <w:t>输出</w:t>
      </w:r>
      <w:r w:rsidRPr="009872A6">
        <w:t xml:space="preserve">: </w:t>
      </w:r>
      <w:r w:rsidRPr="009872A6">
        <w:t>物理</w:t>
      </w:r>
    </w:p>
    <w:p w14:paraId="6C85D0B1" w14:textId="77777777" w:rsidR="009872A6" w:rsidRDefault="009872A6" w:rsidP="009872A6">
      <w:pPr>
        <w:ind w:firstLine="442"/>
        <w:rPr>
          <w:b/>
          <w:bCs/>
        </w:rPr>
      </w:pPr>
    </w:p>
    <w:p w14:paraId="6CAEA248" w14:textId="1CE7326A" w:rsidR="009872A6" w:rsidRPr="009872A6" w:rsidRDefault="009872A6" w:rsidP="009872A6">
      <w:pPr>
        <w:ind w:firstLine="442"/>
      </w:pPr>
      <w:r w:rsidRPr="009872A6">
        <w:rPr>
          <w:b/>
          <w:bCs/>
        </w:rPr>
        <w:t>常见错误警示：</w:t>
      </w:r>
    </w:p>
    <w:p w14:paraId="3C72B5D2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错误</w:t>
      </w:r>
      <w:r w:rsidRPr="009872A6">
        <w:t>1</w:t>
      </w:r>
      <w:r w:rsidRPr="009872A6">
        <w:t>：索引越界</w:t>
      </w:r>
    </w:p>
    <w:p w14:paraId="17B61C7F" w14:textId="77777777" w:rsidR="009872A6" w:rsidRPr="009872A6" w:rsidRDefault="009872A6" w:rsidP="009872A6">
      <w:pPr>
        <w:pStyle w:val="af8"/>
      </w:pPr>
      <w:r w:rsidRPr="009872A6">
        <w:t># print(</w:t>
      </w:r>
      <w:proofErr w:type="gramStart"/>
      <w:r w:rsidRPr="009872A6">
        <w:t>subjects[</w:t>
      </w:r>
      <w:proofErr w:type="gramEnd"/>
      <w:r w:rsidRPr="009872A6">
        <w:t xml:space="preserve">5])  # </w:t>
      </w:r>
      <w:proofErr w:type="spellStart"/>
      <w:r w:rsidRPr="009872A6">
        <w:t>IndexError</w:t>
      </w:r>
      <w:proofErr w:type="spellEnd"/>
      <w:r w:rsidRPr="009872A6">
        <w:t>: list index out of range</w:t>
      </w:r>
    </w:p>
    <w:p w14:paraId="406FFA7F" w14:textId="77777777" w:rsidR="009872A6" w:rsidRPr="009872A6" w:rsidRDefault="009872A6" w:rsidP="009872A6">
      <w:pPr>
        <w:pStyle w:val="af8"/>
      </w:pPr>
    </w:p>
    <w:p w14:paraId="22E9A31E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错误</w:t>
      </w:r>
      <w:r w:rsidRPr="009872A6">
        <w:t>2</w:t>
      </w:r>
      <w:r w:rsidRPr="009872A6">
        <w:t>：空列表索引</w:t>
      </w:r>
    </w:p>
    <w:p w14:paraId="78238C96" w14:textId="77777777" w:rsidR="009872A6" w:rsidRPr="009872A6" w:rsidRDefault="009872A6" w:rsidP="009872A6">
      <w:pPr>
        <w:pStyle w:val="af8"/>
      </w:pPr>
      <w:proofErr w:type="spellStart"/>
      <w:r w:rsidRPr="009872A6">
        <w:t>empty_list</w:t>
      </w:r>
      <w:proofErr w:type="spellEnd"/>
      <w:r w:rsidRPr="009872A6">
        <w:t xml:space="preserve"> = []</w:t>
      </w:r>
    </w:p>
    <w:p w14:paraId="06D55CC4" w14:textId="77777777" w:rsidR="009872A6" w:rsidRPr="009872A6" w:rsidRDefault="009872A6" w:rsidP="009872A6">
      <w:pPr>
        <w:pStyle w:val="af8"/>
      </w:pPr>
      <w:r w:rsidRPr="009872A6">
        <w:t># print(</w:t>
      </w:r>
      <w:proofErr w:type="spellStart"/>
      <w:r w:rsidRPr="009872A6">
        <w:t>empty_</w:t>
      </w:r>
      <w:proofErr w:type="gramStart"/>
      <w:r w:rsidRPr="009872A6">
        <w:t>list</w:t>
      </w:r>
      <w:proofErr w:type="spellEnd"/>
      <w:r w:rsidRPr="009872A6">
        <w:t>[</w:t>
      </w:r>
      <w:proofErr w:type="gramEnd"/>
      <w:r w:rsidRPr="009872A6">
        <w:t xml:space="preserve">0])  # </w:t>
      </w:r>
      <w:proofErr w:type="spellStart"/>
      <w:r w:rsidRPr="009872A6">
        <w:t>IndexError</w:t>
      </w:r>
      <w:proofErr w:type="spellEnd"/>
      <w:r w:rsidRPr="009872A6">
        <w:t>: list index out of range</w:t>
      </w:r>
    </w:p>
    <w:p w14:paraId="425491DC" w14:textId="77777777" w:rsidR="009872A6" w:rsidRPr="009872A6" w:rsidRDefault="009872A6" w:rsidP="009872A6">
      <w:pPr>
        <w:pStyle w:val="af8"/>
      </w:pPr>
    </w:p>
    <w:p w14:paraId="416C89C7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正确做法：先</w:t>
      </w:r>
      <w:proofErr w:type="gramStart"/>
      <w:r w:rsidRPr="009872A6">
        <w:t>检查长</w:t>
      </w:r>
      <w:proofErr w:type="gramEnd"/>
      <w:r w:rsidRPr="009872A6">
        <w:t>度</w:t>
      </w:r>
    </w:p>
    <w:p w14:paraId="7BEE5D7F" w14:textId="77777777" w:rsidR="009872A6" w:rsidRPr="009872A6" w:rsidRDefault="009872A6" w:rsidP="009872A6">
      <w:pPr>
        <w:pStyle w:val="af8"/>
      </w:pPr>
      <w:r w:rsidRPr="009872A6">
        <w:t xml:space="preserve">if </w:t>
      </w:r>
      <w:proofErr w:type="spellStart"/>
      <w:r w:rsidRPr="009872A6">
        <w:t>len</w:t>
      </w:r>
      <w:proofErr w:type="spellEnd"/>
      <w:r w:rsidRPr="009872A6">
        <w:t>(subjects) &gt; 5:</w:t>
      </w:r>
    </w:p>
    <w:p w14:paraId="0285D8E9" w14:textId="77777777" w:rsidR="009872A6" w:rsidRPr="009872A6" w:rsidRDefault="009872A6" w:rsidP="009872A6">
      <w:pPr>
        <w:pStyle w:val="af8"/>
      </w:pPr>
      <w:r w:rsidRPr="009872A6">
        <w:t xml:space="preserve">    print(</w:t>
      </w:r>
      <w:proofErr w:type="gramStart"/>
      <w:r w:rsidRPr="009872A6">
        <w:t>subjects[</w:t>
      </w:r>
      <w:proofErr w:type="gramEnd"/>
      <w:r w:rsidRPr="009872A6">
        <w:t>5])</w:t>
      </w:r>
    </w:p>
    <w:p w14:paraId="63DF1B37" w14:textId="77777777" w:rsidR="009872A6" w:rsidRPr="009872A6" w:rsidRDefault="009872A6" w:rsidP="009872A6">
      <w:pPr>
        <w:pStyle w:val="af8"/>
      </w:pPr>
      <w:r w:rsidRPr="009872A6">
        <w:t>else:</w:t>
      </w:r>
    </w:p>
    <w:p w14:paraId="0123EC25" w14:textId="77777777" w:rsidR="009872A6" w:rsidRPr="009872A6" w:rsidRDefault="009872A6" w:rsidP="009872A6">
      <w:pPr>
        <w:pStyle w:val="af8"/>
      </w:pPr>
      <w:r w:rsidRPr="009872A6">
        <w:t xml:space="preserve">    print("</w:t>
      </w:r>
      <w:r w:rsidRPr="009872A6">
        <w:t>索引超出范围</w:t>
      </w:r>
      <w:r w:rsidRPr="009872A6">
        <w:t>")</w:t>
      </w:r>
    </w:p>
    <w:p w14:paraId="196694EB" w14:textId="77777777" w:rsidR="009872A6" w:rsidRDefault="009872A6" w:rsidP="009872A6">
      <w:pPr>
        <w:ind w:firstLine="442"/>
        <w:rPr>
          <w:b/>
          <w:bCs/>
        </w:rPr>
      </w:pPr>
    </w:p>
    <w:p w14:paraId="5A2705C8" w14:textId="3EA9F69C" w:rsidR="009872A6" w:rsidRPr="009872A6" w:rsidRDefault="009872A6" w:rsidP="009872A6">
      <w:pPr>
        <w:ind w:firstLine="442"/>
      </w:pPr>
      <w:r w:rsidRPr="009872A6">
        <w:rPr>
          <w:b/>
          <w:bCs/>
        </w:rPr>
        <w:t>获取列表长度：</w:t>
      </w:r>
    </w:p>
    <w:p w14:paraId="4099F3CE" w14:textId="77777777" w:rsidR="009872A6" w:rsidRPr="009872A6" w:rsidRDefault="009872A6" w:rsidP="009872A6">
      <w:pPr>
        <w:pStyle w:val="af8"/>
      </w:pPr>
      <w:r w:rsidRPr="009872A6">
        <w:t>print(</w:t>
      </w:r>
      <w:proofErr w:type="spellStart"/>
      <w:r w:rsidRPr="009872A6">
        <w:t>len</w:t>
      </w:r>
      <w:proofErr w:type="spellEnd"/>
      <w:r w:rsidRPr="009872A6">
        <w:t xml:space="preserve">(subjects))  </w:t>
      </w:r>
      <w:r w:rsidRPr="009872A6">
        <w:rPr>
          <w:i/>
          <w:iCs/>
        </w:rPr>
        <w:t xml:space="preserve"># </w:t>
      </w:r>
      <w:r w:rsidRPr="009872A6">
        <w:rPr>
          <w:i/>
          <w:iCs/>
        </w:rPr>
        <w:t>输出</w:t>
      </w:r>
      <w:r w:rsidRPr="009872A6">
        <w:rPr>
          <w:i/>
          <w:iCs/>
        </w:rPr>
        <w:t>: 5</w:t>
      </w:r>
    </w:p>
    <w:p w14:paraId="6D2AFB54" w14:textId="77777777" w:rsidR="009872A6" w:rsidRPr="009872A6" w:rsidRDefault="00BE3D61" w:rsidP="009872A6">
      <w:pPr>
        <w:ind w:firstLineChars="0" w:firstLine="0"/>
      </w:pPr>
      <w:r>
        <w:pict w14:anchorId="30CAE5B8">
          <v:rect id="_x0000_i1056" style="width:0;height:1.5pt" o:hralign="center" o:hrstd="t" o:hr="t" fillcolor="#a0a0a0" stroked="f"/>
        </w:pict>
      </w:r>
    </w:p>
    <w:p w14:paraId="24F8A906" w14:textId="77777777" w:rsidR="009872A6" w:rsidRPr="009872A6" w:rsidRDefault="009872A6" w:rsidP="009872A6">
      <w:pPr>
        <w:pStyle w:val="3"/>
      </w:pPr>
      <w:bookmarkStart w:id="31" w:name="_Toc218877940"/>
      <w:r w:rsidRPr="009872A6">
        <w:t xml:space="preserve">1.7.3 </w:t>
      </w:r>
      <w:r w:rsidRPr="009872A6">
        <w:t>列表的切片操作</w:t>
      </w:r>
      <w:bookmarkEnd w:id="31"/>
    </w:p>
    <w:p w14:paraId="7279070B" w14:textId="77777777" w:rsidR="009872A6" w:rsidRPr="009872A6" w:rsidRDefault="009872A6" w:rsidP="009872A6">
      <w:pPr>
        <w:ind w:firstLine="440"/>
      </w:pPr>
      <w:r w:rsidRPr="009872A6">
        <w:t>切片（</w:t>
      </w:r>
      <w:r w:rsidRPr="009872A6">
        <w:t>Slicing</w:t>
      </w:r>
      <w:r w:rsidRPr="009872A6">
        <w:t>）就像从长面包上切下一段，可以一次性获取列表中的连续多个元素。</w:t>
      </w:r>
    </w:p>
    <w:p w14:paraId="4F5E4B55" w14:textId="77777777" w:rsidR="009872A6" w:rsidRPr="009872A6" w:rsidRDefault="009872A6" w:rsidP="009872A6">
      <w:pPr>
        <w:pStyle w:val="af8"/>
      </w:pPr>
      <w:r w:rsidRPr="009872A6">
        <w:t># 1_7_3_slice.py</w:t>
      </w:r>
    </w:p>
    <w:p w14:paraId="6F7CDAF6" w14:textId="77777777" w:rsidR="009872A6" w:rsidRPr="009872A6" w:rsidRDefault="009872A6" w:rsidP="009872A6">
      <w:pPr>
        <w:pStyle w:val="af8"/>
      </w:pPr>
      <w:r w:rsidRPr="009872A6">
        <w:t>numbers = [0, 1, 2, 3, 4, 5, 6, 7, 8, 9]</w:t>
      </w:r>
    </w:p>
    <w:p w14:paraId="23E8FC77" w14:textId="77777777" w:rsidR="009872A6" w:rsidRPr="009872A6" w:rsidRDefault="009872A6" w:rsidP="009872A6">
      <w:pPr>
        <w:pStyle w:val="af8"/>
      </w:pPr>
    </w:p>
    <w:p w14:paraId="3C2A26B1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基本语法</w:t>
      </w:r>
      <w:r w:rsidRPr="009872A6">
        <w:t>: list[</w:t>
      </w:r>
      <w:proofErr w:type="spellStart"/>
      <w:r w:rsidRPr="009872A6">
        <w:t>start:end:step</w:t>
      </w:r>
      <w:proofErr w:type="spellEnd"/>
      <w:r w:rsidRPr="009872A6">
        <w:t>]</w:t>
      </w:r>
      <w:r w:rsidRPr="009872A6">
        <w:t>（包含</w:t>
      </w:r>
      <w:r w:rsidRPr="009872A6">
        <w:t>start</w:t>
      </w:r>
      <w:r w:rsidRPr="009872A6">
        <w:t>，不包含</w:t>
      </w:r>
      <w:r w:rsidRPr="009872A6">
        <w:t>end</w:t>
      </w:r>
      <w:r w:rsidRPr="009872A6">
        <w:t>）</w:t>
      </w:r>
    </w:p>
    <w:p w14:paraId="381B1663" w14:textId="77777777" w:rsidR="009872A6" w:rsidRPr="009872A6" w:rsidRDefault="009872A6" w:rsidP="009872A6">
      <w:pPr>
        <w:pStyle w:val="af8"/>
      </w:pPr>
      <w:r w:rsidRPr="009872A6">
        <w:lastRenderedPageBreak/>
        <w:t xml:space="preserve">print(numbers[2:5])      # </w:t>
      </w:r>
      <w:r w:rsidRPr="009872A6">
        <w:t>输出</w:t>
      </w:r>
      <w:r w:rsidRPr="009872A6">
        <w:t>: [2, 3, 4]</w:t>
      </w:r>
      <w:r w:rsidRPr="009872A6">
        <w:t>（索引</w:t>
      </w:r>
      <w:r w:rsidRPr="009872A6">
        <w:t>2</w:t>
      </w:r>
      <w:r w:rsidRPr="009872A6">
        <w:t>到</w:t>
      </w:r>
      <w:r w:rsidRPr="009872A6">
        <w:t>4</w:t>
      </w:r>
      <w:r w:rsidRPr="009872A6">
        <w:t>）</w:t>
      </w:r>
    </w:p>
    <w:p w14:paraId="0236B5C0" w14:textId="77777777" w:rsidR="009872A6" w:rsidRPr="009872A6" w:rsidRDefault="009872A6" w:rsidP="009872A6">
      <w:pPr>
        <w:pStyle w:val="af8"/>
      </w:pPr>
      <w:r w:rsidRPr="009872A6">
        <w:t xml:space="preserve">print(numbers[:4])       # </w:t>
      </w:r>
      <w:r w:rsidRPr="009872A6">
        <w:t>输出</w:t>
      </w:r>
      <w:r w:rsidRPr="009872A6">
        <w:t>: [0, 1, 2, 3]</w:t>
      </w:r>
      <w:r w:rsidRPr="009872A6">
        <w:t>（省略</w:t>
      </w:r>
      <w:r w:rsidRPr="009872A6">
        <w:t>start</w:t>
      </w:r>
      <w:r w:rsidRPr="009872A6">
        <w:t>，默认从</w:t>
      </w:r>
      <w:r w:rsidRPr="009872A6">
        <w:t>0</w:t>
      </w:r>
      <w:r w:rsidRPr="009872A6">
        <w:t>开始）</w:t>
      </w:r>
    </w:p>
    <w:p w14:paraId="07E73BCE" w14:textId="77777777" w:rsidR="009872A6" w:rsidRPr="009872A6" w:rsidRDefault="009872A6" w:rsidP="009872A6">
      <w:pPr>
        <w:pStyle w:val="af8"/>
      </w:pPr>
      <w:r w:rsidRPr="009872A6">
        <w:t xml:space="preserve">print(numbers[5:])       # </w:t>
      </w:r>
      <w:r w:rsidRPr="009872A6">
        <w:t>输出</w:t>
      </w:r>
      <w:r w:rsidRPr="009872A6">
        <w:t>: [5, 6, 7, 8, 9]</w:t>
      </w:r>
      <w:r w:rsidRPr="009872A6">
        <w:t>（省略</w:t>
      </w:r>
      <w:r w:rsidRPr="009872A6">
        <w:t>end</w:t>
      </w:r>
      <w:r w:rsidRPr="009872A6">
        <w:t>，默认到最后）</w:t>
      </w:r>
    </w:p>
    <w:p w14:paraId="4CEDF207" w14:textId="77777777" w:rsidR="009872A6" w:rsidRPr="009872A6" w:rsidRDefault="009872A6" w:rsidP="009872A6">
      <w:pPr>
        <w:pStyle w:val="af8"/>
      </w:pPr>
      <w:r w:rsidRPr="009872A6">
        <w:t xml:space="preserve">print(numbers[:])        # </w:t>
      </w:r>
      <w:r w:rsidRPr="009872A6">
        <w:t>输出</w:t>
      </w:r>
      <w:r w:rsidRPr="009872A6">
        <w:t>: [0, 1, 2, 3, 4, 5, 6, 7, 8, 9]</w:t>
      </w:r>
      <w:r w:rsidRPr="009872A6">
        <w:t>（复制整个列表）</w:t>
      </w:r>
    </w:p>
    <w:p w14:paraId="5F6ADD1C" w14:textId="77777777" w:rsidR="009872A6" w:rsidRPr="009872A6" w:rsidRDefault="009872A6" w:rsidP="009872A6">
      <w:pPr>
        <w:pStyle w:val="af8"/>
      </w:pPr>
    </w:p>
    <w:p w14:paraId="21B15F47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带步长的切片</w:t>
      </w:r>
    </w:p>
    <w:p w14:paraId="2CA0F40C" w14:textId="77777777" w:rsidR="009872A6" w:rsidRPr="009872A6" w:rsidRDefault="009872A6" w:rsidP="009872A6">
      <w:pPr>
        <w:pStyle w:val="af8"/>
      </w:pPr>
      <w:r w:rsidRPr="009872A6">
        <w:t xml:space="preserve">print(numbers[1:8:2])    # </w:t>
      </w:r>
      <w:r w:rsidRPr="009872A6">
        <w:t>输出</w:t>
      </w:r>
      <w:r w:rsidRPr="009872A6">
        <w:t>: [1, 3, 5, 7]</w:t>
      </w:r>
      <w:r w:rsidRPr="009872A6">
        <w:t>（从</w:t>
      </w:r>
      <w:r w:rsidRPr="009872A6">
        <w:t>1</w:t>
      </w:r>
      <w:r w:rsidRPr="009872A6">
        <w:t>到</w:t>
      </w:r>
      <w:r w:rsidRPr="009872A6">
        <w:t>7</w:t>
      </w:r>
      <w:r w:rsidRPr="009872A6">
        <w:t>，步长</w:t>
      </w:r>
      <w:r w:rsidRPr="009872A6">
        <w:t>2</w:t>
      </w:r>
      <w:r w:rsidRPr="009872A6">
        <w:t>）</w:t>
      </w:r>
    </w:p>
    <w:p w14:paraId="35BF2E40" w14:textId="77777777" w:rsidR="009872A6" w:rsidRPr="009872A6" w:rsidRDefault="009872A6" w:rsidP="009872A6">
      <w:pPr>
        <w:pStyle w:val="af8"/>
      </w:pPr>
      <w:r w:rsidRPr="009872A6">
        <w:t xml:space="preserve">print(numbers[::-1])     # </w:t>
      </w:r>
      <w:r w:rsidRPr="009872A6">
        <w:t>输出</w:t>
      </w:r>
      <w:r w:rsidRPr="009872A6">
        <w:t>: [9, 8, 7, 6, 5, 4, 3, 2, 1, 0]</w:t>
      </w:r>
      <w:r w:rsidRPr="009872A6">
        <w:t>（步长</w:t>
      </w:r>
      <w:r w:rsidRPr="009872A6">
        <w:t>-1</w:t>
      </w:r>
      <w:r w:rsidRPr="009872A6">
        <w:t>，倒序）</w:t>
      </w:r>
    </w:p>
    <w:p w14:paraId="025E2871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生活中的例子：</w:t>
      </w:r>
    </w:p>
    <w:p w14:paraId="71422CB2" w14:textId="77777777" w:rsidR="009872A6" w:rsidRPr="009872A6" w:rsidRDefault="009872A6" w:rsidP="00386879">
      <w:pPr>
        <w:numPr>
          <w:ilvl w:val="0"/>
          <w:numId w:val="39"/>
        </w:numPr>
        <w:ind w:firstLine="442"/>
      </w:pPr>
      <w:r w:rsidRPr="009872A6">
        <w:rPr>
          <w:b/>
          <w:bCs/>
        </w:rPr>
        <w:t>班级前</w:t>
      </w:r>
      <w:r w:rsidRPr="009872A6">
        <w:rPr>
          <w:b/>
          <w:bCs/>
        </w:rPr>
        <w:t>5</w:t>
      </w:r>
      <w:r w:rsidRPr="009872A6">
        <w:rPr>
          <w:b/>
          <w:bCs/>
        </w:rPr>
        <w:t>名</w:t>
      </w:r>
      <w:r w:rsidRPr="009872A6">
        <w:t>：</w:t>
      </w:r>
      <w:r w:rsidRPr="009872A6">
        <w:t>scores[:5]</w:t>
      </w:r>
      <w:r w:rsidRPr="009872A6">
        <w:t>（省略</w:t>
      </w:r>
      <w:r w:rsidRPr="009872A6">
        <w:t>start</w:t>
      </w:r>
      <w:r w:rsidRPr="009872A6">
        <w:t>，取前</w:t>
      </w:r>
      <w:r w:rsidRPr="009872A6">
        <w:t>5</w:t>
      </w:r>
      <w:r w:rsidRPr="009872A6">
        <w:t>个）</w:t>
      </w:r>
    </w:p>
    <w:p w14:paraId="12B9AAF8" w14:textId="77777777" w:rsidR="009872A6" w:rsidRPr="009872A6" w:rsidRDefault="009872A6" w:rsidP="00386879">
      <w:pPr>
        <w:numPr>
          <w:ilvl w:val="0"/>
          <w:numId w:val="39"/>
        </w:numPr>
        <w:ind w:firstLine="442"/>
      </w:pPr>
      <w:r w:rsidRPr="009872A6">
        <w:rPr>
          <w:b/>
          <w:bCs/>
        </w:rPr>
        <w:t>倒数</w:t>
      </w:r>
      <w:r w:rsidRPr="009872A6">
        <w:rPr>
          <w:b/>
          <w:bCs/>
        </w:rPr>
        <w:t>3</w:t>
      </w:r>
      <w:r w:rsidRPr="009872A6">
        <w:rPr>
          <w:b/>
          <w:bCs/>
        </w:rPr>
        <w:t>名</w:t>
      </w:r>
      <w:r w:rsidRPr="009872A6">
        <w:t>：</w:t>
      </w:r>
      <w:r w:rsidRPr="009872A6">
        <w:t>scores[-3:]</w:t>
      </w:r>
      <w:r w:rsidRPr="009872A6">
        <w:t>（从倒数第</w:t>
      </w:r>
      <w:r w:rsidRPr="009872A6">
        <w:t>3</w:t>
      </w:r>
      <w:r w:rsidRPr="009872A6">
        <w:t>个到最后）</w:t>
      </w:r>
    </w:p>
    <w:p w14:paraId="77E0B1B3" w14:textId="77777777" w:rsidR="009872A6" w:rsidRPr="009872A6" w:rsidRDefault="009872A6" w:rsidP="00386879">
      <w:pPr>
        <w:numPr>
          <w:ilvl w:val="0"/>
          <w:numId w:val="39"/>
        </w:numPr>
        <w:ind w:firstLine="442"/>
      </w:pPr>
      <w:r w:rsidRPr="009872A6">
        <w:rPr>
          <w:b/>
          <w:bCs/>
        </w:rPr>
        <w:t>每隔一个取一个</w:t>
      </w:r>
      <w:r w:rsidRPr="009872A6">
        <w:t>：</w:t>
      </w:r>
      <w:r w:rsidRPr="009872A6">
        <w:t>students[::2]</w:t>
      </w:r>
      <w:r w:rsidRPr="009872A6">
        <w:t>（步长为</w:t>
      </w:r>
      <w:r w:rsidRPr="009872A6">
        <w:t>2</w:t>
      </w:r>
      <w:r w:rsidRPr="009872A6">
        <w:t>）</w:t>
      </w:r>
    </w:p>
    <w:p w14:paraId="020E166B" w14:textId="77777777" w:rsidR="009872A6" w:rsidRPr="009872A6" w:rsidRDefault="00BE3D61" w:rsidP="009872A6">
      <w:pPr>
        <w:ind w:firstLineChars="0" w:firstLine="0"/>
      </w:pPr>
      <w:r>
        <w:pict w14:anchorId="72DB7E36">
          <v:rect id="_x0000_i1057" style="width:0;height:1.5pt" o:hralign="center" o:hrstd="t" o:hr="t" fillcolor="#a0a0a0" stroked="f"/>
        </w:pict>
      </w:r>
    </w:p>
    <w:p w14:paraId="717EBA0B" w14:textId="77777777" w:rsidR="009872A6" w:rsidRPr="009872A6" w:rsidRDefault="009872A6" w:rsidP="009872A6">
      <w:pPr>
        <w:pStyle w:val="3"/>
      </w:pPr>
      <w:bookmarkStart w:id="32" w:name="_Toc218877941"/>
      <w:r w:rsidRPr="009872A6">
        <w:t xml:space="preserve">1.7.4 </w:t>
      </w:r>
      <w:r w:rsidRPr="009872A6">
        <w:t>修改列表元素</w:t>
      </w:r>
      <w:bookmarkEnd w:id="32"/>
    </w:p>
    <w:p w14:paraId="25B43A87" w14:textId="77777777" w:rsidR="009872A6" w:rsidRPr="009872A6" w:rsidRDefault="009872A6" w:rsidP="009872A6">
      <w:pPr>
        <w:ind w:firstLine="440"/>
      </w:pPr>
      <w:r w:rsidRPr="009872A6">
        <w:t>列表是可变类型，可以直接通过索引修改元素。</w:t>
      </w:r>
    </w:p>
    <w:p w14:paraId="27984935" w14:textId="77777777" w:rsidR="009872A6" w:rsidRPr="009872A6" w:rsidRDefault="009872A6" w:rsidP="009872A6">
      <w:pPr>
        <w:pStyle w:val="af8"/>
      </w:pPr>
      <w:r w:rsidRPr="009872A6">
        <w:t># 1_7_4_modify.py</w:t>
      </w:r>
    </w:p>
    <w:p w14:paraId="183D483A" w14:textId="77777777" w:rsidR="009872A6" w:rsidRPr="009872A6" w:rsidRDefault="009872A6" w:rsidP="009872A6">
      <w:pPr>
        <w:pStyle w:val="af8"/>
      </w:pPr>
      <w:r w:rsidRPr="009872A6">
        <w:t>fruits = ["apple", "banana", "orange", "grape"]</w:t>
      </w:r>
    </w:p>
    <w:p w14:paraId="0208A7F9" w14:textId="77777777" w:rsidR="009872A6" w:rsidRPr="009872A6" w:rsidRDefault="009872A6" w:rsidP="009872A6">
      <w:pPr>
        <w:pStyle w:val="af8"/>
      </w:pPr>
    </w:p>
    <w:p w14:paraId="2120B933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修改单个元素</w:t>
      </w:r>
    </w:p>
    <w:p w14:paraId="7F6DA6C7" w14:textId="77777777" w:rsidR="009872A6" w:rsidRPr="009872A6" w:rsidRDefault="009872A6" w:rsidP="009872A6">
      <w:pPr>
        <w:pStyle w:val="af8"/>
      </w:pPr>
      <w:r w:rsidRPr="009872A6">
        <w:t xml:space="preserve">fruits[1] = "pear"  # </w:t>
      </w:r>
      <w:r w:rsidRPr="009872A6">
        <w:t>把索引</w:t>
      </w:r>
      <w:r w:rsidRPr="009872A6">
        <w:t>1</w:t>
      </w:r>
      <w:r w:rsidRPr="009872A6">
        <w:t>的</w:t>
      </w:r>
      <w:r w:rsidRPr="009872A6">
        <w:t>"banana"</w:t>
      </w:r>
      <w:r w:rsidRPr="009872A6">
        <w:t>改成</w:t>
      </w:r>
      <w:r w:rsidRPr="009872A6">
        <w:t>"pear"</w:t>
      </w:r>
    </w:p>
    <w:p w14:paraId="2CA41B8D" w14:textId="77777777" w:rsidR="009872A6" w:rsidRPr="009872A6" w:rsidRDefault="009872A6" w:rsidP="009872A6">
      <w:pPr>
        <w:pStyle w:val="af8"/>
      </w:pPr>
      <w:r w:rsidRPr="009872A6">
        <w:t xml:space="preserve">print(fruits)  # </w:t>
      </w:r>
      <w:r w:rsidRPr="009872A6">
        <w:t>输出</w:t>
      </w:r>
      <w:r w:rsidRPr="009872A6">
        <w:t>: ['apple', 'pear', 'orange', 'grape']</w:t>
      </w:r>
    </w:p>
    <w:p w14:paraId="2EC1C26C" w14:textId="77777777" w:rsidR="009872A6" w:rsidRPr="009872A6" w:rsidRDefault="009872A6" w:rsidP="009872A6">
      <w:pPr>
        <w:pStyle w:val="af8"/>
      </w:pPr>
    </w:p>
    <w:p w14:paraId="5A4C66AD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通过切片批量修改（会覆盖原内容）</w:t>
      </w:r>
    </w:p>
    <w:p w14:paraId="400BD297" w14:textId="77777777" w:rsidR="009872A6" w:rsidRPr="009872A6" w:rsidRDefault="009872A6" w:rsidP="009872A6">
      <w:pPr>
        <w:pStyle w:val="af8"/>
      </w:pPr>
      <w:proofErr w:type="gramStart"/>
      <w:r w:rsidRPr="009872A6">
        <w:t>fruits[</w:t>
      </w:r>
      <w:proofErr w:type="gramEnd"/>
      <w:r w:rsidRPr="009872A6">
        <w:t>1:3] = ["watermelon", "strawberry"]</w:t>
      </w:r>
    </w:p>
    <w:p w14:paraId="209AB93C" w14:textId="77777777" w:rsidR="009872A6" w:rsidRPr="009872A6" w:rsidRDefault="009872A6" w:rsidP="009872A6">
      <w:pPr>
        <w:pStyle w:val="af8"/>
      </w:pPr>
      <w:r w:rsidRPr="009872A6">
        <w:t xml:space="preserve">print(fruits)  # </w:t>
      </w:r>
      <w:r w:rsidRPr="009872A6">
        <w:t>输出</w:t>
      </w:r>
      <w:r w:rsidRPr="009872A6">
        <w:t>: ['apple', 'watermelon', 'strawberry', 'grape']</w:t>
      </w:r>
    </w:p>
    <w:p w14:paraId="6AC0E61F" w14:textId="77777777" w:rsidR="009872A6" w:rsidRPr="009872A6" w:rsidRDefault="009872A6" w:rsidP="009872A6">
      <w:pPr>
        <w:pStyle w:val="af8"/>
      </w:pPr>
    </w:p>
    <w:p w14:paraId="05491D5D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切片替换数量可以不等</w:t>
      </w:r>
    </w:p>
    <w:p w14:paraId="60F8340D" w14:textId="77777777" w:rsidR="009872A6" w:rsidRPr="009872A6" w:rsidRDefault="009872A6" w:rsidP="009872A6">
      <w:pPr>
        <w:pStyle w:val="af8"/>
      </w:pPr>
      <w:r w:rsidRPr="009872A6">
        <w:t>fruits[1:2] = ["a", "b", "c"]  # 1</w:t>
      </w:r>
      <w:r w:rsidRPr="009872A6">
        <w:t>个元素被替换成</w:t>
      </w:r>
      <w:r w:rsidRPr="009872A6">
        <w:t>3</w:t>
      </w:r>
      <w:r w:rsidRPr="009872A6">
        <w:t>个</w:t>
      </w:r>
    </w:p>
    <w:p w14:paraId="2CF1CA90" w14:textId="77777777" w:rsidR="009872A6" w:rsidRPr="009872A6" w:rsidRDefault="009872A6" w:rsidP="009872A6">
      <w:pPr>
        <w:pStyle w:val="af8"/>
      </w:pPr>
      <w:r w:rsidRPr="009872A6">
        <w:t xml:space="preserve">print(fruits)  # </w:t>
      </w:r>
      <w:r w:rsidRPr="009872A6">
        <w:t>输出</w:t>
      </w:r>
      <w:r w:rsidRPr="009872A6">
        <w:t>: ['apple', 'a', 'b', 'c', 'strawberry', 'grape']</w:t>
      </w:r>
    </w:p>
    <w:p w14:paraId="5882D3DC" w14:textId="77777777" w:rsidR="009872A6" w:rsidRDefault="009872A6">
      <w:pPr>
        <w:widowControl/>
        <w:spacing w:after="160" w:line="278" w:lineRule="auto"/>
        <w:ind w:firstLineChars="0" w:firstLine="0"/>
        <w:rPr>
          <w:b/>
          <w:bCs/>
        </w:rPr>
      </w:pPr>
      <w:r>
        <w:rPr>
          <w:b/>
          <w:bCs/>
        </w:rPr>
        <w:br w:type="page"/>
      </w:r>
    </w:p>
    <w:p w14:paraId="52F4C91C" w14:textId="7B070CCB" w:rsidR="009872A6" w:rsidRPr="009872A6" w:rsidRDefault="009872A6" w:rsidP="009872A6">
      <w:pPr>
        <w:ind w:firstLine="442"/>
      </w:pPr>
      <w:r w:rsidRPr="009872A6">
        <w:rPr>
          <w:b/>
          <w:bCs/>
        </w:rPr>
        <w:lastRenderedPageBreak/>
        <w:t>常见错误：</w:t>
      </w:r>
    </w:p>
    <w:p w14:paraId="65B3514D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错误：字符串是不可变类型，不能这样修改</w:t>
      </w:r>
    </w:p>
    <w:p w14:paraId="2B42DADB" w14:textId="77777777" w:rsidR="009872A6" w:rsidRPr="009872A6" w:rsidRDefault="009872A6" w:rsidP="009872A6">
      <w:pPr>
        <w:pStyle w:val="af8"/>
      </w:pPr>
      <w:r w:rsidRPr="009872A6">
        <w:t>name = "</w:t>
      </w:r>
      <w:proofErr w:type="spellStart"/>
      <w:r w:rsidRPr="009872A6">
        <w:t>zhangsan</w:t>
      </w:r>
      <w:proofErr w:type="spellEnd"/>
      <w:r w:rsidRPr="009872A6">
        <w:t>"</w:t>
      </w:r>
    </w:p>
    <w:p w14:paraId="3ED2BBE8" w14:textId="77777777" w:rsidR="009872A6" w:rsidRPr="009872A6" w:rsidRDefault="009872A6" w:rsidP="009872A6">
      <w:pPr>
        <w:pStyle w:val="af8"/>
      </w:pPr>
      <w:r w:rsidRPr="009872A6">
        <w:t xml:space="preserve"># </w:t>
      </w:r>
      <w:proofErr w:type="gramStart"/>
      <w:r w:rsidRPr="009872A6">
        <w:t>name[</w:t>
      </w:r>
      <w:proofErr w:type="gramEnd"/>
      <w:r w:rsidRPr="009872A6">
        <w:t xml:space="preserve">0] = "Z"  # </w:t>
      </w:r>
      <w:proofErr w:type="spellStart"/>
      <w:r w:rsidRPr="009872A6">
        <w:t>TypeError</w:t>
      </w:r>
      <w:proofErr w:type="spellEnd"/>
      <w:r w:rsidRPr="009872A6">
        <w:t>: 'str' object does not support item assignment</w:t>
      </w:r>
    </w:p>
    <w:p w14:paraId="357F7D89" w14:textId="77777777" w:rsidR="009872A6" w:rsidRPr="009872A6" w:rsidRDefault="009872A6" w:rsidP="009872A6">
      <w:pPr>
        <w:pStyle w:val="af8"/>
      </w:pPr>
    </w:p>
    <w:p w14:paraId="76FFCAD5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正确：列表可以修改</w:t>
      </w:r>
    </w:p>
    <w:p w14:paraId="4E1533F5" w14:textId="77777777" w:rsidR="009872A6" w:rsidRPr="009872A6" w:rsidRDefault="009872A6" w:rsidP="009872A6">
      <w:pPr>
        <w:pStyle w:val="af8"/>
      </w:pPr>
      <w:proofErr w:type="spellStart"/>
      <w:r w:rsidRPr="009872A6">
        <w:t>name_list</w:t>
      </w:r>
      <w:proofErr w:type="spellEnd"/>
      <w:r w:rsidRPr="009872A6">
        <w:t xml:space="preserve"> = list(name)  # </w:t>
      </w:r>
      <w:r w:rsidRPr="009872A6">
        <w:t>字符串转列表：</w:t>
      </w:r>
      <w:r w:rsidRPr="009872A6">
        <w:t>['z', 'h', 'a', 'n', 'g', 's', 'a', 'n']</w:t>
      </w:r>
    </w:p>
    <w:p w14:paraId="1E770B1C" w14:textId="77777777" w:rsidR="009872A6" w:rsidRPr="009872A6" w:rsidRDefault="009872A6" w:rsidP="009872A6">
      <w:pPr>
        <w:pStyle w:val="af8"/>
      </w:pPr>
      <w:proofErr w:type="spellStart"/>
      <w:r w:rsidRPr="009872A6">
        <w:t>name_</w:t>
      </w:r>
      <w:proofErr w:type="gramStart"/>
      <w:r w:rsidRPr="009872A6">
        <w:t>list</w:t>
      </w:r>
      <w:proofErr w:type="spellEnd"/>
      <w:r w:rsidRPr="009872A6">
        <w:t>[</w:t>
      </w:r>
      <w:proofErr w:type="gramEnd"/>
      <w:r w:rsidRPr="009872A6">
        <w:t>0] = "Z"</w:t>
      </w:r>
    </w:p>
    <w:p w14:paraId="57F1E120" w14:textId="77777777" w:rsidR="009872A6" w:rsidRPr="009872A6" w:rsidRDefault="009872A6" w:rsidP="009872A6">
      <w:pPr>
        <w:pStyle w:val="af8"/>
      </w:pPr>
      <w:proofErr w:type="spellStart"/>
      <w:r w:rsidRPr="009872A6">
        <w:t>new_name</w:t>
      </w:r>
      <w:proofErr w:type="spellEnd"/>
      <w:r w:rsidRPr="009872A6">
        <w:t xml:space="preserve"> = "".join(</w:t>
      </w:r>
      <w:proofErr w:type="spellStart"/>
      <w:r w:rsidRPr="009872A6">
        <w:t>name_list</w:t>
      </w:r>
      <w:proofErr w:type="spellEnd"/>
      <w:r w:rsidRPr="009872A6">
        <w:t xml:space="preserve">)  # </w:t>
      </w:r>
      <w:r w:rsidRPr="009872A6">
        <w:t>列表转字符串</w:t>
      </w:r>
    </w:p>
    <w:p w14:paraId="75566C0D" w14:textId="77777777" w:rsidR="009872A6" w:rsidRPr="009872A6" w:rsidRDefault="009872A6" w:rsidP="009872A6">
      <w:pPr>
        <w:pStyle w:val="af8"/>
      </w:pPr>
      <w:r w:rsidRPr="009872A6">
        <w:t>print(</w:t>
      </w:r>
      <w:proofErr w:type="spellStart"/>
      <w:r w:rsidRPr="009872A6">
        <w:t>new_name</w:t>
      </w:r>
      <w:proofErr w:type="spellEnd"/>
      <w:r w:rsidRPr="009872A6">
        <w:t xml:space="preserve">)  # </w:t>
      </w:r>
      <w:r w:rsidRPr="009872A6">
        <w:t>输出</w:t>
      </w:r>
      <w:r w:rsidRPr="009872A6">
        <w:t xml:space="preserve">: </w:t>
      </w:r>
      <w:proofErr w:type="spellStart"/>
      <w:r w:rsidRPr="009872A6">
        <w:t>Zhangsan</w:t>
      </w:r>
      <w:proofErr w:type="spellEnd"/>
    </w:p>
    <w:p w14:paraId="0F7C305A" w14:textId="77777777" w:rsidR="009872A6" w:rsidRPr="009872A6" w:rsidRDefault="00BE3D61" w:rsidP="009872A6">
      <w:pPr>
        <w:ind w:firstLineChars="0" w:firstLine="0"/>
      </w:pPr>
      <w:r>
        <w:pict w14:anchorId="6985CA90">
          <v:rect id="_x0000_i1058" style="width:0;height:1.5pt" o:hralign="center" o:hrstd="t" o:hr="t" fillcolor="#a0a0a0" stroked="f"/>
        </w:pict>
      </w:r>
    </w:p>
    <w:p w14:paraId="2A57A977" w14:textId="77777777" w:rsidR="009872A6" w:rsidRPr="009872A6" w:rsidRDefault="009872A6" w:rsidP="009872A6">
      <w:pPr>
        <w:pStyle w:val="3"/>
      </w:pPr>
      <w:bookmarkStart w:id="33" w:name="_Toc218877942"/>
      <w:r w:rsidRPr="009872A6">
        <w:t xml:space="preserve">1.7.5 </w:t>
      </w:r>
      <w:r w:rsidRPr="009872A6">
        <w:t>列表常用方法（增删操作）</w:t>
      </w:r>
      <w:bookmarkEnd w:id="33"/>
    </w:p>
    <w:p w14:paraId="000CF9A0" w14:textId="77777777" w:rsidR="009872A6" w:rsidRPr="009872A6" w:rsidRDefault="009872A6" w:rsidP="009872A6">
      <w:pPr>
        <w:ind w:firstLine="440"/>
      </w:pPr>
      <w:r w:rsidRPr="009872A6">
        <w:t>Python</w:t>
      </w:r>
      <w:r w:rsidRPr="009872A6">
        <w:t>为列表提供了丰富的内置方法，就像收纳盒的各种功能按钮。</w:t>
      </w:r>
    </w:p>
    <w:p w14:paraId="64B82607" w14:textId="77777777" w:rsidR="009872A6" w:rsidRPr="009872A6" w:rsidRDefault="009872A6" w:rsidP="009872A6">
      <w:pPr>
        <w:pStyle w:val="af8"/>
      </w:pPr>
      <w:r w:rsidRPr="009872A6">
        <w:t># 1_7_5_methods.py</w:t>
      </w:r>
    </w:p>
    <w:p w14:paraId="0797D68E" w14:textId="77777777" w:rsidR="009872A6" w:rsidRPr="009872A6" w:rsidRDefault="009872A6" w:rsidP="009872A6">
      <w:pPr>
        <w:pStyle w:val="af8"/>
      </w:pPr>
      <w:r w:rsidRPr="009872A6">
        <w:t>tools = ["hammer", "screwdriver"]</w:t>
      </w:r>
    </w:p>
    <w:p w14:paraId="670EAA4C" w14:textId="77777777" w:rsidR="009872A6" w:rsidRPr="009872A6" w:rsidRDefault="009872A6" w:rsidP="009872A6">
      <w:pPr>
        <w:pStyle w:val="af8"/>
      </w:pPr>
    </w:p>
    <w:p w14:paraId="38A825F6" w14:textId="77777777" w:rsidR="009872A6" w:rsidRPr="009872A6" w:rsidRDefault="009872A6" w:rsidP="009872A6">
      <w:pPr>
        <w:pStyle w:val="af8"/>
      </w:pPr>
      <w:r w:rsidRPr="009872A6">
        <w:t xml:space="preserve"># 1. append() - </w:t>
      </w:r>
      <w:r w:rsidRPr="009872A6">
        <w:t>在末尾添加一个元素（就像往箱子后面塞东西）</w:t>
      </w:r>
    </w:p>
    <w:p w14:paraId="25C52DFA" w14:textId="77777777" w:rsidR="009872A6" w:rsidRPr="009872A6" w:rsidRDefault="009872A6" w:rsidP="009872A6">
      <w:pPr>
        <w:pStyle w:val="af8"/>
      </w:pPr>
      <w:proofErr w:type="spellStart"/>
      <w:proofErr w:type="gramStart"/>
      <w:r w:rsidRPr="009872A6">
        <w:t>tools.append</w:t>
      </w:r>
      <w:proofErr w:type="spellEnd"/>
      <w:proofErr w:type="gramEnd"/>
      <w:r w:rsidRPr="009872A6">
        <w:t>("wrench")</w:t>
      </w:r>
    </w:p>
    <w:p w14:paraId="1881A0F8" w14:textId="77777777" w:rsidR="009872A6" w:rsidRPr="009872A6" w:rsidRDefault="009872A6" w:rsidP="009872A6">
      <w:pPr>
        <w:pStyle w:val="af8"/>
      </w:pPr>
      <w:r w:rsidRPr="009872A6">
        <w:t xml:space="preserve">print(tools)  # </w:t>
      </w:r>
      <w:r w:rsidRPr="009872A6">
        <w:t>输出</w:t>
      </w:r>
      <w:r w:rsidRPr="009872A6">
        <w:t>: ['hammer', 'screwdriver', 'wrench']</w:t>
      </w:r>
    </w:p>
    <w:p w14:paraId="40091912" w14:textId="77777777" w:rsidR="009872A6" w:rsidRPr="009872A6" w:rsidRDefault="009872A6" w:rsidP="009872A6">
      <w:pPr>
        <w:pStyle w:val="af8"/>
      </w:pPr>
    </w:p>
    <w:p w14:paraId="38138C40" w14:textId="77777777" w:rsidR="009872A6" w:rsidRPr="009872A6" w:rsidRDefault="009872A6" w:rsidP="009872A6">
      <w:pPr>
        <w:pStyle w:val="af8"/>
      </w:pPr>
      <w:r w:rsidRPr="009872A6">
        <w:t xml:space="preserve"># 2. extend() - </w:t>
      </w:r>
      <w:r w:rsidRPr="009872A6">
        <w:t>在末尾添加多个元素（合并另一个列表）</w:t>
      </w:r>
    </w:p>
    <w:p w14:paraId="60F83C61" w14:textId="77777777" w:rsidR="009872A6" w:rsidRPr="009872A6" w:rsidRDefault="009872A6" w:rsidP="009872A6">
      <w:pPr>
        <w:pStyle w:val="af8"/>
      </w:pPr>
      <w:proofErr w:type="spellStart"/>
      <w:proofErr w:type="gramStart"/>
      <w:r w:rsidRPr="009872A6">
        <w:t>tools.extend</w:t>
      </w:r>
      <w:proofErr w:type="spellEnd"/>
      <w:proofErr w:type="gramEnd"/>
      <w:r w:rsidRPr="009872A6">
        <w:t>(["pliers", "saw"])</w:t>
      </w:r>
    </w:p>
    <w:p w14:paraId="2E3139DE" w14:textId="77777777" w:rsidR="009872A6" w:rsidRPr="009872A6" w:rsidRDefault="009872A6" w:rsidP="009872A6">
      <w:pPr>
        <w:pStyle w:val="af8"/>
      </w:pPr>
      <w:r w:rsidRPr="009872A6">
        <w:t xml:space="preserve">print(tools)  # </w:t>
      </w:r>
      <w:r w:rsidRPr="009872A6">
        <w:t>输出</w:t>
      </w:r>
      <w:r w:rsidRPr="009872A6">
        <w:t>: ['hammer', 'screwdriver', 'wrench', 'pliers', 'saw']</w:t>
      </w:r>
    </w:p>
    <w:p w14:paraId="3185D151" w14:textId="77777777" w:rsidR="009872A6" w:rsidRPr="009872A6" w:rsidRDefault="009872A6" w:rsidP="009872A6">
      <w:pPr>
        <w:pStyle w:val="af8"/>
      </w:pPr>
    </w:p>
    <w:p w14:paraId="75BBD7D4" w14:textId="77777777" w:rsidR="009872A6" w:rsidRPr="009872A6" w:rsidRDefault="009872A6" w:rsidP="009872A6">
      <w:pPr>
        <w:pStyle w:val="af8"/>
      </w:pPr>
      <w:r w:rsidRPr="009872A6">
        <w:t xml:space="preserve"># 3. insert() - </w:t>
      </w:r>
      <w:r w:rsidRPr="009872A6">
        <w:t>在指定位置插入元素</w:t>
      </w:r>
    </w:p>
    <w:p w14:paraId="4253E430" w14:textId="77777777" w:rsidR="009872A6" w:rsidRPr="009872A6" w:rsidRDefault="009872A6" w:rsidP="009872A6">
      <w:pPr>
        <w:pStyle w:val="af8"/>
      </w:pPr>
      <w:proofErr w:type="spellStart"/>
      <w:r w:rsidRPr="009872A6">
        <w:t>tools.insert</w:t>
      </w:r>
      <w:proofErr w:type="spellEnd"/>
      <w:r w:rsidRPr="009872A6">
        <w:t xml:space="preserve">(1, "drill")  # </w:t>
      </w:r>
      <w:r w:rsidRPr="009872A6">
        <w:t>在索引</w:t>
      </w:r>
      <w:r w:rsidRPr="009872A6">
        <w:t>1</w:t>
      </w:r>
      <w:r w:rsidRPr="009872A6">
        <w:t>位置插入</w:t>
      </w:r>
    </w:p>
    <w:p w14:paraId="2765EF2A" w14:textId="77777777" w:rsidR="009872A6" w:rsidRPr="009872A6" w:rsidRDefault="009872A6" w:rsidP="009872A6">
      <w:pPr>
        <w:pStyle w:val="af8"/>
      </w:pPr>
      <w:r w:rsidRPr="009872A6">
        <w:t xml:space="preserve">print(tools)  # </w:t>
      </w:r>
      <w:r w:rsidRPr="009872A6">
        <w:t>输出</w:t>
      </w:r>
      <w:r w:rsidRPr="009872A6">
        <w:t>: ['hammer', 'drill', 'screwdriver', 'wrench', 'pliers', 'saw']</w:t>
      </w:r>
    </w:p>
    <w:p w14:paraId="0C94DD0D" w14:textId="77777777" w:rsidR="009872A6" w:rsidRPr="009872A6" w:rsidRDefault="009872A6" w:rsidP="009872A6">
      <w:pPr>
        <w:pStyle w:val="af8"/>
      </w:pPr>
    </w:p>
    <w:p w14:paraId="45F0F771" w14:textId="77777777" w:rsidR="009872A6" w:rsidRPr="009872A6" w:rsidRDefault="009872A6" w:rsidP="009872A6">
      <w:pPr>
        <w:pStyle w:val="af8"/>
      </w:pPr>
      <w:r w:rsidRPr="009872A6">
        <w:t xml:space="preserve"># 4. remove() - </w:t>
      </w:r>
      <w:r w:rsidRPr="009872A6">
        <w:t>删除第一个匹配的元素（按值删除）</w:t>
      </w:r>
    </w:p>
    <w:p w14:paraId="48517AF9" w14:textId="77777777" w:rsidR="009872A6" w:rsidRPr="009872A6" w:rsidRDefault="009872A6" w:rsidP="009872A6">
      <w:pPr>
        <w:pStyle w:val="af8"/>
      </w:pPr>
      <w:proofErr w:type="spellStart"/>
      <w:proofErr w:type="gramStart"/>
      <w:r w:rsidRPr="009872A6">
        <w:t>tools.remove</w:t>
      </w:r>
      <w:proofErr w:type="spellEnd"/>
      <w:proofErr w:type="gramEnd"/>
      <w:r w:rsidRPr="009872A6">
        <w:t>("wrench")</w:t>
      </w:r>
    </w:p>
    <w:p w14:paraId="78E782E3" w14:textId="77777777" w:rsidR="009872A6" w:rsidRPr="009872A6" w:rsidRDefault="009872A6" w:rsidP="009872A6">
      <w:pPr>
        <w:pStyle w:val="af8"/>
      </w:pPr>
      <w:r w:rsidRPr="009872A6">
        <w:t xml:space="preserve">print(tools)  # </w:t>
      </w:r>
      <w:r w:rsidRPr="009872A6">
        <w:t>输出</w:t>
      </w:r>
      <w:r w:rsidRPr="009872A6">
        <w:t>: ['hammer', 'drill', 'screwdriver', 'pliers', 'saw']</w:t>
      </w:r>
    </w:p>
    <w:p w14:paraId="649535E6" w14:textId="77777777" w:rsidR="009872A6" w:rsidRPr="009872A6" w:rsidRDefault="009872A6" w:rsidP="009872A6">
      <w:pPr>
        <w:pStyle w:val="af8"/>
      </w:pPr>
    </w:p>
    <w:p w14:paraId="4B41A713" w14:textId="77777777" w:rsidR="009872A6" w:rsidRPr="009872A6" w:rsidRDefault="009872A6" w:rsidP="009872A6">
      <w:pPr>
        <w:pStyle w:val="af8"/>
      </w:pPr>
      <w:r w:rsidRPr="009872A6">
        <w:t xml:space="preserve"># 5. pop() - </w:t>
      </w:r>
      <w:r w:rsidRPr="009872A6">
        <w:t>删除并返回指定位置的元素（按索引删除，默认最后一个）</w:t>
      </w:r>
    </w:p>
    <w:p w14:paraId="30B35AAC" w14:textId="77777777" w:rsidR="009872A6" w:rsidRPr="009872A6" w:rsidRDefault="009872A6" w:rsidP="009872A6">
      <w:pPr>
        <w:pStyle w:val="af8"/>
      </w:pPr>
      <w:proofErr w:type="spellStart"/>
      <w:r w:rsidRPr="009872A6">
        <w:t>last_tool</w:t>
      </w:r>
      <w:proofErr w:type="spellEnd"/>
      <w:r w:rsidRPr="009872A6">
        <w:t xml:space="preserve"> = </w:t>
      </w:r>
      <w:proofErr w:type="spellStart"/>
      <w:r w:rsidRPr="009872A6">
        <w:t>tools.pop</w:t>
      </w:r>
      <w:proofErr w:type="spellEnd"/>
      <w:r w:rsidRPr="009872A6">
        <w:t xml:space="preserve">()  # </w:t>
      </w:r>
      <w:r w:rsidRPr="009872A6">
        <w:t>删除最后一个元素</w:t>
      </w:r>
    </w:p>
    <w:p w14:paraId="6BAA38FF" w14:textId="77777777" w:rsidR="009872A6" w:rsidRPr="009872A6" w:rsidRDefault="009872A6" w:rsidP="009872A6">
      <w:pPr>
        <w:pStyle w:val="af8"/>
      </w:pPr>
      <w:r w:rsidRPr="009872A6">
        <w:t>print(f"</w:t>
      </w:r>
      <w:r w:rsidRPr="009872A6">
        <w:t>被移除的工具</w:t>
      </w:r>
      <w:r w:rsidRPr="009872A6">
        <w:t>: {</w:t>
      </w:r>
      <w:proofErr w:type="spellStart"/>
      <w:r w:rsidRPr="009872A6">
        <w:t>last_tool</w:t>
      </w:r>
      <w:proofErr w:type="spellEnd"/>
      <w:r w:rsidRPr="009872A6">
        <w:t xml:space="preserve">}")  # </w:t>
      </w:r>
      <w:r w:rsidRPr="009872A6">
        <w:t>输出</w:t>
      </w:r>
      <w:r w:rsidRPr="009872A6">
        <w:t xml:space="preserve">: </w:t>
      </w:r>
      <w:r w:rsidRPr="009872A6">
        <w:t>被移除的工具</w:t>
      </w:r>
      <w:r w:rsidRPr="009872A6">
        <w:t>: saw</w:t>
      </w:r>
    </w:p>
    <w:p w14:paraId="7C597788" w14:textId="77777777" w:rsidR="009872A6" w:rsidRPr="009872A6" w:rsidRDefault="009872A6" w:rsidP="009872A6">
      <w:pPr>
        <w:pStyle w:val="af8"/>
      </w:pPr>
      <w:r w:rsidRPr="009872A6">
        <w:t xml:space="preserve">print(tools)  # </w:t>
      </w:r>
      <w:r w:rsidRPr="009872A6">
        <w:t>输出</w:t>
      </w:r>
      <w:r w:rsidRPr="009872A6">
        <w:t>: ['hammer', 'drill', 'screwdriver', 'pliers']</w:t>
      </w:r>
    </w:p>
    <w:p w14:paraId="0F4BA800" w14:textId="77777777" w:rsidR="009872A6" w:rsidRPr="009872A6" w:rsidRDefault="009872A6" w:rsidP="009872A6">
      <w:pPr>
        <w:pStyle w:val="af8"/>
      </w:pPr>
    </w:p>
    <w:p w14:paraId="6478CAC2" w14:textId="77777777" w:rsidR="009872A6" w:rsidRPr="009872A6" w:rsidRDefault="009872A6" w:rsidP="009872A6">
      <w:pPr>
        <w:pStyle w:val="af8"/>
      </w:pPr>
      <w:r w:rsidRPr="009872A6">
        <w:t xml:space="preserve"># 6. clear() - </w:t>
      </w:r>
      <w:r w:rsidRPr="009872A6">
        <w:t>清空整个列表</w:t>
      </w:r>
    </w:p>
    <w:p w14:paraId="09076E9D" w14:textId="77777777" w:rsidR="009872A6" w:rsidRPr="009872A6" w:rsidRDefault="009872A6" w:rsidP="009872A6">
      <w:pPr>
        <w:pStyle w:val="af8"/>
      </w:pPr>
      <w:proofErr w:type="spellStart"/>
      <w:proofErr w:type="gramStart"/>
      <w:r w:rsidRPr="009872A6">
        <w:t>tools.clear</w:t>
      </w:r>
      <w:proofErr w:type="spellEnd"/>
      <w:proofErr w:type="gramEnd"/>
      <w:r w:rsidRPr="009872A6">
        <w:t>()</w:t>
      </w:r>
    </w:p>
    <w:p w14:paraId="7D2B335B" w14:textId="77777777" w:rsidR="009872A6" w:rsidRPr="009872A6" w:rsidRDefault="009872A6" w:rsidP="009872A6">
      <w:pPr>
        <w:pStyle w:val="af8"/>
      </w:pPr>
      <w:r w:rsidRPr="009872A6">
        <w:t xml:space="preserve">print(tools)  # </w:t>
      </w:r>
      <w:r w:rsidRPr="009872A6">
        <w:t>输出</w:t>
      </w:r>
      <w:r w:rsidRPr="009872A6">
        <w:t>: []</w:t>
      </w:r>
    </w:p>
    <w:p w14:paraId="7D5E1E58" w14:textId="77777777" w:rsidR="009872A6" w:rsidRPr="009872A6" w:rsidRDefault="00BE3D61" w:rsidP="009872A6">
      <w:pPr>
        <w:ind w:firstLineChars="0" w:firstLine="0"/>
      </w:pPr>
      <w:r>
        <w:pict w14:anchorId="4CB8D459">
          <v:rect id="_x0000_i1059" style="width:0;height:1.5pt" o:hralign="center" o:hrstd="t" o:hr="t" fillcolor="#a0a0a0" stroked="f"/>
        </w:pict>
      </w:r>
    </w:p>
    <w:p w14:paraId="1EBF1294" w14:textId="77777777" w:rsidR="009872A6" w:rsidRPr="009872A6" w:rsidRDefault="009872A6" w:rsidP="009872A6">
      <w:pPr>
        <w:pStyle w:val="3"/>
      </w:pPr>
      <w:bookmarkStart w:id="34" w:name="_Toc218877943"/>
      <w:r w:rsidRPr="009872A6">
        <w:t xml:space="preserve">1.7.6 </w:t>
      </w:r>
      <w:r w:rsidRPr="009872A6">
        <w:t>列表的其他实用操作</w:t>
      </w:r>
      <w:bookmarkEnd w:id="34"/>
    </w:p>
    <w:p w14:paraId="5F766A9E" w14:textId="77777777" w:rsidR="009872A6" w:rsidRPr="009872A6" w:rsidRDefault="009872A6" w:rsidP="009872A6">
      <w:pPr>
        <w:pStyle w:val="af8"/>
      </w:pPr>
      <w:r w:rsidRPr="009872A6">
        <w:t># 1_7_6_other.py</w:t>
      </w:r>
    </w:p>
    <w:p w14:paraId="5CE50B1C" w14:textId="77777777" w:rsidR="009872A6" w:rsidRPr="009872A6" w:rsidRDefault="009872A6" w:rsidP="009872A6">
      <w:pPr>
        <w:pStyle w:val="af8"/>
      </w:pPr>
      <w:proofErr w:type="spellStart"/>
      <w:r w:rsidRPr="009872A6">
        <w:t>nums</w:t>
      </w:r>
      <w:proofErr w:type="spellEnd"/>
      <w:r w:rsidRPr="009872A6">
        <w:t xml:space="preserve"> = [5, 2, 8, 1, 9, 3]</w:t>
      </w:r>
    </w:p>
    <w:p w14:paraId="59E81799" w14:textId="77777777" w:rsidR="009872A6" w:rsidRPr="009872A6" w:rsidRDefault="009872A6" w:rsidP="009872A6">
      <w:pPr>
        <w:pStyle w:val="af8"/>
      </w:pPr>
    </w:p>
    <w:p w14:paraId="37DE2E09" w14:textId="77777777" w:rsidR="009872A6" w:rsidRPr="009872A6" w:rsidRDefault="009872A6" w:rsidP="009872A6">
      <w:pPr>
        <w:pStyle w:val="af8"/>
      </w:pPr>
      <w:r w:rsidRPr="009872A6">
        <w:t xml:space="preserve"># 1. count() - </w:t>
      </w:r>
      <w:r w:rsidRPr="009872A6">
        <w:t>统计元素出现次数</w:t>
      </w:r>
    </w:p>
    <w:p w14:paraId="6198E6DC" w14:textId="77777777" w:rsidR="009872A6" w:rsidRPr="009872A6" w:rsidRDefault="009872A6" w:rsidP="009872A6">
      <w:pPr>
        <w:pStyle w:val="af8"/>
      </w:pPr>
      <w:r w:rsidRPr="009872A6">
        <w:t>print(</w:t>
      </w:r>
      <w:proofErr w:type="spellStart"/>
      <w:r w:rsidRPr="009872A6">
        <w:t>nums.count</w:t>
      </w:r>
      <w:proofErr w:type="spellEnd"/>
      <w:r w:rsidRPr="009872A6">
        <w:t xml:space="preserve">(2))  # </w:t>
      </w:r>
      <w:r w:rsidRPr="009872A6">
        <w:t>输出</w:t>
      </w:r>
      <w:r w:rsidRPr="009872A6">
        <w:t>: 1</w:t>
      </w:r>
    </w:p>
    <w:p w14:paraId="41DD6CB9" w14:textId="77777777" w:rsidR="009872A6" w:rsidRPr="009872A6" w:rsidRDefault="009872A6" w:rsidP="009872A6">
      <w:pPr>
        <w:pStyle w:val="af8"/>
      </w:pPr>
    </w:p>
    <w:p w14:paraId="66A0D723" w14:textId="77777777" w:rsidR="009872A6" w:rsidRPr="009872A6" w:rsidRDefault="009872A6" w:rsidP="009872A6">
      <w:pPr>
        <w:pStyle w:val="af8"/>
      </w:pPr>
      <w:r w:rsidRPr="009872A6">
        <w:t xml:space="preserve"># 2. index() - </w:t>
      </w:r>
      <w:r w:rsidRPr="009872A6">
        <w:t>查找元素第一次出现的位置</w:t>
      </w:r>
    </w:p>
    <w:p w14:paraId="436A4310" w14:textId="77777777" w:rsidR="009872A6" w:rsidRPr="009872A6" w:rsidRDefault="009872A6" w:rsidP="009872A6">
      <w:pPr>
        <w:pStyle w:val="af8"/>
      </w:pPr>
      <w:r w:rsidRPr="009872A6">
        <w:t>print(</w:t>
      </w:r>
      <w:proofErr w:type="spellStart"/>
      <w:r w:rsidRPr="009872A6">
        <w:t>nums.index</w:t>
      </w:r>
      <w:proofErr w:type="spellEnd"/>
      <w:r w:rsidRPr="009872A6">
        <w:t xml:space="preserve">(8))  # </w:t>
      </w:r>
      <w:r w:rsidRPr="009872A6">
        <w:t>输出</w:t>
      </w:r>
      <w:r w:rsidRPr="009872A6">
        <w:t>: 2</w:t>
      </w:r>
    </w:p>
    <w:p w14:paraId="5E9BA57C" w14:textId="77777777" w:rsidR="009872A6" w:rsidRPr="009872A6" w:rsidRDefault="009872A6" w:rsidP="009872A6">
      <w:pPr>
        <w:pStyle w:val="af8"/>
      </w:pPr>
    </w:p>
    <w:p w14:paraId="14287CBC" w14:textId="77777777" w:rsidR="009872A6" w:rsidRPr="009872A6" w:rsidRDefault="009872A6" w:rsidP="009872A6">
      <w:pPr>
        <w:pStyle w:val="af8"/>
      </w:pPr>
      <w:r w:rsidRPr="009872A6">
        <w:t xml:space="preserve"># 3. reverse() - </w:t>
      </w:r>
      <w:r w:rsidRPr="009872A6">
        <w:t>原地反转列表</w:t>
      </w:r>
    </w:p>
    <w:p w14:paraId="70460758" w14:textId="77777777" w:rsidR="009872A6" w:rsidRPr="009872A6" w:rsidRDefault="009872A6" w:rsidP="009872A6">
      <w:pPr>
        <w:pStyle w:val="af8"/>
      </w:pPr>
      <w:proofErr w:type="spellStart"/>
      <w:proofErr w:type="gramStart"/>
      <w:r w:rsidRPr="009872A6">
        <w:t>nums.reverse</w:t>
      </w:r>
      <w:proofErr w:type="spellEnd"/>
      <w:proofErr w:type="gramEnd"/>
      <w:r w:rsidRPr="009872A6">
        <w:t>()</w:t>
      </w:r>
    </w:p>
    <w:p w14:paraId="4994AD02" w14:textId="77777777" w:rsidR="009872A6" w:rsidRPr="009872A6" w:rsidRDefault="009872A6" w:rsidP="009872A6">
      <w:pPr>
        <w:pStyle w:val="af8"/>
      </w:pPr>
      <w:r w:rsidRPr="009872A6">
        <w:t>print(</w:t>
      </w:r>
      <w:proofErr w:type="spellStart"/>
      <w:r w:rsidRPr="009872A6">
        <w:t>nums</w:t>
      </w:r>
      <w:proofErr w:type="spellEnd"/>
      <w:r w:rsidRPr="009872A6">
        <w:t xml:space="preserve">)  # </w:t>
      </w:r>
      <w:r w:rsidRPr="009872A6">
        <w:t>输出</w:t>
      </w:r>
      <w:r w:rsidRPr="009872A6">
        <w:t>: [3, 9, 1, 8, 2, 5]</w:t>
      </w:r>
    </w:p>
    <w:p w14:paraId="67BE113F" w14:textId="77777777" w:rsidR="009872A6" w:rsidRPr="009872A6" w:rsidRDefault="009872A6" w:rsidP="009872A6">
      <w:pPr>
        <w:pStyle w:val="af8"/>
      </w:pPr>
    </w:p>
    <w:p w14:paraId="01A890D5" w14:textId="77777777" w:rsidR="009872A6" w:rsidRPr="009872A6" w:rsidRDefault="009872A6" w:rsidP="009872A6">
      <w:pPr>
        <w:pStyle w:val="af8"/>
      </w:pPr>
      <w:r w:rsidRPr="009872A6">
        <w:t xml:space="preserve"># 4. sort() - </w:t>
      </w:r>
      <w:r w:rsidRPr="009872A6">
        <w:t>原地排序（默认升序）</w:t>
      </w:r>
    </w:p>
    <w:p w14:paraId="3AC8E0EB" w14:textId="77777777" w:rsidR="009872A6" w:rsidRPr="009872A6" w:rsidRDefault="009872A6" w:rsidP="009872A6">
      <w:pPr>
        <w:pStyle w:val="af8"/>
      </w:pPr>
      <w:proofErr w:type="spellStart"/>
      <w:proofErr w:type="gramStart"/>
      <w:r w:rsidRPr="009872A6">
        <w:t>nums.sort</w:t>
      </w:r>
      <w:proofErr w:type="spellEnd"/>
      <w:proofErr w:type="gramEnd"/>
      <w:r w:rsidRPr="009872A6">
        <w:t>()</w:t>
      </w:r>
    </w:p>
    <w:p w14:paraId="47697149" w14:textId="77777777" w:rsidR="009872A6" w:rsidRPr="009872A6" w:rsidRDefault="009872A6" w:rsidP="009872A6">
      <w:pPr>
        <w:pStyle w:val="af8"/>
      </w:pPr>
      <w:r w:rsidRPr="009872A6">
        <w:t>print(</w:t>
      </w:r>
      <w:proofErr w:type="spellStart"/>
      <w:r w:rsidRPr="009872A6">
        <w:t>nums</w:t>
      </w:r>
      <w:proofErr w:type="spellEnd"/>
      <w:r w:rsidRPr="009872A6">
        <w:t xml:space="preserve">)  # </w:t>
      </w:r>
      <w:r w:rsidRPr="009872A6">
        <w:t>输出</w:t>
      </w:r>
      <w:r w:rsidRPr="009872A6">
        <w:t>: [1, 2, 3, 5, 8, 9]</w:t>
      </w:r>
    </w:p>
    <w:p w14:paraId="332BE1A0" w14:textId="77777777" w:rsidR="009872A6" w:rsidRPr="009872A6" w:rsidRDefault="009872A6" w:rsidP="009872A6">
      <w:pPr>
        <w:pStyle w:val="af8"/>
      </w:pPr>
    </w:p>
    <w:p w14:paraId="357B8461" w14:textId="77777777" w:rsidR="009872A6" w:rsidRPr="009872A6" w:rsidRDefault="009872A6" w:rsidP="009872A6">
      <w:pPr>
        <w:pStyle w:val="af8"/>
      </w:pPr>
      <w:proofErr w:type="spellStart"/>
      <w:r w:rsidRPr="009872A6">
        <w:t>nums.sort</w:t>
      </w:r>
      <w:proofErr w:type="spellEnd"/>
      <w:r w:rsidRPr="009872A6">
        <w:t xml:space="preserve">(reverse=True)  # </w:t>
      </w:r>
      <w:r w:rsidRPr="009872A6">
        <w:t>降序</w:t>
      </w:r>
    </w:p>
    <w:p w14:paraId="5E923B21" w14:textId="77777777" w:rsidR="009872A6" w:rsidRPr="009872A6" w:rsidRDefault="009872A6" w:rsidP="009872A6">
      <w:pPr>
        <w:pStyle w:val="af8"/>
      </w:pPr>
      <w:r w:rsidRPr="009872A6">
        <w:t>print(</w:t>
      </w:r>
      <w:proofErr w:type="spellStart"/>
      <w:r w:rsidRPr="009872A6">
        <w:t>nums</w:t>
      </w:r>
      <w:proofErr w:type="spellEnd"/>
      <w:r w:rsidRPr="009872A6">
        <w:t xml:space="preserve">)  # </w:t>
      </w:r>
      <w:r w:rsidRPr="009872A6">
        <w:t>输出</w:t>
      </w:r>
      <w:r w:rsidRPr="009872A6">
        <w:t>: [9, 8, 5, 3, 2, 1]</w:t>
      </w:r>
    </w:p>
    <w:p w14:paraId="2AF33C2D" w14:textId="77777777" w:rsidR="009872A6" w:rsidRPr="009872A6" w:rsidRDefault="009872A6" w:rsidP="009872A6">
      <w:pPr>
        <w:pStyle w:val="af8"/>
      </w:pPr>
    </w:p>
    <w:p w14:paraId="5058665C" w14:textId="77777777" w:rsidR="009872A6" w:rsidRPr="009872A6" w:rsidRDefault="009872A6" w:rsidP="009872A6">
      <w:pPr>
        <w:pStyle w:val="af8"/>
      </w:pPr>
      <w:r w:rsidRPr="009872A6">
        <w:t xml:space="preserve"># 5. </w:t>
      </w:r>
      <w:r w:rsidRPr="009872A6">
        <w:t>复制列表（重要！）</w:t>
      </w:r>
    </w:p>
    <w:p w14:paraId="6A5BB35B" w14:textId="77777777" w:rsidR="009872A6" w:rsidRPr="009872A6" w:rsidRDefault="009872A6" w:rsidP="009872A6">
      <w:pPr>
        <w:pStyle w:val="af8"/>
      </w:pPr>
      <w:r w:rsidRPr="009872A6">
        <w:t>original = [1, 2, 3]</w:t>
      </w:r>
    </w:p>
    <w:p w14:paraId="5AFCA564" w14:textId="77777777" w:rsidR="009872A6" w:rsidRPr="009872A6" w:rsidRDefault="009872A6" w:rsidP="009872A6">
      <w:pPr>
        <w:pStyle w:val="af8"/>
      </w:pPr>
      <w:r w:rsidRPr="009872A6">
        <w:lastRenderedPageBreak/>
        <w:t xml:space="preserve">copy1 = original  # </w:t>
      </w:r>
      <w:r w:rsidRPr="009872A6">
        <w:t>这是引用赋值，两个变量指向同一个列表</w:t>
      </w:r>
    </w:p>
    <w:p w14:paraId="2961C66B" w14:textId="77777777" w:rsidR="009872A6" w:rsidRPr="009872A6" w:rsidRDefault="009872A6" w:rsidP="009872A6">
      <w:pPr>
        <w:pStyle w:val="af8"/>
      </w:pPr>
      <w:r w:rsidRPr="009872A6">
        <w:t>copy1[0] = 999</w:t>
      </w:r>
    </w:p>
    <w:p w14:paraId="2705CF97" w14:textId="77777777" w:rsidR="009872A6" w:rsidRPr="009872A6" w:rsidRDefault="009872A6" w:rsidP="009872A6">
      <w:pPr>
        <w:pStyle w:val="af8"/>
      </w:pPr>
      <w:r w:rsidRPr="009872A6">
        <w:t xml:space="preserve">print(original)  # </w:t>
      </w:r>
      <w:r w:rsidRPr="009872A6">
        <w:t>输出</w:t>
      </w:r>
      <w:r w:rsidRPr="009872A6">
        <w:t>: [999, 2, 3]</w:t>
      </w:r>
      <w:r w:rsidRPr="009872A6">
        <w:t>（原列表被修改了！）</w:t>
      </w:r>
    </w:p>
    <w:p w14:paraId="24F989BB" w14:textId="77777777" w:rsidR="009872A6" w:rsidRPr="009872A6" w:rsidRDefault="009872A6" w:rsidP="009872A6">
      <w:pPr>
        <w:pStyle w:val="af8"/>
      </w:pPr>
    </w:p>
    <w:p w14:paraId="1425956A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正确复制方法</w:t>
      </w:r>
    </w:p>
    <w:p w14:paraId="00E1CC1E" w14:textId="77777777" w:rsidR="009872A6" w:rsidRPr="009872A6" w:rsidRDefault="009872A6" w:rsidP="009872A6">
      <w:pPr>
        <w:pStyle w:val="af8"/>
      </w:pPr>
      <w:r w:rsidRPr="009872A6">
        <w:t>original = [1, 2, 3]</w:t>
      </w:r>
    </w:p>
    <w:p w14:paraId="71604EBF" w14:textId="77777777" w:rsidR="009872A6" w:rsidRPr="009872A6" w:rsidRDefault="009872A6" w:rsidP="009872A6">
      <w:pPr>
        <w:pStyle w:val="af8"/>
      </w:pPr>
      <w:r w:rsidRPr="009872A6">
        <w:t xml:space="preserve">copy2 = </w:t>
      </w:r>
      <w:proofErr w:type="spellStart"/>
      <w:r w:rsidRPr="009872A6">
        <w:t>original.copy</w:t>
      </w:r>
      <w:proofErr w:type="spellEnd"/>
      <w:r w:rsidRPr="009872A6">
        <w:t xml:space="preserve">()  # </w:t>
      </w:r>
      <w:r w:rsidRPr="009872A6">
        <w:t>或者</w:t>
      </w:r>
      <w:r w:rsidRPr="009872A6">
        <w:t xml:space="preserve"> copy2 = original[:]</w:t>
      </w:r>
    </w:p>
    <w:p w14:paraId="16B9E9E7" w14:textId="77777777" w:rsidR="009872A6" w:rsidRPr="009872A6" w:rsidRDefault="009872A6" w:rsidP="009872A6">
      <w:pPr>
        <w:pStyle w:val="af8"/>
      </w:pPr>
      <w:r w:rsidRPr="009872A6">
        <w:t>copy2[0] = 999</w:t>
      </w:r>
    </w:p>
    <w:p w14:paraId="754F1350" w14:textId="77777777" w:rsidR="009872A6" w:rsidRPr="009872A6" w:rsidRDefault="009872A6" w:rsidP="009872A6">
      <w:pPr>
        <w:pStyle w:val="af8"/>
      </w:pPr>
      <w:r w:rsidRPr="009872A6">
        <w:t xml:space="preserve">print(original)  # </w:t>
      </w:r>
      <w:r w:rsidRPr="009872A6">
        <w:t>输出</w:t>
      </w:r>
      <w:r w:rsidRPr="009872A6">
        <w:t>: [1, 2, 3]</w:t>
      </w:r>
      <w:r w:rsidRPr="009872A6">
        <w:t>（原列表不变）</w:t>
      </w:r>
    </w:p>
    <w:p w14:paraId="75A4E071" w14:textId="77777777" w:rsidR="009872A6" w:rsidRPr="009872A6" w:rsidRDefault="009872A6" w:rsidP="009872A6">
      <w:pPr>
        <w:pStyle w:val="af8"/>
      </w:pPr>
      <w:r w:rsidRPr="009872A6">
        <w:t xml:space="preserve">print(copy2)     # </w:t>
      </w:r>
      <w:r w:rsidRPr="009872A6">
        <w:t>输出</w:t>
      </w:r>
      <w:r w:rsidRPr="009872A6">
        <w:t>: [999, 2, 3]</w:t>
      </w:r>
    </w:p>
    <w:p w14:paraId="51433CF8" w14:textId="77777777" w:rsidR="009872A6" w:rsidRPr="009872A6" w:rsidRDefault="00BE3D61" w:rsidP="009872A6">
      <w:pPr>
        <w:ind w:firstLineChars="0" w:firstLine="0"/>
      </w:pPr>
      <w:r>
        <w:pict w14:anchorId="69B73298">
          <v:rect id="_x0000_i1060" style="width:0;height:1.5pt" o:hralign="center" o:hrstd="t" o:hr="t" fillcolor="#a0a0a0" stroked="f"/>
        </w:pict>
      </w:r>
    </w:p>
    <w:p w14:paraId="1B86E1EB" w14:textId="5FE19518" w:rsidR="009872A6" w:rsidRPr="009872A6" w:rsidRDefault="009872A6" w:rsidP="009872A6">
      <w:pPr>
        <w:pStyle w:val="3"/>
      </w:pPr>
      <w:bookmarkStart w:id="35" w:name="_Toc218877944"/>
      <w:r w:rsidRPr="009872A6">
        <w:t xml:space="preserve">1.7.7 </w:t>
      </w:r>
      <w:r w:rsidR="00270A4C">
        <w:rPr>
          <w:rFonts w:hint="eastAsia"/>
        </w:rPr>
        <w:t>*</w:t>
      </w:r>
      <w:r w:rsidRPr="009872A6">
        <w:t>列表推导式（</w:t>
      </w:r>
      <w:r w:rsidR="00270A4C">
        <w:rPr>
          <w:rFonts w:hint="eastAsia"/>
        </w:rPr>
        <w:t>选学</w:t>
      </w:r>
      <w:r w:rsidRPr="009872A6">
        <w:t>）</w:t>
      </w:r>
      <w:bookmarkEnd w:id="35"/>
    </w:p>
    <w:p w14:paraId="2095B676" w14:textId="77777777" w:rsidR="009872A6" w:rsidRPr="009872A6" w:rsidRDefault="009872A6" w:rsidP="009872A6">
      <w:pPr>
        <w:ind w:firstLine="440"/>
      </w:pPr>
      <w:r w:rsidRPr="009872A6">
        <w:t>列表推导式是</w:t>
      </w:r>
      <w:r w:rsidRPr="009872A6">
        <w:t>Python</w:t>
      </w:r>
      <w:r w:rsidRPr="009872A6">
        <w:t>的优雅特性，可以用一行代码创建列表。</w:t>
      </w:r>
    </w:p>
    <w:p w14:paraId="6B372260" w14:textId="77777777" w:rsidR="009872A6" w:rsidRPr="009872A6" w:rsidRDefault="009872A6" w:rsidP="009872A6">
      <w:pPr>
        <w:pStyle w:val="af8"/>
      </w:pPr>
      <w:r w:rsidRPr="009872A6">
        <w:t># 1_7_7_comprehension.py</w:t>
      </w:r>
    </w:p>
    <w:p w14:paraId="3D2EB2D0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传统方法：生成</w:t>
      </w:r>
      <w:r w:rsidRPr="009872A6">
        <w:t>1-10</w:t>
      </w:r>
      <w:r w:rsidRPr="009872A6">
        <w:t>的平方列表</w:t>
      </w:r>
    </w:p>
    <w:p w14:paraId="438EABCE" w14:textId="77777777" w:rsidR="009872A6" w:rsidRPr="009872A6" w:rsidRDefault="009872A6" w:rsidP="009872A6">
      <w:pPr>
        <w:pStyle w:val="af8"/>
      </w:pPr>
      <w:r w:rsidRPr="009872A6">
        <w:t>squares = []</w:t>
      </w:r>
    </w:p>
    <w:p w14:paraId="5361DA4C" w14:textId="77777777" w:rsidR="009872A6" w:rsidRPr="009872A6" w:rsidRDefault="009872A6" w:rsidP="009872A6">
      <w:pPr>
        <w:pStyle w:val="af8"/>
      </w:pPr>
      <w:r w:rsidRPr="009872A6">
        <w:t xml:space="preserve">for </w:t>
      </w:r>
      <w:proofErr w:type="spellStart"/>
      <w:r w:rsidRPr="009872A6">
        <w:t>i</w:t>
      </w:r>
      <w:proofErr w:type="spellEnd"/>
      <w:r w:rsidRPr="009872A6">
        <w:t xml:space="preserve"> in </w:t>
      </w:r>
      <w:proofErr w:type="gramStart"/>
      <w:r w:rsidRPr="009872A6">
        <w:t>range(</w:t>
      </w:r>
      <w:proofErr w:type="gramEnd"/>
      <w:r w:rsidRPr="009872A6">
        <w:t>1, 11):</w:t>
      </w:r>
    </w:p>
    <w:p w14:paraId="6C0074FE" w14:textId="77777777" w:rsidR="009872A6" w:rsidRPr="009872A6" w:rsidRDefault="009872A6" w:rsidP="009872A6">
      <w:pPr>
        <w:pStyle w:val="af8"/>
      </w:pPr>
      <w:r w:rsidRPr="009872A6">
        <w:t xml:space="preserve">    </w:t>
      </w:r>
      <w:proofErr w:type="spellStart"/>
      <w:proofErr w:type="gramStart"/>
      <w:r w:rsidRPr="009872A6">
        <w:t>squares.append</w:t>
      </w:r>
      <w:proofErr w:type="spellEnd"/>
      <w:proofErr w:type="gramEnd"/>
      <w:r w:rsidRPr="009872A6">
        <w:t>(</w:t>
      </w:r>
      <w:proofErr w:type="spellStart"/>
      <w:r w:rsidRPr="009872A6">
        <w:t>i</w:t>
      </w:r>
      <w:proofErr w:type="spellEnd"/>
      <w:r w:rsidRPr="009872A6">
        <w:t xml:space="preserve"> ** 2)</w:t>
      </w:r>
    </w:p>
    <w:p w14:paraId="689516E0" w14:textId="77777777" w:rsidR="009872A6" w:rsidRPr="009872A6" w:rsidRDefault="009872A6" w:rsidP="009872A6">
      <w:pPr>
        <w:pStyle w:val="af8"/>
      </w:pPr>
      <w:r w:rsidRPr="009872A6">
        <w:t xml:space="preserve">print(squares)  # </w:t>
      </w:r>
      <w:r w:rsidRPr="009872A6">
        <w:t>输出</w:t>
      </w:r>
      <w:r w:rsidRPr="009872A6">
        <w:t>: [1, 4, 9, 16, 25, 36, 49, 64, 81, 100]</w:t>
      </w:r>
    </w:p>
    <w:p w14:paraId="3A9B9114" w14:textId="77777777" w:rsidR="009872A6" w:rsidRPr="009872A6" w:rsidRDefault="009872A6" w:rsidP="009872A6">
      <w:pPr>
        <w:pStyle w:val="af8"/>
      </w:pPr>
    </w:p>
    <w:p w14:paraId="7D196FD9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列表推导式：更简洁</w:t>
      </w:r>
    </w:p>
    <w:p w14:paraId="53E4D1E4" w14:textId="77777777" w:rsidR="009872A6" w:rsidRPr="009872A6" w:rsidRDefault="009872A6" w:rsidP="009872A6">
      <w:pPr>
        <w:pStyle w:val="af8"/>
      </w:pPr>
      <w:r w:rsidRPr="009872A6">
        <w:t>squares = [</w:t>
      </w:r>
      <w:proofErr w:type="spellStart"/>
      <w:r w:rsidRPr="009872A6">
        <w:t>i</w:t>
      </w:r>
      <w:proofErr w:type="spellEnd"/>
      <w:r w:rsidRPr="009872A6">
        <w:t xml:space="preserve"> ** 2 for </w:t>
      </w:r>
      <w:proofErr w:type="spellStart"/>
      <w:r w:rsidRPr="009872A6">
        <w:t>i</w:t>
      </w:r>
      <w:proofErr w:type="spellEnd"/>
      <w:r w:rsidRPr="009872A6">
        <w:t xml:space="preserve"> in </w:t>
      </w:r>
      <w:proofErr w:type="gramStart"/>
      <w:r w:rsidRPr="009872A6">
        <w:t>range(</w:t>
      </w:r>
      <w:proofErr w:type="gramEnd"/>
      <w:r w:rsidRPr="009872A6">
        <w:t>1, 11)]</w:t>
      </w:r>
    </w:p>
    <w:p w14:paraId="0C54EDA0" w14:textId="77777777" w:rsidR="009872A6" w:rsidRPr="009872A6" w:rsidRDefault="009872A6" w:rsidP="009872A6">
      <w:pPr>
        <w:pStyle w:val="af8"/>
      </w:pPr>
      <w:r w:rsidRPr="009872A6">
        <w:t xml:space="preserve">print(squares)  # </w:t>
      </w:r>
      <w:r w:rsidRPr="009872A6">
        <w:t>输出</w:t>
      </w:r>
      <w:r w:rsidRPr="009872A6">
        <w:t>: [1, 4, 9, 16, 25, 36, 49, 64, 81, 100]</w:t>
      </w:r>
    </w:p>
    <w:p w14:paraId="312CC5C7" w14:textId="77777777" w:rsidR="009872A6" w:rsidRPr="009872A6" w:rsidRDefault="009872A6" w:rsidP="009872A6">
      <w:pPr>
        <w:pStyle w:val="af8"/>
      </w:pPr>
    </w:p>
    <w:p w14:paraId="1DAC350B" w14:textId="77777777" w:rsidR="009872A6" w:rsidRPr="009872A6" w:rsidRDefault="009872A6" w:rsidP="009872A6">
      <w:pPr>
        <w:pStyle w:val="af8"/>
      </w:pPr>
      <w:r w:rsidRPr="009872A6">
        <w:t xml:space="preserve"># </w:t>
      </w:r>
      <w:proofErr w:type="gramStart"/>
      <w:r w:rsidRPr="009872A6">
        <w:t>带条件</w:t>
      </w:r>
      <w:proofErr w:type="gramEnd"/>
      <w:r w:rsidRPr="009872A6">
        <w:t>筛选：生成偶数的平方</w:t>
      </w:r>
    </w:p>
    <w:p w14:paraId="727BA0FD" w14:textId="77777777" w:rsidR="009872A6" w:rsidRPr="009872A6" w:rsidRDefault="009872A6" w:rsidP="009872A6">
      <w:pPr>
        <w:pStyle w:val="af8"/>
      </w:pPr>
      <w:proofErr w:type="spellStart"/>
      <w:r w:rsidRPr="009872A6">
        <w:t>even_squares</w:t>
      </w:r>
      <w:proofErr w:type="spellEnd"/>
      <w:r w:rsidRPr="009872A6">
        <w:t xml:space="preserve"> = [</w:t>
      </w:r>
      <w:proofErr w:type="spellStart"/>
      <w:r w:rsidRPr="009872A6">
        <w:t>i</w:t>
      </w:r>
      <w:proofErr w:type="spellEnd"/>
      <w:r w:rsidRPr="009872A6">
        <w:t xml:space="preserve"> ** 2 for </w:t>
      </w:r>
      <w:proofErr w:type="spellStart"/>
      <w:r w:rsidRPr="009872A6">
        <w:t>i</w:t>
      </w:r>
      <w:proofErr w:type="spellEnd"/>
      <w:r w:rsidRPr="009872A6">
        <w:t xml:space="preserve"> in </w:t>
      </w:r>
      <w:proofErr w:type="gramStart"/>
      <w:r w:rsidRPr="009872A6">
        <w:t>range(</w:t>
      </w:r>
      <w:proofErr w:type="gramEnd"/>
      <w:r w:rsidRPr="009872A6">
        <w:t xml:space="preserve">1, 11) if </w:t>
      </w:r>
      <w:proofErr w:type="spellStart"/>
      <w:r w:rsidRPr="009872A6">
        <w:t>i</w:t>
      </w:r>
      <w:proofErr w:type="spellEnd"/>
      <w:r w:rsidRPr="009872A6">
        <w:t xml:space="preserve"> % 2 == 0]</w:t>
      </w:r>
    </w:p>
    <w:p w14:paraId="0BDBFA62" w14:textId="77777777" w:rsidR="009872A6" w:rsidRPr="009872A6" w:rsidRDefault="009872A6" w:rsidP="009872A6">
      <w:pPr>
        <w:pStyle w:val="af8"/>
      </w:pPr>
      <w:r w:rsidRPr="009872A6">
        <w:t>print(</w:t>
      </w:r>
      <w:proofErr w:type="spellStart"/>
      <w:r w:rsidRPr="009872A6">
        <w:t>even_squares</w:t>
      </w:r>
      <w:proofErr w:type="spellEnd"/>
      <w:r w:rsidRPr="009872A6">
        <w:t xml:space="preserve">)  # </w:t>
      </w:r>
      <w:r w:rsidRPr="009872A6">
        <w:t>输出</w:t>
      </w:r>
      <w:r w:rsidRPr="009872A6">
        <w:t>: [4, 16, 36, 64, 100]</w:t>
      </w:r>
    </w:p>
    <w:p w14:paraId="2FE98AF8" w14:textId="77777777" w:rsidR="009872A6" w:rsidRDefault="009872A6">
      <w:pPr>
        <w:widowControl/>
        <w:spacing w:after="160" w:line="278" w:lineRule="auto"/>
        <w:ind w:firstLineChars="0" w:firstLine="0"/>
      </w:pPr>
      <w:r>
        <w:br w:type="page"/>
      </w:r>
    </w:p>
    <w:p w14:paraId="3FF2E97A" w14:textId="44EE6368" w:rsidR="009872A6" w:rsidRPr="009872A6" w:rsidRDefault="009872A6" w:rsidP="009872A6">
      <w:pPr>
        <w:pStyle w:val="3"/>
      </w:pPr>
      <w:bookmarkStart w:id="36" w:name="_Toc218877945"/>
      <w:r w:rsidRPr="009872A6">
        <w:lastRenderedPageBreak/>
        <w:t xml:space="preserve">1.7.8 </w:t>
      </w:r>
      <w:r w:rsidRPr="009872A6">
        <w:t>循环与列表的综合应用</w:t>
      </w:r>
      <w:bookmarkEnd w:id="36"/>
    </w:p>
    <w:p w14:paraId="64F3B579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遍历列表：</w:t>
      </w:r>
    </w:p>
    <w:p w14:paraId="4AF9379F" w14:textId="77777777" w:rsidR="009872A6" w:rsidRPr="009872A6" w:rsidRDefault="009872A6" w:rsidP="009872A6">
      <w:pPr>
        <w:pStyle w:val="af8"/>
      </w:pPr>
      <w:r w:rsidRPr="009872A6">
        <w:t># 1_7_8_loop.py</w:t>
      </w:r>
    </w:p>
    <w:p w14:paraId="55D7BAF5" w14:textId="77777777" w:rsidR="009872A6" w:rsidRPr="009872A6" w:rsidRDefault="009872A6" w:rsidP="009872A6">
      <w:pPr>
        <w:pStyle w:val="af8"/>
      </w:pPr>
      <w:r w:rsidRPr="009872A6">
        <w:t>students = ["Alice", "Bob", "Charlie", "David"]</w:t>
      </w:r>
    </w:p>
    <w:p w14:paraId="502C2DEF" w14:textId="77777777" w:rsidR="009872A6" w:rsidRPr="009872A6" w:rsidRDefault="009872A6" w:rsidP="009872A6">
      <w:pPr>
        <w:pStyle w:val="af8"/>
      </w:pPr>
    </w:p>
    <w:p w14:paraId="49EAF700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方式</w:t>
      </w:r>
      <w:r w:rsidRPr="009872A6">
        <w:t>1</w:t>
      </w:r>
      <w:r w:rsidRPr="009872A6">
        <w:t>：直接遍历元素</w:t>
      </w:r>
    </w:p>
    <w:p w14:paraId="56129849" w14:textId="77777777" w:rsidR="009872A6" w:rsidRPr="009872A6" w:rsidRDefault="009872A6" w:rsidP="009872A6">
      <w:pPr>
        <w:pStyle w:val="af8"/>
      </w:pPr>
      <w:r w:rsidRPr="009872A6">
        <w:t>for student in students:</w:t>
      </w:r>
    </w:p>
    <w:p w14:paraId="226907D5" w14:textId="77777777" w:rsidR="009872A6" w:rsidRPr="009872A6" w:rsidRDefault="009872A6" w:rsidP="009872A6">
      <w:pPr>
        <w:pStyle w:val="af8"/>
      </w:pPr>
      <w:r w:rsidRPr="009872A6">
        <w:t xml:space="preserve">    print(f"</w:t>
      </w:r>
      <w:r w:rsidRPr="009872A6">
        <w:t>你好</w:t>
      </w:r>
      <w:r w:rsidRPr="009872A6">
        <w:t>, {student}")</w:t>
      </w:r>
    </w:p>
    <w:p w14:paraId="325E2BA7" w14:textId="77777777" w:rsidR="009872A6" w:rsidRPr="009872A6" w:rsidRDefault="009872A6" w:rsidP="009872A6">
      <w:pPr>
        <w:pStyle w:val="af8"/>
      </w:pPr>
    </w:p>
    <w:p w14:paraId="61BD8520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方式</w:t>
      </w:r>
      <w:r w:rsidRPr="009872A6">
        <w:t>2</w:t>
      </w:r>
      <w:r w:rsidRPr="009872A6">
        <w:t>：遍历索引（需要修改元素时）</w:t>
      </w:r>
    </w:p>
    <w:p w14:paraId="3EA90633" w14:textId="77777777" w:rsidR="009872A6" w:rsidRPr="009872A6" w:rsidRDefault="009872A6" w:rsidP="009872A6">
      <w:pPr>
        <w:pStyle w:val="af8"/>
      </w:pPr>
      <w:r w:rsidRPr="009872A6">
        <w:t xml:space="preserve">for </w:t>
      </w:r>
      <w:proofErr w:type="spellStart"/>
      <w:r w:rsidRPr="009872A6">
        <w:t>i</w:t>
      </w:r>
      <w:proofErr w:type="spellEnd"/>
      <w:r w:rsidRPr="009872A6">
        <w:t xml:space="preserve"> in range(</w:t>
      </w:r>
      <w:proofErr w:type="spellStart"/>
      <w:r w:rsidRPr="009872A6">
        <w:t>len</w:t>
      </w:r>
      <w:proofErr w:type="spellEnd"/>
      <w:r w:rsidRPr="009872A6">
        <w:t>(students)):</w:t>
      </w:r>
    </w:p>
    <w:p w14:paraId="755FA9BE" w14:textId="77777777" w:rsidR="009872A6" w:rsidRPr="009872A6" w:rsidRDefault="009872A6" w:rsidP="009872A6">
      <w:pPr>
        <w:pStyle w:val="af8"/>
      </w:pPr>
      <w:r w:rsidRPr="009872A6">
        <w:t xml:space="preserve">    students[</w:t>
      </w:r>
      <w:proofErr w:type="spellStart"/>
      <w:r w:rsidRPr="009872A6">
        <w:t>i</w:t>
      </w:r>
      <w:proofErr w:type="spellEnd"/>
      <w:r w:rsidRPr="009872A6">
        <w:t>] = "</w:t>
      </w:r>
      <w:r w:rsidRPr="009872A6">
        <w:t>优秀</w:t>
      </w:r>
      <w:r w:rsidRPr="009872A6">
        <w:t>-" + students[</w:t>
      </w:r>
      <w:proofErr w:type="spellStart"/>
      <w:r w:rsidRPr="009872A6">
        <w:t>i</w:t>
      </w:r>
      <w:proofErr w:type="spellEnd"/>
      <w:r w:rsidRPr="009872A6">
        <w:t>]</w:t>
      </w:r>
    </w:p>
    <w:p w14:paraId="71FFC858" w14:textId="77777777" w:rsidR="009872A6" w:rsidRPr="009872A6" w:rsidRDefault="009872A6" w:rsidP="009872A6">
      <w:pPr>
        <w:pStyle w:val="af8"/>
      </w:pPr>
      <w:r w:rsidRPr="009872A6">
        <w:t xml:space="preserve">print(students)  # </w:t>
      </w:r>
      <w:r w:rsidRPr="009872A6">
        <w:t>输出</w:t>
      </w:r>
      <w:r w:rsidRPr="009872A6">
        <w:t>: ['</w:t>
      </w:r>
      <w:r w:rsidRPr="009872A6">
        <w:t>优秀</w:t>
      </w:r>
      <w:r w:rsidRPr="009872A6">
        <w:t>-Alice', '</w:t>
      </w:r>
      <w:r w:rsidRPr="009872A6">
        <w:t>优秀</w:t>
      </w:r>
      <w:r w:rsidRPr="009872A6">
        <w:t>-Bob', '</w:t>
      </w:r>
      <w:r w:rsidRPr="009872A6">
        <w:t>优秀</w:t>
      </w:r>
      <w:r w:rsidRPr="009872A6">
        <w:t>-Charlie', '</w:t>
      </w:r>
      <w:r w:rsidRPr="009872A6">
        <w:t>优秀</w:t>
      </w:r>
      <w:r w:rsidRPr="009872A6">
        <w:t>-David']</w:t>
      </w:r>
    </w:p>
    <w:p w14:paraId="0AC23501" w14:textId="77777777" w:rsidR="009872A6" w:rsidRDefault="009872A6" w:rsidP="009872A6">
      <w:pPr>
        <w:ind w:firstLine="442"/>
        <w:rPr>
          <w:b/>
          <w:bCs/>
        </w:rPr>
      </w:pPr>
    </w:p>
    <w:p w14:paraId="7CB5CE94" w14:textId="027983CE" w:rsidR="009872A6" w:rsidRPr="009872A6" w:rsidRDefault="009872A6" w:rsidP="009872A6">
      <w:pPr>
        <w:ind w:firstLine="442"/>
      </w:pPr>
      <w:r w:rsidRPr="009872A6">
        <w:rPr>
          <w:b/>
          <w:bCs/>
        </w:rPr>
        <w:t>综合案例：成绩统计分析</w:t>
      </w:r>
    </w:p>
    <w:p w14:paraId="5B020444" w14:textId="77777777" w:rsidR="009872A6" w:rsidRPr="009872A6" w:rsidRDefault="009872A6" w:rsidP="009872A6">
      <w:pPr>
        <w:pStyle w:val="af8"/>
      </w:pPr>
      <w:r w:rsidRPr="009872A6">
        <w:t># 1_7_8_grades.py</w:t>
      </w:r>
    </w:p>
    <w:p w14:paraId="776A897B" w14:textId="77777777" w:rsidR="009872A6" w:rsidRPr="009872A6" w:rsidRDefault="009872A6" w:rsidP="009872A6">
      <w:pPr>
        <w:pStyle w:val="af8"/>
      </w:pPr>
      <w:r w:rsidRPr="009872A6">
        <w:t>scores = [85, 92, 78, 65, 88, 95, 72, 90]</w:t>
      </w:r>
    </w:p>
    <w:p w14:paraId="4D29304A" w14:textId="77777777" w:rsidR="009872A6" w:rsidRPr="009872A6" w:rsidRDefault="009872A6" w:rsidP="009872A6">
      <w:pPr>
        <w:pStyle w:val="af8"/>
      </w:pPr>
    </w:p>
    <w:p w14:paraId="402E636B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计算总分和平均分</w:t>
      </w:r>
    </w:p>
    <w:p w14:paraId="4EA8E639" w14:textId="77777777" w:rsidR="009872A6" w:rsidRPr="009872A6" w:rsidRDefault="009872A6" w:rsidP="009872A6">
      <w:pPr>
        <w:pStyle w:val="af8"/>
      </w:pPr>
      <w:r w:rsidRPr="009872A6">
        <w:t>total = sum(scores)  # Python</w:t>
      </w:r>
      <w:r w:rsidRPr="009872A6">
        <w:t>内置函数</w:t>
      </w:r>
    </w:p>
    <w:p w14:paraId="4094F731" w14:textId="77777777" w:rsidR="009872A6" w:rsidRPr="009872A6" w:rsidRDefault="009872A6" w:rsidP="009872A6">
      <w:pPr>
        <w:pStyle w:val="af8"/>
      </w:pPr>
      <w:r w:rsidRPr="009872A6">
        <w:t xml:space="preserve">average = total / </w:t>
      </w:r>
      <w:proofErr w:type="spellStart"/>
      <w:r w:rsidRPr="009872A6">
        <w:t>len</w:t>
      </w:r>
      <w:proofErr w:type="spellEnd"/>
      <w:r w:rsidRPr="009872A6">
        <w:t>(scores)</w:t>
      </w:r>
    </w:p>
    <w:p w14:paraId="2DDBEE84" w14:textId="77777777" w:rsidR="009872A6" w:rsidRPr="009872A6" w:rsidRDefault="009872A6" w:rsidP="009872A6">
      <w:pPr>
        <w:pStyle w:val="af8"/>
      </w:pPr>
      <w:r w:rsidRPr="009872A6">
        <w:t>print(f"</w:t>
      </w:r>
      <w:r w:rsidRPr="009872A6">
        <w:t>总分</w:t>
      </w:r>
      <w:r w:rsidRPr="009872A6">
        <w:t xml:space="preserve">: {total}, </w:t>
      </w:r>
      <w:r w:rsidRPr="009872A6">
        <w:t>平均分</w:t>
      </w:r>
      <w:r w:rsidRPr="009872A6">
        <w:t>: {average:.2f}")</w:t>
      </w:r>
    </w:p>
    <w:p w14:paraId="6959FE04" w14:textId="77777777" w:rsidR="009872A6" w:rsidRPr="009872A6" w:rsidRDefault="009872A6" w:rsidP="009872A6">
      <w:pPr>
        <w:pStyle w:val="af8"/>
      </w:pPr>
    </w:p>
    <w:p w14:paraId="3C72C4E8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统计优秀人数</w:t>
      </w:r>
      <w:r w:rsidRPr="009872A6">
        <w:t>(&gt;=90)</w:t>
      </w:r>
    </w:p>
    <w:p w14:paraId="19F8CFE0" w14:textId="77777777" w:rsidR="009872A6" w:rsidRPr="009872A6" w:rsidRDefault="009872A6" w:rsidP="009872A6">
      <w:pPr>
        <w:pStyle w:val="af8"/>
      </w:pPr>
      <w:proofErr w:type="spellStart"/>
      <w:r w:rsidRPr="009872A6">
        <w:t>excellent_count</w:t>
      </w:r>
      <w:proofErr w:type="spellEnd"/>
      <w:r w:rsidRPr="009872A6">
        <w:t xml:space="preserve"> = 0</w:t>
      </w:r>
    </w:p>
    <w:p w14:paraId="794B84CF" w14:textId="77777777" w:rsidR="009872A6" w:rsidRPr="009872A6" w:rsidRDefault="009872A6" w:rsidP="009872A6">
      <w:pPr>
        <w:pStyle w:val="af8"/>
      </w:pPr>
      <w:r w:rsidRPr="009872A6">
        <w:t>for score in scores:</w:t>
      </w:r>
    </w:p>
    <w:p w14:paraId="6133017E" w14:textId="77777777" w:rsidR="009872A6" w:rsidRPr="009872A6" w:rsidRDefault="009872A6" w:rsidP="009872A6">
      <w:pPr>
        <w:pStyle w:val="af8"/>
      </w:pPr>
      <w:r w:rsidRPr="009872A6">
        <w:t xml:space="preserve">    if score &gt;= 90:</w:t>
      </w:r>
    </w:p>
    <w:p w14:paraId="7CCD2832" w14:textId="77777777" w:rsidR="009872A6" w:rsidRPr="009872A6" w:rsidRDefault="009872A6" w:rsidP="009872A6">
      <w:pPr>
        <w:pStyle w:val="af8"/>
      </w:pPr>
      <w:r w:rsidRPr="009872A6">
        <w:t xml:space="preserve">        </w:t>
      </w:r>
      <w:proofErr w:type="spellStart"/>
      <w:r w:rsidRPr="009872A6">
        <w:t>excellent_count</w:t>
      </w:r>
      <w:proofErr w:type="spellEnd"/>
      <w:r w:rsidRPr="009872A6">
        <w:t xml:space="preserve"> += 1</w:t>
      </w:r>
    </w:p>
    <w:p w14:paraId="658BF5CE" w14:textId="77777777" w:rsidR="009872A6" w:rsidRPr="009872A6" w:rsidRDefault="009872A6" w:rsidP="009872A6">
      <w:pPr>
        <w:pStyle w:val="af8"/>
      </w:pPr>
      <w:r w:rsidRPr="009872A6">
        <w:t>print(f"</w:t>
      </w:r>
      <w:r w:rsidRPr="009872A6">
        <w:t>优秀人数</w:t>
      </w:r>
      <w:r w:rsidRPr="009872A6">
        <w:t>: {</w:t>
      </w:r>
      <w:proofErr w:type="spellStart"/>
      <w:r w:rsidRPr="009872A6">
        <w:t>excellent_count</w:t>
      </w:r>
      <w:proofErr w:type="spellEnd"/>
      <w:r w:rsidRPr="009872A6">
        <w:t>}")</w:t>
      </w:r>
    </w:p>
    <w:p w14:paraId="4561D28D" w14:textId="77777777" w:rsidR="009872A6" w:rsidRPr="009872A6" w:rsidRDefault="009872A6" w:rsidP="009872A6">
      <w:pPr>
        <w:pStyle w:val="af8"/>
      </w:pPr>
    </w:p>
    <w:p w14:paraId="54D74895" w14:textId="77777777" w:rsidR="009872A6" w:rsidRPr="009872A6" w:rsidRDefault="009872A6" w:rsidP="009872A6">
      <w:pPr>
        <w:pStyle w:val="af8"/>
      </w:pPr>
      <w:r w:rsidRPr="009872A6">
        <w:t xml:space="preserve"># </w:t>
      </w:r>
      <w:r w:rsidRPr="009872A6">
        <w:t>找出最高分</w:t>
      </w:r>
    </w:p>
    <w:p w14:paraId="62086267" w14:textId="77777777" w:rsidR="009872A6" w:rsidRPr="009872A6" w:rsidRDefault="009872A6" w:rsidP="009872A6">
      <w:pPr>
        <w:pStyle w:val="af8"/>
      </w:pPr>
      <w:proofErr w:type="spellStart"/>
      <w:r w:rsidRPr="009872A6">
        <w:t>max_score</w:t>
      </w:r>
      <w:proofErr w:type="spellEnd"/>
      <w:r w:rsidRPr="009872A6">
        <w:t xml:space="preserve"> = </w:t>
      </w:r>
      <w:proofErr w:type="gramStart"/>
      <w:r w:rsidRPr="009872A6">
        <w:t>scores[</w:t>
      </w:r>
      <w:proofErr w:type="gramEnd"/>
      <w:r w:rsidRPr="009872A6">
        <w:t>0]</w:t>
      </w:r>
    </w:p>
    <w:p w14:paraId="76B4074B" w14:textId="77777777" w:rsidR="009872A6" w:rsidRPr="009872A6" w:rsidRDefault="009872A6" w:rsidP="009872A6">
      <w:pPr>
        <w:pStyle w:val="af8"/>
      </w:pPr>
      <w:r w:rsidRPr="009872A6">
        <w:t>for score in scores:</w:t>
      </w:r>
    </w:p>
    <w:p w14:paraId="7388CE71" w14:textId="77777777" w:rsidR="009872A6" w:rsidRPr="009872A6" w:rsidRDefault="009872A6" w:rsidP="009872A6">
      <w:pPr>
        <w:pStyle w:val="af8"/>
      </w:pPr>
      <w:r w:rsidRPr="009872A6">
        <w:lastRenderedPageBreak/>
        <w:t xml:space="preserve">    if score &gt; </w:t>
      </w:r>
      <w:proofErr w:type="spellStart"/>
      <w:r w:rsidRPr="009872A6">
        <w:t>max_score</w:t>
      </w:r>
      <w:proofErr w:type="spellEnd"/>
      <w:r w:rsidRPr="009872A6">
        <w:t>:</w:t>
      </w:r>
    </w:p>
    <w:p w14:paraId="6264AB2D" w14:textId="77777777" w:rsidR="009872A6" w:rsidRPr="009872A6" w:rsidRDefault="009872A6" w:rsidP="009872A6">
      <w:pPr>
        <w:pStyle w:val="af8"/>
      </w:pPr>
      <w:r w:rsidRPr="009872A6">
        <w:t xml:space="preserve">        </w:t>
      </w:r>
      <w:proofErr w:type="spellStart"/>
      <w:r w:rsidRPr="009872A6">
        <w:t>max_score</w:t>
      </w:r>
      <w:proofErr w:type="spellEnd"/>
      <w:r w:rsidRPr="009872A6">
        <w:t xml:space="preserve"> = score</w:t>
      </w:r>
    </w:p>
    <w:p w14:paraId="4B07CD5D" w14:textId="77777777" w:rsidR="009872A6" w:rsidRPr="009872A6" w:rsidRDefault="009872A6" w:rsidP="009872A6">
      <w:pPr>
        <w:pStyle w:val="af8"/>
      </w:pPr>
      <w:r w:rsidRPr="009872A6">
        <w:t>print(f"</w:t>
      </w:r>
      <w:r w:rsidRPr="009872A6">
        <w:t>最高分</w:t>
      </w:r>
      <w:r w:rsidRPr="009872A6">
        <w:t>: {</w:t>
      </w:r>
      <w:proofErr w:type="spellStart"/>
      <w:r w:rsidRPr="009872A6">
        <w:t>max_score</w:t>
      </w:r>
      <w:proofErr w:type="spellEnd"/>
      <w:r w:rsidRPr="009872A6">
        <w:t>}")</w:t>
      </w:r>
    </w:p>
    <w:p w14:paraId="055E57D5" w14:textId="77777777" w:rsidR="009872A6" w:rsidRPr="009872A6" w:rsidRDefault="00BE3D61" w:rsidP="009872A6">
      <w:pPr>
        <w:ind w:firstLineChars="0" w:firstLine="0"/>
      </w:pPr>
      <w:r>
        <w:pict w14:anchorId="553E4FB7">
          <v:rect id="_x0000_i1061" style="width:0;height:1.5pt" o:hralign="center" o:hrstd="t" o:hr="t" fillcolor="#a0a0a0" stroked="f"/>
        </w:pict>
      </w:r>
    </w:p>
    <w:p w14:paraId="0F5C4133" w14:textId="77777777" w:rsidR="009872A6" w:rsidRPr="009872A6" w:rsidRDefault="009872A6" w:rsidP="009872A6">
      <w:pPr>
        <w:pStyle w:val="afa"/>
        <w:rPr>
          <w:rFonts w:hint="eastAsia"/>
        </w:rPr>
      </w:pPr>
      <w:r w:rsidRPr="009872A6">
        <w:t>课后作业</w:t>
      </w:r>
    </w:p>
    <w:p w14:paraId="613E0B8E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基础作业：</w:t>
      </w:r>
    </w:p>
    <w:p w14:paraId="244E321C" w14:textId="77777777" w:rsidR="009872A6" w:rsidRPr="009872A6" w:rsidRDefault="009872A6" w:rsidP="00386879">
      <w:pPr>
        <w:numPr>
          <w:ilvl w:val="0"/>
          <w:numId w:val="40"/>
        </w:numPr>
        <w:ind w:firstLine="440"/>
      </w:pPr>
      <w:r w:rsidRPr="009872A6">
        <w:t>在文件夹中新建</w:t>
      </w:r>
      <w:r w:rsidRPr="009872A6">
        <w:t xml:space="preserve"> 1-7-homework1.py</w:t>
      </w:r>
      <w:r w:rsidRPr="009872A6">
        <w:t>：</w:t>
      </w:r>
    </w:p>
    <w:p w14:paraId="66E528BF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创建一个列表</w:t>
      </w:r>
      <w:r w:rsidRPr="009872A6">
        <w:t xml:space="preserve"> </w:t>
      </w:r>
      <w:proofErr w:type="spellStart"/>
      <w:r w:rsidRPr="009872A6">
        <w:t>my_friends</w:t>
      </w:r>
      <w:proofErr w:type="spellEnd"/>
      <w:r w:rsidRPr="009872A6">
        <w:t xml:space="preserve"> = ["Tom", "Jerry", "Spike", "Tyke"]</w:t>
      </w:r>
    </w:p>
    <w:p w14:paraId="005919A8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打印第</w:t>
      </w:r>
      <w:r w:rsidRPr="009872A6">
        <w:t>2</w:t>
      </w:r>
      <w:r w:rsidRPr="009872A6">
        <w:t>个和第</w:t>
      </w:r>
      <w:r w:rsidRPr="009872A6">
        <w:t>4</w:t>
      </w:r>
      <w:r w:rsidRPr="009872A6">
        <w:t>个朋友</w:t>
      </w:r>
    </w:p>
    <w:p w14:paraId="7539F594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将第</w:t>
      </w:r>
      <w:r w:rsidRPr="009872A6">
        <w:t>3</w:t>
      </w:r>
      <w:r w:rsidRPr="009872A6">
        <w:t>个朋友改为</w:t>
      </w:r>
      <w:r w:rsidRPr="009872A6">
        <w:t>"</w:t>
      </w:r>
      <w:proofErr w:type="spellStart"/>
      <w:r w:rsidRPr="009872A6">
        <w:t>NewFriend</w:t>
      </w:r>
      <w:proofErr w:type="spellEnd"/>
      <w:r w:rsidRPr="009872A6">
        <w:t>"</w:t>
      </w:r>
    </w:p>
    <w:p w14:paraId="4B8F2DC5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在末尾添加</w:t>
      </w:r>
      <w:r w:rsidRPr="009872A6">
        <w:t>"</w:t>
      </w:r>
      <w:proofErr w:type="spellStart"/>
      <w:r w:rsidRPr="009872A6">
        <w:t>LastFriend</w:t>
      </w:r>
      <w:proofErr w:type="spellEnd"/>
      <w:r w:rsidRPr="009872A6">
        <w:t>"</w:t>
      </w:r>
    </w:p>
    <w:p w14:paraId="4EDBC24C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删除第一个朋友</w:t>
      </w:r>
    </w:p>
    <w:p w14:paraId="5FB9AE61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打印最终列表长度</w:t>
      </w:r>
    </w:p>
    <w:p w14:paraId="7163B818" w14:textId="77777777" w:rsidR="009872A6" w:rsidRPr="009872A6" w:rsidRDefault="009872A6" w:rsidP="00386879">
      <w:pPr>
        <w:numPr>
          <w:ilvl w:val="0"/>
          <w:numId w:val="40"/>
        </w:numPr>
        <w:ind w:firstLine="440"/>
      </w:pPr>
      <w:r w:rsidRPr="009872A6">
        <w:t>在文件夹中新建</w:t>
      </w:r>
      <w:r w:rsidRPr="009872A6">
        <w:t xml:space="preserve"> 1-7-homework2.py</w:t>
      </w:r>
      <w:r w:rsidRPr="009872A6">
        <w:t>：</w:t>
      </w:r>
    </w:p>
    <w:p w14:paraId="199A7066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创建列表</w:t>
      </w:r>
      <w:r w:rsidRPr="009872A6">
        <w:t xml:space="preserve"> numbers = [23, 45, 12, 67, 89, 34]</w:t>
      </w:r>
    </w:p>
    <w:p w14:paraId="54D6C050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使用循环找出其中的最大值和最小值</w:t>
      </w:r>
    </w:p>
    <w:p w14:paraId="4D9C8CF0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计算所有元素的平均值</w:t>
      </w:r>
    </w:p>
    <w:p w14:paraId="09D79ECB" w14:textId="77777777" w:rsidR="009872A6" w:rsidRPr="009872A6" w:rsidRDefault="009872A6" w:rsidP="00386879">
      <w:pPr>
        <w:numPr>
          <w:ilvl w:val="1"/>
          <w:numId w:val="40"/>
        </w:numPr>
        <w:ind w:firstLine="440"/>
      </w:pPr>
      <w:r w:rsidRPr="009872A6">
        <w:t>统计大于</w:t>
      </w:r>
      <w:r w:rsidRPr="009872A6">
        <w:t>50</w:t>
      </w:r>
      <w:r w:rsidRPr="009872A6">
        <w:t>的数有几个</w:t>
      </w:r>
    </w:p>
    <w:p w14:paraId="2FF38FCA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挑战作业：</w:t>
      </w:r>
      <w:r w:rsidRPr="009872A6">
        <w:t xml:space="preserve"> 3. </w:t>
      </w:r>
      <w:r w:rsidRPr="009872A6">
        <w:t>在文件夹中新建</w:t>
      </w:r>
      <w:r w:rsidRPr="009872A6">
        <w:t xml:space="preserve"> 1-7-homework3.py</w:t>
      </w:r>
      <w:r w:rsidRPr="009872A6">
        <w:t>：</w:t>
      </w:r>
    </w:p>
    <w:p w14:paraId="2DDFFB25" w14:textId="77777777" w:rsidR="009872A6" w:rsidRPr="009872A6" w:rsidRDefault="009872A6" w:rsidP="00386879">
      <w:pPr>
        <w:numPr>
          <w:ilvl w:val="0"/>
          <w:numId w:val="41"/>
        </w:numPr>
        <w:ind w:firstLine="440"/>
      </w:pPr>
      <w:r w:rsidRPr="009872A6">
        <w:t>创建两个列表</w:t>
      </w:r>
      <w:r w:rsidRPr="009872A6">
        <w:t xml:space="preserve"> </w:t>
      </w:r>
      <w:proofErr w:type="spellStart"/>
      <w:r w:rsidRPr="009872A6">
        <w:t>list_a</w:t>
      </w:r>
      <w:proofErr w:type="spellEnd"/>
      <w:r w:rsidRPr="009872A6">
        <w:t xml:space="preserve"> = [1, 2, 3] </w:t>
      </w:r>
      <w:r w:rsidRPr="009872A6">
        <w:t>和</w:t>
      </w:r>
      <w:r w:rsidRPr="009872A6">
        <w:t xml:space="preserve"> </w:t>
      </w:r>
      <w:proofErr w:type="spellStart"/>
      <w:r w:rsidRPr="009872A6">
        <w:t>list_b</w:t>
      </w:r>
      <w:proofErr w:type="spellEnd"/>
      <w:r w:rsidRPr="009872A6">
        <w:t xml:space="preserve"> = [4, 5, 6]</w:t>
      </w:r>
    </w:p>
    <w:p w14:paraId="04B28E37" w14:textId="77777777" w:rsidR="009872A6" w:rsidRPr="009872A6" w:rsidRDefault="009872A6" w:rsidP="00386879">
      <w:pPr>
        <w:numPr>
          <w:ilvl w:val="0"/>
          <w:numId w:val="41"/>
        </w:numPr>
        <w:ind w:firstLine="440"/>
      </w:pPr>
      <w:r w:rsidRPr="009872A6">
        <w:t>合并成一个新列表</w:t>
      </w:r>
      <w:r w:rsidRPr="009872A6">
        <w:t xml:space="preserve"> </w:t>
      </w:r>
      <w:proofErr w:type="spellStart"/>
      <w:r w:rsidRPr="009872A6">
        <w:t>list_c</w:t>
      </w:r>
      <w:proofErr w:type="spellEnd"/>
    </w:p>
    <w:p w14:paraId="51068A4E" w14:textId="77777777" w:rsidR="009872A6" w:rsidRPr="009872A6" w:rsidRDefault="009872A6" w:rsidP="00386879">
      <w:pPr>
        <w:numPr>
          <w:ilvl w:val="0"/>
          <w:numId w:val="41"/>
        </w:numPr>
        <w:ind w:firstLine="440"/>
      </w:pPr>
      <w:r w:rsidRPr="009872A6">
        <w:t>将</w:t>
      </w:r>
      <w:r w:rsidRPr="009872A6">
        <w:t xml:space="preserve"> </w:t>
      </w:r>
      <w:proofErr w:type="spellStart"/>
      <w:r w:rsidRPr="009872A6">
        <w:t>list_c</w:t>
      </w:r>
      <w:proofErr w:type="spellEnd"/>
      <w:r w:rsidRPr="009872A6">
        <w:t xml:space="preserve"> </w:t>
      </w:r>
      <w:r w:rsidRPr="009872A6">
        <w:t>反转</w:t>
      </w:r>
    </w:p>
    <w:p w14:paraId="02F4A044" w14:textId="77777777" w:rsidR="009872A6" w:rsidRPr="009872A6" w:rsidRDefault="009872A6" w:rsidP="00386879">
      <w:pPr>
        <w:numPr>
          <w:ilvl w:val="0"/>
          <w:numId w:val="41"/>
        </w:numPr>
        <w:ind w:firstLine="440"/>
      </w:pPr>
      <w:r w:rsidRPr="009872A6">
        <w:t>排序后输出</w:t>
      </w:r>
    </w:p>
    <w:p w14:paraId="7DB50094" w14:textId="77777777" w:rsidR="009872A6" w:rsidRPr="009872A6" w:rsidRDefault="009872A6" w:rsidP="009872A6">
      <w:pPr>
        <w:ind w:firstLine="442"/>
      </w:pPr>
      <w:proofErr w:type="gramStart"/>
      <w:r w:rsidRPr="009872A6">
        <w:rPr>
          <w:b/>
          <w:bCs/>
        </w:rPr>
        <w:t>洛</w:t>
      </w:r>
      <w:proofErr w:type="gramEnd"/>
      <w:r w:rsidRPr="009872A6">
        <w:rPr>
          <w:b/>
          <w:bCs/>
        </w:rPr>
        <w:t>谷专项训练：</w:t>
      </w:r>
      <w:r w:rsidRPr="009872A6">
        <w:t xml:space="preserve"> </w:t>
      </w:r>
      <w:r w:rsidRPr="009872A6">
        <w:t>完成以下需要列表思维的题目：</w:t>
      </w:r>
    </w:p>
    <w:p w14:paraId="3F210DF5" w14:textId="77777777" w:rsidR="00C67A46" w:rsidRDefault="00C67A46" w:rsidP="009872A6">
      <w:pPr>
        <w:ind w:firstLine="440"/>
      </w:pPr>
      <w:r w:rsidRPr="00C67A46">
        <w:t>https://www.luogu.com.cn/problem/U628035</w:t>
      </w:r>
    </w:p>
    <w:p w14:paraId="350A8EEF" w14:textId="5BCF69F7" w:rsidR="009872A6" w:rsidRPr="009872A6" w:rsidRDefault="00BE3D61" w:rsidP="00C16B1B">
      <w:pPr>
        <w:ind w:firstLineChars="0" w:firstLine="0"/>
      </w:pPr>
      <w:r>
        <w:pict w14:anchorId="52850C33">
          <v:rect id="_x0000_i1062" style="width:0;height:1.5pt" o:hralign="center" o:hrstd="t" o:hr="t" fillcolor="#a0a0a0" stroked="f"/>
        </w:pict>
      </w:r>
    </w:p>
    <w:p w14:paraId="711A3EDD" w14:textId="77777777" w:rsidR="009872A6" w:rsidRPr="009872A6" w:rsidRDefault="009872A6" w:rsidP="009872A6">
      <w:pPr>
        <w:ind w:firstLine="442"/>
        <w:rPr>
          <w:b/>
          <w:bCs/>
        </w:rPr>
      </w:pPr>
      <w:r w:rsidRPr="009872A6">
        <w:rPr>
          <w:b/>
          <w:bCs/>
        </w:rPr>
        <w:t>本章节小结</w:t>
      </w:r>
    </w:p>
    <w:p w14:paraId="16EA8E89" w14:textId="77777777" w:rsidR="009872A6" w:rsidRPr="009872A6" w:rsidRDefault="009872A6" w:rsidP="009872A6">
      <w:pPr>
        <w:ind w:firstLine="440"/>
      </w:pPr>
      <w:r w:rsidRPr="009872A6">
        <w:t>通过</w:t>
      </w:r>
      <w:r w:rsidRPr="009872A6">
        <w:t>1.7</w:t>
      </w:r>
      <w:r w:rsidRPr="009872A6">
        <w:t>节的学习，你掌握了</w:t>
      </w:r>
      <w:r w:rsidRPr="009872A6">
        <w:t>Python</w:t>
      </w:r>
      <w:r w:rsidRPr="009872A6">
        <w:t>中最重要的数据结构之一：</w:t>
      </w:r>
    </w:p>
    <w:p w14:paraId="3F6AE720" w14:textId="77777777" w:rsidR="009872A6" w:rsidRPr="009872A6" w:rsidRDefault="009872A6" w:rsidP="00386879">
      <w:pPr>
        <w:numPr>
          <w:ilvl w:val="0"/>
          <w:numId w:val="42"/>
        </w:numPr>
        <w:ind w:firstLine="442"/>
      </w:pPr>
      <w:r w:rsidRPr="009872A6">
        <w:rPr>
          <w:b/>
          <w:bCs/>
        </w:rPr>
        <w:t>创建列表</w:t>
      </w:r>
      <w:r w:rsidRPr="009872A6">
        <w:t>：用</w:t>
      </w:r>
      <w:r w:rsidRPr="009872A6">
        <w:t>[]</w:t>
      </w:r>
      <w:r w:rsidRPr="009872A6">
        <w:t>创建，可包含任意类型元素</w:t>
      </w:r>
    </w:p>
    <w:p w14:paraId="033189CD" w14:textId="77777777" w:rsidR="009872A6" w:rsidRPr="009872A6" w:rsidRDefault="009872A6" w:rsidP="00386879">
      <w:pPr>
        <w:numPr>
          <w:ilvl w:val="0"/>
          <w:numId w:val="42"/>
        </w:numPr>
        <w:ind w:firstLine="442"/>
      </w:pPr>
      <w:r w:rsidRPr="009872A6">
        <w:rPr>
          <w:b/>
          <w:bCs/>
        </w:rPr>
        <w:t>访问元素</w:t>
      </w:r>
      <w:r w:rsidRPr="009872A6">
        <w:t>：通过索引</w:t>
      </w:r>
      <w:r w:rsidRPr="009872A6">
        <w:t>list[</w:t>
      </w:r>
      <w:proofErr w:type="spellStart"/>
      <w:r w:rsidRPr="009872A6">
        <w:t>i</w:t>
      </w:r>
      <w:proofErr w:type="spellEnd"/>
      <w:r w:rsidRPr="009872A6">
        <w:t>]</w:t>
      </w:r>
      <w:r w:rsidRPr="009872A6">
        <w:t>，支持正向和反向</w:t>
      </w:r>
    </w:p>
    <w:p w14:paraId="1E80226A" w14:textId="77777777" w:rsidR="009872A6" w:rsidRPr="009872A6" w:rsidRDefault="009872A6" w:rsidP="00386879">
      <w:pPr>
        <w:numPr>
          <w:ilvl w:val="0"/>
          <w:numId w:val="42"/>
        </w:numPr>
        <w:ind w:firstLine="442"/>
      </w:pPr>
      <w:r w:rsidRPr="009872A6">
        <w:rPr>
          <w:b/>
          <w:bCs/>
        </w:rPr>
        <w:t>切片操作</w:t>
      </w:r>
      <w:r w:rsidRPr="009872A6">
        <w:t>：</w:t>
      </w:r>
      <w:r w:rsidRPr="009872A6">
        <w:t>list[</w:t>
      </w:r>
      <w:proofErr w:type="spellStart"/>
      <w:r w:rsidRPr="009872A6">
        <w:t>start:end:step</w:t>
      </w:r>
      <w:proofErr w:type="spellEnd"/>
      <w:r w:rsidRPr="009872A6">
        <w:t>]</w:t>
      </w:r>
      <w:r w:rsidRPr="009872A6">
        <w:t>获取子列表</w:t>
      </w:r>
    </w:p>
    <w:p w14:paraId="34B5050B" w14:textId="77777777" w:rsidR="009872A6" w:rsidRPr="009872A6" w:rsidRDefault="009872A6" w:rsidP="00386879">
      <w:pPr>
        <w:numPr>
          <w:ilvl w:val="0"/>
          <w:numId w:val="42"/>
        </w:numPr>
        <w:ind w:firstLine="442"/>
      </w:pPr>
      <w:r w:rsidRPr="009872A6">
        <w:rPr>
          <w:b/>
          <w:bCs/>
        </w:rPr>
        <w:lastRenderedPageBreak/>
        <w:t>修改列表</w:t>
      </w:r>
      <w:r w:rsidRPr="009872A6">
        <w:t>：直接赋值修改，用</w:t>
      </w:r>
      <w:r w:rsidRPr="009872A6">
        <w:t>append/insert</w:t>
      </w:r>
      <w:r w:rsidRPr="009872A6">
        <w:t>添加，</w:t>
      </w:r>
      <w:r w:rsidRPr="009872A6">
        <w:t>remove/pop</w:t>
      </w:r>
      <w:r w:rsidRPr="009872A6">
        <w:t>删除</w:t>
      </w:r>
    </w:p>
    <w:p w14:paraId="1F8F3AE2" w14:textId="77777777" w:rsidR="009872A6" w:rsidRPr="009872A6" w:rsidRDefault="009872A6" w:rsidP="00386879">
      <w:pPr>
        <w:numPr>
          <w:ilvl w:val="0"/>
          <w:numId w:val="42"/>
        </w:numPr>
        <w:ind w:firstLine="442"/>
      </w:pPr>
      <w:r w:rsidRPr="009872A6">
        <w:rPr>
          <w:b/>
          <w:bCs/>
        </w:rPr>
        <w:t>实用方法</w:t>
      </w:r>
      <w:r w:rsidRPr="009872A6">
        <w:t>：</w:t>
      </w:r>
      <w:proofErr w:type="spellStart"/>
      <w:r w:rsidRPr="009872A6">
        <w:t>len</w:t>
      </w:r>
      <w:proofErr w:type="spellEnd"/>
      <w:r w:rsidRPr="009872A6">
        <w:t>/count/index/sort/reverse/copy</w:t>
      </w:r>
      <w:r w:rsidRPr="009872A6">
        <w:t>等</w:t>
      </w:r>
    </w:p>
    <w:p w14:paraId="54D2B94E" w14:textId="77777777" w:rsidR="009872A6" w:rsidRPr="009872A6" w:rsidRDefault="009872A6" w:rsidP="00386879">
      <w:pPr>
        <w:numPr>
          <w:ilvl w:val="0"/>
          <w:numId w:val="42"/>
        </w:numPr>
        <w:ind w:firstLine="442"/>
      </w:pPr>
      <w:r w:rsidRPr="009872A6">
        <w:rPr>
          <w:b/>
          <w:bCs/>
        </w:rPr>
        <w:t>循环遍历</w:t>
      </w:r>
      <w:r w:rsidRPr="009872A6">
        <w:t>：</w:t>
      </w:r>
      <w:r w:rsidRPr="009872A6">
        <w:t>for item in list</w:t>
      </w:r>
      <w:r w:rsidRPr="009872A6">
        <w:t>是常用模式</w:t>
      </w:r>
    </w:p>
    <w:p w14:paraId="331BD0EF" w14:textId="77777777" w:rsidR="009872A6" w:rsidRPr="009872A6" w:rsidRDefault="009872A6" w:rsidP="00386879">
      <w:pPr>
        <w:numPr>
          <w:ilvl w:val="0"/>
          <w:numId w:val="42"/>
        </w:numPr>
        <w:ind w:firstLine="442"/>
      </w:pPr>
      <w:r w:rsidRPr="009872A6">
        <w:rPr>
          <w:b/>
          <w:bCs/>
        </w:rPr>
        <w:t>列表推导式</w:t>
      </w:r>
      <w:r w:rsidRPr="009872A6">
        <w:t>：优雅地创建列表（进阶）</w:t>
      </w:r>
    </w:p>
    <w:p w14:paraId="4D2B345E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重要提醒：</w:t>
      </w:r>
    </w:p>
    <w:p w14:paraId="0D84E84C" w14:textId="77777777" w:rsidR="009872A6" w:rsidRPr="009872A6" w:rsidRDefault="009872A6" w:rsidP="00386879">
      <w:pPr>
        <w:numPr>
          <w:ilvl w:val="0"/>
          <w:numId w:val="43"/>
        </w:numPr>
        <w:ind w:firstLine="442"/>
      </w:pPr>
      <w:r w:rsidRPr="009872A6">
        <w:rPr>
          <w:b/>
          <w:bCs/>
        </w:rPr>
        <w:t>索引从</w:t>
      </w:r>
      <w:r w:rsidRPr="009872A6">
        <w:rPr>
          <w:b/>
          <w:bCs/>
        </w:rPr>
        <w:t>0</w:t>
      </w:r>
      <w:r w:rsidRPr="009872A6">
        <w:rPr>
          <w:b/>
          <w:bCs/>
        </w:rPr>
        <w:t>开始</w:t>
      </w:r>
      <w:r w:rsidRPr="009872A6">
        <w:t>：这是最容易犯错的地方，第</w:t>
      </w:r>
      <w:r w:rsidRPr="009872A6">
        <w:t>1</w:t>
      </w:r>
      <w:r w:rsidRPr="009872A6">
        <w:t>个元素是</w:t>
      </w:r>
      <w:r w:rsidRPr="009872A6">
        <w:t>list[0]</w:t>
      </w:r>
    </w:p>
    <w:p w14:paraId="3ED05F89" w14:textId="77777777" w:rsidR="009872A6" w:rsidRPr="009872A6" w:rsidRDefault="009872A6" w:rsidP="00386879">
      <w:pPr>
        <w:numPr>
          <w:ilvl w:val="0"/>
          <w:numId w:val="43"/>
        </w:numPr>
        <w:ind w:firstLine="442"/>
      </w:pPr>
      <w:r w:rsidRPr="009872A6">
        <w:rPr>
          <w:b/>
          <w:bCs/>
        </w:rPr>
        <w:t>区分方法与函数</w:t>
      </w:r>
      <w:r w:rsidRPr="009872A6">
        <w:t>：</w:t>
      </w:r>
      <w:proofErr w:type="spellStart"/>
      <w:r w:rsidRPr="009872A6">
        <w:t>len</w:t>
      </w:r>
      <w:proofErr w:type="spellEnd"/>
      <w:r w:rsidRPr="009872A6">
        <w:t>(list)</w:t>
      </w:r>
      <w:r w:rsidRPr="009872A6">
        <w:t>是函数，</w:t>
      </w:r>
      <w:proofErr w:type="spellStart"/>
      <w:r w:rsidRPr="009872A6">
        <w:t>list.append</w:t>
      </w:r>
      <w:proofErr w:type="spellEnd"/>
      <w:r w:rsidRPr="009872A6">
        <w:t>()</w:t>
      </w:r>
      <w:r w:rsidRPr="009872A6">
        <w:t>是方法</w:t>
      </w:r>
    </w:p>
    <w:p w14:paraId="5AEDDFE3" w14:textId="77777777" w:rsidR="009872A6" w:rsidRPr="009872A6" w:rsidRDefault="009872A6" w:rsidP="00386879">
      <w:pPr>
        <w:numPr>
          <w:ilvl w:val="0"/>
          <w:numId w:val="43"/>
        </w:numPr>
        <w:ind w:firstLine="442"/>
      </w:pPr>
      <w:r w:rsidRPr="009872A6">
        <w:rPr>
          <w:b/>
          <w:bCs/>
        </w:rPr>
        <w:t>复制列表</w:t>
      </w:r>
      <w:r w:rsidRPr="009872A6">
        <w:t>：必须用</w:t>
      </w:r>
      <w:r w:rsidRPr="009872A6">
        <w:t>copy()</w:t>
      </w:r>
      <w:r w:rsidRPr="009872A6">
        <w:t>或切片</w:t>
      </w:r>
      <w:r w:rsidRPr="009872A6">
        <w:t>[:]</w:t>
      </w:r>
      <w:r w:rsidRPr="009872A6">
        <w:t>，否则只是引用</w:t>
      </w:r>
    </w:p>
    <w:p w14:paraId="72B2EE7D" w14:textId="77777777" w:rsidR="009872A6" w:rsidRPr="009872A6" w:rsidRDefault="009872A6" w:rsidP="00386879">
      <w:pPr>
        <w:numPr>
          <w:ilvl w:val="0"/>
          <w:numId w:val="43"/>
        </w:numPr>
        <w:ind w:firstLine="442"/>
      </w:pPr>
      <w:r w:rsidRPr="009872A6">
        <w:rPr>
          <w:b/>
          <w:bCs/>
        </w:rPr>
        <w:t>列表是可变的</w:t>
      </w:r>
      <w:r w:rsidRPr="009872A6">
        <w:t>：这是列表与字符串、元组的核心区别</w:t>
      </w:r>
    </w:p>
    <w:p w14:paraId="5574283F" w14:textId="77777777" w:rsidR="009872A6" w:rsidRPr="009872A6" w:rsidRDefault="009872A6" w:rsidP="009872A6">
      <w:pPr>
        <w:ind w:firstLine="440"/>
      </w:pPr>
      <w:r w:rsidRPr="009872A6">
        <w:t>列表配合循环和分支结构，你已经具备了处理批量数据的能力。下一章我们将学习更高级的数据结构</w:t>
      </w:r>
      <w:r w:rsidRPr="009872A6">
        <w:t>——</w:t>
      </w:r>
      <w:r w:rsidRPr="009872A6">
        <w:t>字典！</w:t>
      </w:r>
    </w:p>
    <w:p w14:paraId="6438D605" w14:textId="0B2E2ED4" w:rsidR="009872A6" w:rsidRPr="009872A6" w:rsidRDefault="00BE3D61" w:rsidP="00597404">
      <w:pPr>
        <w:ind w:firstLineChars="0" w:firstLine="0"/>
      </w:pPr>
      <w:r>
        <w:pict w14:anchorId="5531EFDF">
          <v:rect id="_x0000_i1063" style="width:0;height:1.5pt" o:hralign="center" o:hrstd="t" o:hr="t" fillcolor="#a0a0a0" stroked="f"/>
        </w:pict>
      </w:r>
    </w:p>
    <w:p w14:paraId="7377758D" w14:textId="77777777" w:rsidR="009872A6" w:rsidRPr="009872A6" w:rsidRDefault="009872A6" w:rsidP="009872A6">
      <w:pPr>
        <w:ind w:firstLine="442"/>
      </w:pPr>
      <w:r w:rsidRPr="009872A6">
        <w:rPr>
          <w:b/>
          <w:bCs/>
        </w:rPr>
        <w:t>小贴士：</w:t>
      </w:r>
      <w:r w:rsidRPr="009872A6">
        <w:t xml:space="preserve"> </w:t>
      </w:r>
      <w:r w:rsidRPr="009872A6">
        <w:t>调试列表时，多用</w:t>
      </w:r>
      <w:r w:rsidRPr="009872A6">
        <w:t>print()</w:t>
      </w:r>
      <w:r w:rsidRPr="009872A6">
        <w:t>输出中间状态，确认元素是否正确添加或删除。列表操作是后续所有复杂程序的基础，务必通过大量练习熟练掌握！</w:t>
      </w:r>
    </w:p>
    <w:p w14:paraId="6572ADC5" w14:textId="00291E35" w:rsidR="004F5E22" w:rsidRDefault="004F5E22">
      <w:pPr>
        <w:widowControl/>
        <w:spacing w:after="160" w:line="278" w:lineRule="auto"/>
        <w:ind w:firstLineChars="0" w:firstLine="0"/>
      </w:pPr>
      <w:r>
        <w:br w:type="page"/>
      </w:r>
    </w:p>
    <w:p w14:paraId="6ED2D697" w14:textId="77777777" w:rsidR="004F5E22" w:rsidRPr="004F5E22" w:rsidRDefault="004F5E22" w:rsidP="004F5E22">
      <w:pPr>
        <w:pStyle w:val="1"/>
        <w:jc w:val="center"/>
      </w:pPr>
      <w:bookmarkStart w:id="37" w:name="_Toc218877946"/>
      <w:r w:rsidRPr="004F5E22">
        <w:lastRenderedPageBreak/>
        <w:t xml:space="preserve">2 </w:t>
      </w:r>
      <w:r w:rsidRPr="004F5E22">
        <w:t>语法进阶</w:t>
      </w:r>
      <w:bookmarkEnd w:id="37"/>
    </w:p>
    <w:p w14:paraId="297F4CB4" w14:textId="77777777" w:rsidR="004F5E22" w:rsidRPr="004F5E22" w:rsidRDefault="004F5E22" w:rsidP="004F5E22">
      <w:pPr>
        <w:pStyle w:val="2"/>
      </w:pPr>
      <w:bookmarkStart w:id="38" w:name="_Toc218877947"/>
      <w:r w:rsidRPr="004F5E22">
        <w:t xml:space="preserve">2.1 </w:t>
      </w:r>
      <w:r w:rsidRPr="004F5E22">
        <w:t>函数基础</w:t>
      </w:r>
      <w:bookmarkEnd w:id="38"/>
    </w:p>
    <w:p w14:paraId="13AE53F5" w14:textId="77777777" w:rsidR="004F5E22" w:rsidRPr="004F5E22" w:rsidRDefault="004F5E22" w:rsidP="004F5E22">
      <w:pPr>
        <w:pStyle w:val="3"/>
      </w:pPr>
      <w:bookmarkStart w:id="39" w:name="_Toc218877948"/>
      <w:r w:rsidRPr="004F5E22">
        <w:t xml:space="preserve">2.1.1 </w:t>
      </w:r>
      <w:r w:rsidRPr="004F5E22">
        <w:t>为什么需要函数</w:t>
      </w:r>
      <w:bookmarkEnd w:id="39"/>
    </w:p>
    <w:p w14:paraId="21D7AB2F" w14:textId="77777777" w:rsidR="004F5E22" w:rsidRPr="004F5E22" w:rsidRDefault="004F5E22" w:rsidP="004F5E22">
      <w:pPr>
        <w:ind w:firstLine="440"/>
      </w:pPr>
      <w:r w:rsidRPr="004F5E22">
        <w:t>想象你要做一个</w:t>
      </w:r>
      <w:r w:rsidRPr="004F5E22">
        <w:t>"</w:t>
      </w:r>
      <w:r w:rsidRPr="004F5E22">
        <w:t>欢迎界面</w:t>
      </w:r>
      <w:r w:rsidRPr="004F5E22">
        <w:t>"</w:t>
      </w:r>
      <w:r w:rsidRPr="004F5E22">
        <w:t>，需要打印</w:t>
      </w:r>
      <w:r w:rsidRPr="004F5E22">
        <w:t>10</w:t>
      </w:r>
      <w:r w:rsidRPr="004F5E22">
        <w:t>行星号，然后打印标题，再打印</w:t>
      </w:r>
      <w:r w:rsidRPr="004F5E22">
        <w:t>10</w:t>
      </w:r>
      <w:r w:rsidRPr="004F5E22">
        <w:t>行星号。如果不用函数，你得把</w:t>
      </w:r>
      <w:r w:rsidRPr="004F5E22">
        <w:t>print("*" * 20)</w:t>
      </w:r>
      <w:r w:rsidRPr="004F5E22">
        <w:t>重复写</w:t>
      </w:r>
      <w:r w:rsidRPr="004F5E22">
        <w:t>20</w:t>
      </w:r>
      <w:r w:rsidRPr="004F5E22">
        <w:t>遍！这就像每次吃饭都要重新发明碗筷一样荒唐。</w:t>
      </w:r>
    </w:p>
    <w:p w14:paraId="69CEE0FF" w14:textId="77777777" w:rsidR="004F5E22" w:rsidRPr="004F5E22" w:rsidRDefault="004F5E22" w:rsidP="004F5E22">
      <w:pPr>
        <w:ind w:firstLine="440"/>
      </w:pPr>
      <w:r w:rsidRPr="004F5E22">
        <w:rPr>
          <w:rStyle w:val="af7"/>
        </w:rPr>
        <w:t>函数就是给一段代码起个名字，以后直接</w:t>
      </w:r>
      <w:proofErr w:type="gramStart"/>
      <w:r w:rsidRPr="004F5E22">
        <w:rPr>
          <w:rStyle w:val="af7"/>
        </w:rPr>
        <w:t>喊名字</w:t>
      </w:r>
      <w:proofErr w:type="gramEnd"/>
      <w:r w:rsidRPr="004F5E22">
        <w:rPr>
          <w:rStyle w:val="af7"/>
        </w:rPr>
        <w:t>就能用。</w:t>
      </w:r>
      <w:r w:rsidRPr="004F5E22">
        <w:t>它解决了三大痛点：</w:t>
      </w:r>
    </w:p>
    <w:p w14:paraId="409A75F2" w14:textId="77777777" w:rsidR="004F5E22" w:rsidRPr="004F5E22" w:rsidRDefault="004F5E22" w:rsidP="00386879">
      <w:pPr>
        <w:numPr>
          <w:ilvl w:val="0"/>
          <w:numId w:val="44"/>
        </w:numPr>
        <w:ind w:firstLine="442"/>
      </w:pPr>
      <w:r w:rsidRPr="004F5E22">
        <w:rPr>
          <w:b/>
          <w:bCs/>
        </w:rPr>
        <w:t>代码复用</w:t>
      </w:r>
      <w:r w:rsidRPr="004F5E22">
        <w:t>：写一次，用无数次</w:t>
      </w:r>
    </w:p>
    <w:p w14:paraId="00ABA08E" w14:textId="77777777" w:rsidR="004F5E22" w:rsidRPr="004F5E22" w:rsidRDefault="004F5E22" w:rsidP="00386879">
      <w:pPr>
        <w:numPr>
          <w:ilvl w:val="0"/>
          <w:numId w:val="44"/>
        </w:numPr>
        <w:ind w:firstLine="442"/>
      </w:pPr>
      <w:r w:rsidRPr="004F5E22">
        <w:rPr>
          <w:b/>
          <w:bCs/>
        </w:rPr>
        <w:t>模块化</w:t>
      </w:r>
      <w:r w:rsidRPr="004F5E22">
        <w:t>：把大程序拆成小块，</w:t>
      </w:r>
      <w:proofErr w:type="gramStart"/>
      <w:r w:rsidRPr="004F5E22">
        <w:t>像拼乐</w:t>
      </w:r>
      <w:proofErr w:type="gramEnd"/>
      <w:r w:rsidRPr="004F5E22">
        <w:t>高一样管理</w:t>
      </w:r>
    </w:p>
    <w:p w14:paraId="533B20AE" w14:textId="77777777" w:rsidR="004F5E22" w:rsidRPr="004F5E22" w:rsidRDefault="004F5E22" w:rsidP="00386879">
      <w:pPr>
        <w:numPr>
          <w:ilvl w:val="0"/>
          <w:numId w:val="44"/>
        </w:numPr>
        <w:ind w:firstLine="442"/>
      </w:pPr>
      <w:r w:rsidRPr="004F5E22">
        <w:rPr>
          <w:b/>
          <w:bCs/>
        </w:rPr>
        <w:t>可读性</w:t>
      </w:r>
      <w:r w:rsidRPr="004F5E22">
        <w:t>：计算</w:t>
      </w:r>
      <w:r w:rsidRPr="004F5E22">
        <w:t>BMI()</w:t>
      </w:r>
      <w:r w:rsidRPr="004F5E22">
        <w:t>比一堆公式清晰</w:t>
      </w:r>
      <w:r w:rsidRPr="004F5E22">
        <w:t>100</w:t>
      </w:r>
      <w:r w:rsidRPr="004F5E22">
        <w:t>倍</w:t>
      </w:r>
    </w:p>
    <w:p w14:paraId="1E619CCA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生活中的例子：</w:t>
      </w:r>
    </w:p>
    <w:p w14:paraId="21C8ADB4" w14:textId="77777777" w:rsidR="004F5E22" w:rsidRPr="004F5E22" w:rsidRDefault="004F5E22" w:rsidP="00386879">
      <w:pPr>
        <w:numPr>
          <w:ilvl w:val="0"/>
          <w:numId w:val="45"/>
        </w:numPr>
        <w:ind w:firstLine="442"/>
      </w:pPr>
      <w:r w:rsidRPr="004F5E22">
        <w:rPr>
          <w:b/>
          <w:bCs/>
        </w:rPr>
        <w:t>外卖点餐</w:t>
      </w:r>
      <w:r w:rsidRPr="004F5E22">
        <w:t>：你不用自己买菜</w:t>
      </w:r>
      <w:r w:rsidRPr="004F5E22">
        <w:t>→</w:t>
      </w:r>
      <w:r w:rsidRPr="004F5E22">
        <w:t>洗菜</w:t>
      </w:r>
      <w:r w:rsidRPr="004F5E22">
        <w:t>→</w:t>
      </w:r>
      <w:r w:rsidRPr="004F5E22">
        <w:t>炒菜，直接调用</w:t>
      </w:r>
      <w:r w:rsidRPr="004F5E22">
        <w:t>"</w:t>
      </w:r>
      <w:r w:rsidRPr="004F5E22">
        <w:t>点外卖</w:t>
      </w:r>
      <w:r w:rsidRPr="004F5E22">
        <w:t>()"</w:t>
      </w:r>
      <w:r w:rsidRPr="004F5E22">
        <w:t>函数</w:t>
      </w:r>
    </w:p>
    <w:p w14:paraId="2ABC8E56" w14:textId="77777777" w:rsidR="004F5E22" w:rsidRPr="004F5E22" w:rsidRDefault="004F5E22" w:rsidP="00386879">
      <w:pPr>
        <w:numPr>
          <w:ilvl w:val="0"/>
          <w:numId w:val="45"/>
        </w:numPr>
        <w:ind w:firstLine="442"/>
      </w:pPr>
      <w:r w:rsidRPr="004F5E22">
        <w:rPr>
          <w:b/>
          <w:bCs/>
        </w:rPr>
        <w:t>洗衣机</w:t>
      </w:r>
      <w:r w:rsidRPr="004F5E22">
        <w:t>：把</w:t>
      </w:r>
      <w:r w:rsidRPr="004F5E22">
        <w:t>"</w:t>
      </w:r>
      <w:r w:rsidRPr="004F5E22">
        <w:t>加水</w:t>
      </w:r>
      <w:r w:rsidRPr="004F5E22">
        <w:t>→</w:t>
      </w:r>
      <w:r w:rsidRPr="004F5E22">
        <w:t>旋转</w:t>
      </w:r>
      <w:r w:rsidRPr="004F5E22">
        <w:t>→</w:t>
      </w:r>
      <w:r w:rsidRPr="004F5E22">
        <w:t>排水</w:t>
      </w:r>
      <w:r w:rsidRPr="004F5E22">
        <w:t>→</w:t>
      </w:r>
      <w:r w:rsidRPr="004F5E22">
        <w:t>脱水</w:t>
      </w:r>
      <w:r w:rsidRPr="004F5E22">
        <w:t>"</w:t>
      </w:r>
      <w:r w:rsidRPr="004F5E22">
        <w:t>封装成</w:t>
      </w:r>
      <w:r w:rsidRPr="004F5E22">
        <w:t>"</w:t>
      </w:r>
      <w:r w:rsidRPr="004F5E22">
        <w:t>洗衣服</w:t>
      </w:r>
      <w:r w:rsidRPr="004F5E22">
        <w:t>()"</w:t>
      </w:r>
      <w:r w:rsidRPr="004F5E22">
        <w:t>函数</w:t>
      </w:r>
    </w:p>
    <w:p w14:paraId="1EAD38B5" w14:textId="77777777" w:rsidR="004F5E22" w:rsidRPr="004F5E22" w:rsidRDefault="004F5E22" w:rsidP="00386879">
      <w:pPr>
        <w:numPr>
          <w:ilvl w:val="0"/>
          <w:numId w:val="45"/>
        </w:numPr>
        <w:ind w:firstLine="442"/>
      </w:pPr>
      <w:r w:rsidRPr="004F5E22">
        <w:rPr>
          <w:b/>
          <w:bCs/>
        </w:rPr>
        <w:t>数学公式</w:t>
      </w:r>
      <w:r w:rsidRPr="004F5E22">
        <w:t>：</w:t>
      </w:r>
      <w:r w:rsidRPr="004F5E22">
        <w:t>f(x)=2x+1</w:t>
      </w:r>
      <w:r w:rsidRPr="004F5E22">
        <w:t>就是最早的函数概念，输入</w:t>
      </w:r>
      <w:r w:rsidRPr="004F5E22">
        <w:t>3</w:t>
      </w:r>
      <w:r w:rsidRPr="004F5E22">
        <w:t>输出</w:t>
      </w:r>
      <w:r w:rsidRPr="004F5E22">
        <w:t>7</w:t>
      </w:r>
    </w:p>
    <w:p w14:paraId="76654BD2" w14:textId="77777777" w:rsidR="004F5E22" w:rsidRPr="004F5E22" w:rsidRDefault="00BE3D61" w:rsidP="004F5E22">
      <w:pPr>
        <w:ind w:firstLine="440"/>
      </w:pPr>
      <w:r>
        <w:pict w14:anchorId="624433AF">
          <v:rect id="_x0000_i1064" style="width:0;height:1.5pt" o:hralign="center" o:hrstd="t" o:hr="t" fillcolor="#a0a0a0" stroked="f"/>
        </w:pict>
      </w:r>
    </w:p>
    <w:p w14:paraId="271AAFDA" w14:textId="77777777" w:rsidR="004F5E22" w:rsidRPr="004F5E22" w:rsidRDefault="004F5E22" w:rsidP="004F5E22">
      <w:pPr>
        <w:pStyle w:val="3"/>
      </w:pPr>
      <w:bookmarkStart w:id="40" w:name="_Toc218877949"/>
      <w:r w:rsidRPr="004F5E22">
        <w:t xml:space="preserve">2.1.2 </w:t>
      </w:r>
      <w:r w:rsidRPr="004F5E22">
        <w:t>函数的定义与调用</w:t>
      </w:r>
      <w:bookmarkEnd w:id="40"/>
    </w:p>
    <w:p w14:paraId="45D8FBB6" w14:textId="77777777" w:rsidR="004F5E22" w:rsidRPr="004F5E22" w:rsidRDefault="004F5E22" w:rsidP="004F5E22">
      <w:pPr>
        <w:ind w:firstLine="442"/>
        <w:rPr>
          <w:b/>
          <w:bCs/>
        </w:rPr>
      </w:pPr>
      <w:r w:rsidRPr="004F5E22">
        <w:rPr>
          <w:b/>
          <w:bCs/>
        </w:rPr>
        <w:t>定义函数：给代码块贴标签</w:t>
      </w:r>
    </w:p>
    <w:p w14:paraId="2AEE4F22" w14:textId="77777777" w:rsidR="004F5E22" w:rsidRPr="004F5E22" w:rsidRDefault="004F5E22" w:rsidP="004F5E22">
      <w:pPr>
        <w:pStyle w:val="af8"/>
      </w:pPr>
      <w:r w:rsidRPr="004F5E22">
        <w:t># 2_1_2_define.py</w:t>
      </w:r>
    </w:p>
    <w:p w14:paraId="135E8B91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打招呼</w:t>
      </w:r>
      <w:r w:rsidRPr="004F5E22">
        <w:t>():</w:t>
      </w:r>
    </w:p>
    <w:p w14:paraId="2D1D06B4" w14:textId="77777777" w:rsidR="004F5E22" w:rsidRPr="004F5E22" w:rsidRDefault="004F5E22" w:rsidP="004F5E22">
      <w:pPr>
        <w:pStyle w:val="af8"/>
      </w:pPr>
      <w:r w:rsidRPr="004F5E22">
        <w:t xml:space="preserve">    """</w:t>
      </w:r>
      <w:r w:rsidRPr="004F5E22">
        <w:t>这个函数会打印三行欢迎信息</w:t>
      </w:r>
      <w:r w:rsidRPr="004F5E22">
        <w:t xml:space="preserve">"""  # </w:t>
      </w:r>
      <w:r w:rsidRPr="004F5E22">
        <w:t>文档字符串，说明函数作用</w:t>
      </w:r>
    </w:p>
    <w:p w14:paraId="4D96F6BD" w14:textId="77777777" w:rsidR="004F5E22" w:rsidRPr="004F5E22" w:rsidRDefault="004F5E22" w:rsidP="004F5E22">
      <w:pPr>
        <w:pStyle w:val="af8"/>
      </w:pPr>
      <w:r w:rsidRPr="004F5E22">
        <w:t xml:space="preserve">    </w:t>
      </w:r>
      <w:proofErr w:type="gramStart"/>
      <w:r w:rsidRPr="004F5E22">
        <w:t>print(</w:t>
      </w:r>
      <w:proofErr w:type="gramEnd"/>
      <w:r w:rsidRPr="004F5E22">
        <w:t>"*" * 20)</w:t>
      </w:r>
    </w:p>
    <w:p w14:paraId="33849836" w14:textId="77777777" w:rsidR="004F5E22" w:rsidRPr="004F5E22" w:rsidRDefault="004F5E22" w:rsidP="004F5E22">
      <w:pPr>
        <w:pStyle w:val="af8"/>
      </w:pPr>
      <w:r w:rsidRPr="004F5E22">
        <w:t xml:space="preserve">    print("</w:t>
      </w:r>
      <w:r w:rsidRPr="004F5E22">
        <w:t>欢迎来到</w:t>
      </w:r>
      <w:r w:rsidRPr="004F5E22">
        <w:t>Python</w:t>
      </w:r>
      <w:r w:rsidRPr="004F5E22">
        <w:t>世界！</w:t>
      </w:r>
      <w:r w:rsidRPr="004F5E22">
        <w:t>")</w:t>
      </w:r>
    </w:p>
    <w:p w14:paraId="00D02A82" w14:textId="77777777" w:rsidR="004F5E22" w:rsidRPr="004F5E22" w:rsidRDefault="004F5E22" w:rsidP="004F5E22">
      <w:pPr>
        <w:pStyle w:val="af8"/>
      </w:pPr>
      <w:r w:rsidRPr="004F5E22">
        <w:t xml:space="preserve">    </w:t>
      </w:r>
      <w:proofErr w:type="gramStart"/>
      <w:r w:rsidRPr="004F5E22">
        <w:t>print(</w:t>
      </w:r>
      <w:proofErr w:type="gramEnd"/>
      <w:r w:rsidRPr="004F5E22">
        <w:t>"*" * 20)</w:t>
      </w:r>
    </w:p>
    <w:p w14:paraId="4CFB7D5D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语法要点：</w:t>
      </w:r>
    </w:p>
    <w:p w14:paraId="67054535" w14:textId="77777777" w:rsidR="004F5E22" w:rsidRPr="004F5E22" w:rsidRDefault="004F5E22" w:rsidP="00386879">
      <w:pPr>
        <w:numPr>
          <w:ilvl w:val="0"/>
          <w:numId w:val="46"/>
        </w:numPr>
        <w:ind w:firstLine="440"/>
      </w:pPr>
      <w:r w:rsidRPr="004F5E22">
        <w:t xml:space="preserve">def </w:t>
      </w:r>
      <w:r w:rsidRPr="004F5E22">
        <w:t>是定义函数的关键词（</w:t>
      </w:r>
      <w:r w:rsidRPr="004F5E22">
        <w:t>define</w:t>
      </w:r>
      <w:r w:rsidRPr="004F5E22">
        <w:t>的缩写）</w:t>
      </w:r>
    </w:p>
    <w:p w14:paraId="503CE130" w14:textId="77777777" w:rsidR="004F5E22" w:rsidRPr="004F5E22" w:rsidRDefault="004F5E22" w:rsidP="00386879">
      <w:pPr>
        <w:numPr>
          <w:ilvl w:val="0"/>
          <w:numId w:val="46"/>
        </w:numPr>
        <w:ind w:firstLine="440"/>
      </w:pPr>
      <w:r w:rsidRPr="004F5E22">
        <w:t>打招呼</w:t>
      </w:r>
      <w:r w:rsidRPr="004F5E22">
        <w:t xml:space="preserve"> </w:t>
      </w:r>
      <w:r w:rsidRPr="004F5E22">
        <w:t>是函数名，要符合变量命名规则（见</w:t>
      </w:r>
      <w:r w:rsidRPr="004F5E22">
        <w:t>1.3.1</w:t>
      </w:r>
      <w:r w:rsidRPr="004F5E22">
        <w:t>节）</w:t>
      </w:r>
    </w:p>
    <w:p w14:paraId="4A97CD99" w14:textId="77777777" w:rsidR="004F5E22" w:rsidRPr="004F5E22" w:rsidRDefault="004F5E22" w:rsidP="00386879">
      <w:pPr>
        <w:numPr>
          <w:ilvl w:val="0"/>
          <w:numId w:val="46"/>
        </w:numPr>
        <w:ind w:firstLine="440"/>
      </w:pPr>
      <w:r w:rsidRPr="004F5E22">
        <w:t xml:space="preserve">() </w:t>
      </w:r>
      <w:r w:rsidRPr="004F5E22">
        <w:t>里暂时为空，表示不需要输入参数</w:t>
      </w:r>
    </w:p>
    <w:p w14:paraId="3CB73448" w14:textId="77777777" w:rsidR="004F5E22" w:rsidRPr="004F5E22" w:rsidRDefault="004F5E22" w:rsidP="00386879">
      <w:pPr>
        <w:numPr>
          <w:ilvl w:val="0"/>
          <w:numId w:val="46"/>
        </w:numPr>
        <w:ind w:firstLine="440"/>
      </w:pPr>
      <w:r w:rsidRPr="004F5E22">
        <w:lastRenderedPageBreak/>
        <w:t xml:space="preserve">: </w:t>
      </w:r>
      <w:r w:rsidRPr="004F5E22">
        <w:t>冒号不能少，表示接下来是函数体</w:t>
      </w:r>
    </w:p>
    <w:p w14:paraId="5B5D95DB" w14:textId="77777777" w:rsidR="004F5E22" w:rsidRPr="004F5E22" w:rsidRDefault="004F5E22" w:rsidP="00386879">
      <w:pPr>
        <w:numPr>
          <w:ilvl w:val="0"/>
          <w:numId w:val="46"/>
        </w:numPr>
        <w:ind w:firstLine="442"/>
      </w:pPr>
      <w:r w:rsidRPr="004F5E22">
        <w:rPr>
          <w:b/>
          <w:bCs/>
        </w:rPr>
        <w:t>函数体必须缩进</w:t>
      </w:r>
      <w:r w:rsidRPr="004F5E22">
        <w:rPr>
          <w:b/>
          <w:bCs/>
        </w:rPr>
        <w:t>4</w:t>
      </w:r>
      <w:r w:rsidRPr="004F5E22">
        <w:rPr>
          <w:b/>
          <w:bCs/>
        </w:rPr>
        <w:t>个空格</w:t>
      </w:r>
      <w:r w:rsidRPr="004F5E22">
        <w:t>（和</w:t>
      </w:r>
      <w:r w:rsidRPr="004F5E22">
        <w:t>if/for</w:t>
      </w:r>
      <w:r w:rsidRPr="004F5E22">
        <w:t>一样）</w:t>
      </w:r>
    </w:p>
    <w:p w14:paraId="304ADB62" w14:textId="77777777" w:rsidR="004F5E22" w:rsidRPr="004F5E22" w:rsidRDefault="004F5E22" w:rsidP="00386879">
      <w:pPr>
        <w:numPr>
          <w:ilvl w:val="0"/>
          <w:numId w:val="46"/>
        </w:numPr>
        <w:ind w:firstLine="440"/>
      </w:pPr>
      <w:r w:rsidRPr="004F5E22">
        <w:t>"""</w:t>
      </w:r>
      <w:r w:rsidRPr="004F5E22">
        <w:t>文档字符串</w:t>
      </w:r>
      <w:r w:rsidRPr="004F5E22">
        <w:t xml:space="preserve">""" </w:t>
      </w:r>
      <w:r w:rsidRPr="004F5E22">
        <w:t>是好习惯，说明函数是干嘛的</w:t>
      </w:r>
    </w:p>
    <w:p w14:paraId="42CF1CDD" w14:textId="77777777" w:rsidR="004F5E22" w:rsidRPr="004F5E22" w:rsidRDefault="004F5E22" w:rsidP="004F5E22">
      <w:pPr>
        <w:ind w:firstLine="442"/>
        <w:rPr>
          <w:b/>
          <w:bCs/>
        </w:rPr>
      </w:pPr>
      <w:r w:rsidRPr="004F5E22">
        <w:rPr>
          <w:b/>
          <w:bCs/>
        </w:rPr>
        <w:t>调用函数：</w:t>
      </w:r>
      <w:proofErr w:type="gramStart"/>
      <w:r w:rsidRPr="004F5E22">
        <w:rPr>
          <w:b/>
          <w:bCs/>
        </w:rPr>
        <w:t>喊名字</w:t>
      </w:r>
      <w:proofErr w:type="gramEnd"/>
      <w:r w:rsidRPr="004F5E22">
        <w:rPr>
          <w:b/>
          <w:bCs/>
        </w:rPr>
        <w:t>执行</w:t>
      </w:r>
    </w:p>
    <w:p w14:paraId="230A79C6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调用刚才定义的函数</w:t>
      </w:r>
    </w:p>
    <w:p w14:paraId="63EE5CB8" w14:textId="77777777" w:rsidR="004F5E22" w:rsidRPr="004F5E22" w:rsidRDefault="004F5E22" w:rsidP="004F5E22">
      <w:pPr>
        <w:pStyle w:val="af8"/>
      </w:pPr>
      <w:r w:rsidRPr="004F5E22">
        <w:t>打招呼</w:t>
      </w:r>
      <w:r w:rsidRPr="004F5E22">
        <w:t xml:space="preserve">()  # </w:t>
      </w:r>
      <w:r w:rsidRPr="004F5E22">
        <w:t>输出三行星号欢迎语</w:t>
      </w:r>
    </w:p>
    <w:p w14:paraId="4A67FD19" w14:textId="77777777" w:rsidR="004F5E22" w:rsidRPr="004F5E22" w:rsidRDefault="004F5E22" w:rsidP="004F5E22">
      <w:pPr>
        <w:pStyle w:val="af8"/>
      </w:pPr>
    </w:p>
    <w:p w14:paraId="12658466" w14:textId="77777777" w:rsidR="004F5E22" w:rsidRPr="004F5E22" w:rsidRDefault="004F5E22" w:rsidP="004F5E22">
      <w:pPr>
        <w:pStyle w:val="af8"/>
      </w:pPr>
      <w:r w:rsidRPr="004F5E22">
        <w:t xml:space="preserve"># </w:t>
      </w:r>
      <w:proofErr w:type="gramStart"/>
      <w:r w:rsidRPr="004F5E22">
        <w:t>想欢迎</w:t>
      </w:r>
      <w:proofErr w:type="gramEnd"/>
      <w:r w:rsidRPr="004F5E22">
        <w:t>几次就调用几次</w:t>
      </w:r>
    </w:p>
    <w:p w14:paraId="5B94E823" w14:textId="77777777" w:rsidR="004F5E22" w:rsidRPr="004F5E22" w:rsidRDefault="004F5E22" w:rsidP="004F5E22">
      <w:pPr>
        <w:pStyle w:val="af8"/>
      </w:pPr>
      <w:r w:rsidRPr="004F5E22">
        <w:t xml:space="preserve">for </w:t>
      </w:r>
      <w:proofErr w:type="spellStart"/>
      <w:r w:rsidRPr="004F5E22">
        <w:t>i</w:t>
      </w:r>
      <w:proofErr w:type="spellEnd"/>
      <w:r w:rsidRPr="004F5E22">
        <w:t xml:space="preserve"> in </w:t>
      </w:r>
      <w:proofErr w:type="gramStart"/>
      <w:r w:rsidRPr="004F5E22">
        <w:t>range(</w:t>
      </w:r>
      <w:proofErr w:type="gramEnd"/>
      <w:r w:rsidRPr="004F5E22">
        <w:t>3):</w:t>
      </w:r>
    </w:p>
    <w:p w14:paraId="7A9A718F" w14:textId="77777777" w:rsidR="004F5E22" w:rsidRPr="004F5E22" w:rsidRDefault="004F5E22" w:rsidP="004F5E22">
      <w:pPr>
        <w:pStyle w:val="af8"/>
      </w:pPr>
      <w:r w:rsidRPr="004F5E22">
        <w:t xml:space="preserve">    </w:t>
      </w:r>
      <w:r w:rsidRPr="004F5E22">
        <w:t>打招呼</w:t>
      </w:r>
      <w:r w:rsidRPr="004F5E22">
        <w:t>()</w:t>
      </w:r>
    </w:p>
    <w:p w14:paraId="12037BE7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执行流程：</w:t>
      </w:r>
    </w:p>
    <w:p w14:paraId="2AB517A0" w14:textId="77777777" w:rsidR="004F5E22" w:rsidRPr="004F5E22" w:rsidRDefault="004F5E22" w:rsidP="00386879">
      <w:pPr>
        <w:numPr>
          <w:ilvl w:val="0"/>
          <w:numId w:val="47"/>
        </w:numPr>
        <w:ind w:firstLine="440"/>
      </w:pPr>
      <w:r w:rsidRPr="004F5E22">
        <w:t>遇到打招呼</w:t>
      </w:r>
      <w:r w:rsidRPr="004F5E22">
        <w:t>()</w:t>
      </w:r>
      <w:r w:rsidRPr="004F5E22">
        <w:t>时，程序跳转到函数定义处</w:t>
      </w:r>
    </w:p>
    <w:p w14:paraId="00580C47" w14:textId="77777777" w:rsidR="004F5E22" w:rsidRPr="004F5E22" w:rsidRDefault="004F5E22" w:rsidP="00386879">
      <w:pPr>
        <w:numPr>
          <w:ilvl w:val="0"/>
          <w:numId w:val="47"/>
        </w:numPr>
        <w:ind w:firstLine="440"/>
      </w:pPr>
      <w:r w:rsidRPr="004F5E22">
        <w:t>按顺序执行函数体内的代码</w:t>
      </w:r>
    </w:p>
    <w:p w14:paraId="4CDBA748" w14:textId="77777777" w:rsidR="004F5E22" w:rsidRPr="004F5E22" w:rsidRDefault="004F5E22" w:rsidP="00386879">
      <w:pPr>
        <w:numPr>
          <w:ilvl w:val="0"/>
          <w:numId w:val="47"/>
        </w:numPr>
        <w:ind w:firstLine="440"/>
      </w:pPr>
      <w:r w:rsidRPr="004F5E22">
        <w:t>执行完回到调用处，继续往下走</w:t>
      </w:r>
    </w:p>
    <w:p w14:paraId="21AD446F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常见错误警示：</w:t>
      </w:r>
    </w:p>
    <w:p w14:paraId="583B3CFF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错误</w:t>
      </w:r>
      <w:r w:rsidRPr="004F5E22">
        <w:t>1</w:t>
      </w:r>
      <w:r w:rsidRPr="004F5E22">
        <w:t>：定义时多缩进</w:t>
      </w:r>
    </w:p>
    <w:p w14:paraId="739FEDDB" w14:textId="77777777" w:rsidR="004F5E22" w:rsidRPr="004F5E22" w:rsidRDefault="004F5E22" w:rsidP="004F5E22">
      <w:pPr>
        <w:pStyle w:val="af8"/>
      </w:pPr>
      <w:r w:rsidRPr="004F5E22">
        <w:t xml:space="preserve">#   def </w:t>
      </w:r>
      <w:r w:rsidRPr="004F5E22">
        <w:t>打招呼</w:t>
      </w:r>
      <w:r w:rsidRPr="004F5E22">
        <w:t xml:space="preserve">():  # </w:t>
      </w:r>
      <w:proofErr w:type="spellStart"/>
      <w:r w:rsidRPr="004F5E22">
        <w:t>IndentationError</w:t>
      </w:r>
      <w:proofErr w:type="spellEnd"/>
      <w:r w:rsidRPr="004F5E22">
        <w:t>: unexpected indent</w:t>
      </w:r>
    </w:p>
    <w:p w14:paraId="5974E7FD" w14:textId="77777777" w:rsidR="004F5E22" w:rsidRPr="004F5E22" w:rsidRDefault="004F5E22" w:rsidP="004F5E22">
      <w:pPr>
        <w:pStyle w:val="af8"/>
      </w:pPr>
      <w:r w:rsidRPr="004F5E22">
        <w:t xml:space="preserve">#       </w:t>
      </w:r>
      <w:proofErr w:type="gramStart"/>
      <w:r w:rsidRPr="004F5E22">
        <w:t>print(</w:t>
      </w:r>
      <w:proofErr w:type="gramEnd"/>
      <w:r w:rsidRPr="004F5E22">
        <w:t>"...")</w:t>
      </w:r>
    </w:p>
    <w:p w14:paraId="74F4B172" w14:textId="77777777" w:rsidR="004F5E22" w:rsidRPr="004F5E22" w:rsidRDefault="004F5E22" w:rsidP="004F5E22">
      <w:pPr>
        <w:pStyle w:val="af8"/>
      </w:pPr>
    </w:p>
    <w:p w14:paraId="6A4848C4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错误</w:t>
      </w:r>
      <w:r w:rsidRPr="004F5E22">
        <w:t>2</w:t>
      </w:r>
      <w:r w:rsidRPr="004F5E22">
        <w:t>：调用在定义之前</w:t>
      </w:r>
    </w:p>
    <w:p w14:paraId="721C65D6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打招呼</w:t>
      </w:r>
      <w:r w:rsidRPr="004F5E22">
        <w:t xml:space="preserve">()  # </w:t>
      </w:r>
      <w:proofErr w:type="spellStart"/>
      <w:r w:rsidRPr="004F5E22">
        <w:t>NameError</w:t>
      </w:r>
      <w:proofErr w:type="spellEnd"/>
      <w:r w:rsidRPr="004F5E22">
        <w:t>: name '</w:t>
      </w:r>
      <w:r w:rsidRPr="004F5E22">
        <w:t>打招呼</w:t>
      </w:r>
      <w:r w:rsidRPr="004F5E22">
        <w:t>' is not defined</w:t>
      </w:r>
    </w:p>
    <w:p w14:paraId="467BAC64" w14:textId="77777777" w:rsidR="004F5E22" w:rsidRPr="004F5E22" w:rsidRDefault="004F5E22" w:rsidP="004F5E22">
      <w:pPr>
        <w:pStyle w:val="af8"/>
      </w:pPr>
      <w:r w:rsidRPr="004F5E22">
        <w:t xml:space="preserve"># def </w:t>
      </w:r>
      <w:r w:rsidRPr="004F5E22">
        <w:t>打招呼</w:t>
      </w:r>
      <w:r w:rsidRPr="004F5E22">
        <w:t>():</w:t>
      </w:r>
    </w:p>
    <w:p w14:paraId="119156AA" w14:textId="77777777" w:rsidR="004F5E22" w:rsidRPr="004F5E22" w:rsidRDefault="004F5E22" w:rsidP="004F5E22">
      <w:pPr>
        <w:pStyle w:val="af8"/>
      </w:pPr>
      <w:r w:rsidRPr="004F5E22">
        <w:t xml:space="preserve">#     </w:t>
      </w:r>
      <w:proofErr w:type="gramStart"/>
      <w:r w:rsidRPr="004F5E22">
        <w:t>print(</w:t>
      </w:r>
      <w:proofErr w:type="gramEnd"/>
      <w:r w:rsidRPr="004F5E22">
        <w:t>"...")</w:t>
      </w:r>
    </w:p>
    <w:p w14:paraId="0FB68589" w14:textId="77777777" w:rsidR="004F5E22" w:rsidRPr="004F5E22" w:rsidRDefault="004F5E22" w:rsidP="004F5E22">
      <w:pPr>
        <w:pStyle w:val="af8"/>
      </w:pPr>
    </w:p>
    <w:p w14:paraId="682DA113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错误</w:t>
      </w:r>
      <w:r w:rsidRPr="004F5E22">
        <w:t>3</w:t>
      </w:r>
      <w:r w:rsidRPr="004F5E22">
        <w:t>：忘记括号</w:t>
      </w:r>
    </w:p>
    <w:p w14:paraId="39893A9B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打招呼</w:t>
      </w:r>
      <w:r w:rsidRPr="004F5E22">
        <w:t xml:space="preserve">   # </w:t>
      </w:r>
      <w:r w:rsidRPr="004F5E22">
        <w:t>不会执行！只是引用了函数对象本身</w:t>
      </w:r>
    </w:p>
    <w:p w14:paraId="609A2AF1" w14:textId="77777777" w:rsidR="004F5E22" w:rsidRPr="004F5E22" w:rsidRDefault="00BE3D61" w:rsidP="004F5E22">
      <w:pPr>
        <w:ind w:firstLineChars="0" w:firstLine="0"/>
      </w:pPr>
      <w:r>
        <w:pict w14:anchorId="6D7F9BAF">
          <v:rect id="_x0000_i1065" style="width:0;height:1.5pt" o:hralign="center" o:hrstd="t" o:hr="t" fillcolor="#a0a0a0" stroked="f"/>
        </w:pict>
      </w:r>
    </w:p>
    <w:p w14:paraId="62B6EA20" w14:textId="77777777" w:rsidR="004F5E22" w:rsidRDefault="004F5E22">
      <w:pPr>
        <w:widowControl/>
        <w:spacing w:after="160" w:line="278" w:lineRule="auto"/>
        <w:ind w:firstLineChars="0" w:firstLine="0"/>
        <w:rPr>
          <w:rFonts w:eastAsia="华文中宋" w:cstheme="majorBidi"/>
          <w:sz w:val="32"/>
          <w:szCs w:val="32"/>
        </w:rPr>
      </w:pPr>
      <w:r>
        <w:br w:type="page"/>
      </w:r>
    </w:p>
    <w:p w14:paraId="156E4934" w14:textId="2C8AC511" w:rsidR="004F5E22" w:rsidRPr="004F5E22" w:rsidRDefault="004F5E22" w:rsidP="004F5E22">
      <w:pPr>
        <w:pStyle w:val="3"/>
      </w:pPr>
      <w:bookmarkStart w:id="41" w:name="_Toc218877950"/>
      <w:r w:rsidRPr="004F5E22">
        <w:lastRenderedPageBreak/>
        <w:t xml:space="preserve">2.1.3 </w:t>
      </w:r>
      <w:r w:rsidRPr="004F5E22">
        <w:t>函数的参数：让函数更灵活</w:t>
      </w:r>
      <w:bookmarkEnd w:id="41"/>
    </w:p>
    <w:p w14:paraId="42FB07B6" w14:textId="77777777" w:rsidR="004F5E22" w:rsidRPr="004F5E22" w:rsidRDefault="004F5E22" w:rsidP="004F5E22">
      <w:pPr>
        <w:ind w:firstLine="440"/>
      </w:pPr>
      <w:r w:rsidRPr="004F5E22">
        <w:t>刚才的函数只能打印固定内容，</w:t>
      </w:r>
      <w:r w:rsidRPr="004F5E22">
        <w:rPr>
          <w:rStyle w:val="af7"/>
        </w:rPr>
        <w:t>参数让函数接收外部输入</w:t>
      </w:r>
      <w:r w:rsidRPr="004F5E22">
        <w:t>，就像数学函数</w:t>
      </w:r>
      <w:r w:rsidRPr="004F5E22">
        <w:t>f(x)</w:t>
      </w:r>
      <w:r w:rsidRPr="004F5E22">
        <w:t>里的</w:t>
      </w:r>
      <w:r w:rsidRPr="004F5E22">
        <w:t>x</w:t>
      </w:r>
      <w:r w:rsidRPr="004F5E22">
        <w:t>。</w:t>
      </w:r>
    </w:p>
    <w:p w14:paraId="3363B752" w14:textId="77777777" w:rsidR="004F5E22" w:rsidRPr="004F5E22" w:rsidRDefault="004F5E22" w:rsidP="004F5E22">
      <w:pPr>
        <w:ind w:firstLine="442"/>
        <w:rPr>
          <w:b/>
          <w:bCs/>
        </w:rPr>
      </w:pPr>
      <w:r w:rsidRPr="004F5E22">
        <w:rPr>
          <w:b/>
          <w:bCs/>
        </w:rPr>
        <w:t>位置参数：按顺序传值</w:t>
      </w:r>
    </w:p>
    <w:p w14:paraId="38CDABD8" w14:textId="77777777" w:rsidR="004F5E22" w:rsidRPr="004F5E22" w:rsidRDefault="004F5E22" w:rsidP="004F5E22">
      <w:pPr>
        <w:pStyle w:val="af8"/>
      </w:pPr>
      <w:r w:rsidRPr="004F5E22">
        <w:t># 2_1_3_param.py</w:t>
      </w:r>
    </w:p>
    <w:p w14:paraId="4546439A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个性化打招呼</w:t>
      </w:r>
      <w:r w:rsidRPr="004F5E22">
        <w:t>(</w:t>
      </w:r>
      <w:r w:rsidRPr="004F5E22">
        <w:t>名字</w:t>
      </w:r>
      <w:r w:rsidRPr="004F5E22">
        <w:t xml:space="preserve">, </w:t>
      </w:r>
      <w:r w:rsidRPr="004F5E22">
        <w:t>次数</w:t>
      </w:r>
      <w:r w:rsidRPr="004F5E22">
        <w:t>):</w:t>
      </w:r>
    </w:p>
    <w:p w14:paraId="339C4563" w14:textId="77777777" w:rsidR="004F5E22" w:rsidRPr="004F5E22" w:rsidRDefault="004F5E22" w:rsidP="004F5E22">
      <w:pPr>
        <w:pStyle w:val="af8"/>
      </w:pPr>
      <w:r w:rsidRPr="004F5E22">
        <w:t xml:space="preserve">    """</w:t>
      </w:r>
      <w:r w:rsidRPr="004F5E22">
        <w:t>根据名字和次数打印个性化欢迎</w:t>
      </w:r>
      <w:r w:rsidRPr="004F5E22">
        <w:t>"""</w:t>
      </w:r>
    </w:p>
    <w:p w14:paraId="0D1EA3A9" w14:textId="77777777" w:rsidR="004F5E22" w:rsidRPr="004F5E22" w:rsidRDefault="004F5E22" w:rsidP="004F5E22">
      <w:pPr>
        <w:pStyle w:val="af8"/>
      </w:pPr>
      <w:r w:rsidRPr="004F5E22">
        <w:t xml:space="preserve">    for </w:t>
      </w:r>
      <w:proofErr w:type="spellStart"/>
      <w:r w:rsidRPr="004F5E22">
        <w:t>i</w:t>
      </w:r>
      <w:proofErr w:type="spellEnd"/>
      <w:r w:rsidRPr="004F5E22">
        <w:t xml:space="preserve"> in range(</w:t>
      </w:r>
      <w:r w:rsidRPr="004F5E22">
        <w:t>次数</w:t>
      </w:r>
      <w:r w:rsidRPr="004F5E22">
        <w:t>):</w:t>
      </w:r>
    </w:p>
    <w:p w14:paraId="6B7942D0" w14:textId="77777777" w:rsidR="004F5E22" w:rsidRPr="004F5E22" w:rsidRDefault="004F5E22" w:rsidP="004F5E22">
      <w:pPr>
        <w:pStyle w:val="af8"/>
      </w:pPr>
      <w:r w:rsidRPr="004F5E22">
        <w:t xml:space="preserve">        print(f"{i+1}. </w:t>
      </w:r>
      <w:r w:rsidRPr="004F5E22">
        <w:t>欢迎</w:t>
      </w:r>
      <w:r w:rsidRPr="004F5E22">
        <w:t xml:space="preserve"> {</w:t>
      </w:r>
      <w:r w:rsidRPr="004F5E22">
        <w:t>名字</w:t>
      </w:r>
      <w:r w:rsidRPr="004F5E22">
        <w:t xml:space="preserve">} </w:t>
      </w:r>
      <w:r w:rsidRPr="004F5E22">
        <w:t>同学！</w:t>
      </w:r>
      <w:r w:rsidRPr="004F5E22">
        <w:t>")</w:t>
      </w:r>
    </w:p>
    <w:p w14:paraId="26051D26" w14:textId="77777777" w:rsidR="004F5E22" w:rsidRPr="004F5E22" w:rsidRDefault="004F5E22" w:rsidP="004F5E22">
      <w:pPr>
        <w:pStyle w:val="af8"/>
      </w:pPr>
    </w:p>
    <w:p w14:paraId="2D3C10C0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调用时按顺序传参</w:t>
      </w:r>
    </w:p>
    <w:p w14:paraId="745B5656" w14:textId="77777777" w:rsidR="004F5E22" w:rsidRPr="004F5E22" w:rsidRDefault="004F5E22" w:rsidP="004F5E22">
      <w:pPr>
        <w:pStyle w:val="af8"/>
      </w:pPr>
      <w:r w:rsidRPr="004F5E22">
        <w:t>个性化打招呼</w:t>
      </w:r>
      <w:r w:rsidRPr="004F5E22">
        <w:t>("</w:t>
      </w:r>
      <w:r w:rsidRPr="004F5E22">
        <w:t>小明</w:t>
      </w:r>
      <w:r w:rsidRPr="004F5E22">
        <w:t>", 3)</w:t>
      </w:r>
    </w:p>
    <w:p w14:paraId="6F0C111C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输出：</w:t>
      </w:r>
    </w:p>
    <w:p w14:paraId="3CF9405B" w14:textId="77777777" w:rsidR="004F5E22" w:rsidRPr="004F5E22" w:rsidRDefault="004F5E22" w:rsidP="004F5E22">
      <w:pPr>
        <w:pStyle w:val="af8"/>
      </w:pPr>
      <w:r w:rsidRPr="004F5E22">
        <w:t xml:space="preserve"># 1. </w:t>
      </w:r>
      <w:r w:rsidRPr="004F5E22">
        <w:t>欢迎</w:t>
      </w:r>
      <w:r w:rsidRPr="004F5E22">
        <w:t xml:space="preserve"> </w:t>
      </w:r>
      <w:r w:rsidRPr="004F5E22">
        <w:t>小明</w:t>
      </w:r>
      <w:r w:rsidRPr="004F5E22">
        <w:t xml:space="preserve"> </w:t>
      </w:r>
      <w:r w:rsidRPr="004F5E22">
        <w:t>同学！</w:t>
      </w:r>
    </w:p>
    <w:p w14:paraId="4126AD2A" w14:textId="77777777" w:rsidR="004F5E22" w:rsidRPr="004F5E22" w:rsidRDefault="004F5E22" w:rsidP="004F5E22">
      <w:pPr>
        <w:pStyle w:val="af8"/>
      </w:pPr>
      <w:r w:rsidRPr="004F5E22">
        <w:t xml:space="preserve"># 2. </w:t>
      </w:r>
      <w:r w:rsidRPr="004F5E22">
        <w:t>欢迎</w:t>
      </w:r>
      <w:r w:rsidRPr="004F5E22">
        <w:t xml:space="preserve"> </w:t>
      </w:r>
      <w:r w:rsidRPr="004F5E22">
        <w:t>小明</w:t>
      </w:r>
      <w:r w:rsidRPr="004F5E22">
        <w:t xml:space="preserve"> </w:t>
      </w:r>
      <w:r w:rsidRPr="004F5E22">
        <w:t>同学！</w:t>
      </w:r>
    </w:p>
    <w:p w14:paraId="03CDF064" w14:textId="77777777" w:rsidR="004F5E22" w:rsidRPr="004F5E22" w:rsidRDefault="004F5E22" w:rsidP="004F5E22">
      <w:pPr>
        <w:pStyle w:val="af8"/>
      </w:pPr>
      <w:r w:rsidRPr="004F5E22">
        <w:t xml:space="preserve"># 3. </w:t>
      </w:r>
      <w:r w:rsidRPr="004F5E22">
        <w:t>欢迎</w:t>
      </w:r>
      <w:r w:rsidRPr="004F5E22">
        <w:t xml:space="preserve"> </w:t>
      </w:r>
      <w:r w:rsidRPr="004F5E22">
        <w:t>小明</w:t>
      </w:r>
      <w:r w:rsidRPr="004F5E22">
        <w:t xml:space="preserve"> </w:t>
      </w:r>
      <w:r w:rsidRPr="004F5E22">
        <w:t>同学！</w:t>
      </w:r>
    </w:p>
    <w:p w14:paraId="0E8BCE6D" w14:textId="77777777" w:rsidR="004F5E22" w:rsidRPr="004F5E22" w:rsidRDefault="004F5E22" w:rsidP="004F5E22">
      <w:pPr>
        <w:pStyle w:val="af8"/>
      </w:pPr>
    </w:p>
    <w:p w14:paraId="247AD183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参数可变数</w:t>
      </w:r>
    </w:p>
    <w:p w14:paraId="16C464FC" w14:textId="77777777" w:rsidR="004F5E22" w:rsidRPr="004F5E22" w:rsidRDefault="004F5E22" w:rsidP="004F5E22">
      <w:pPr>
        <w:pStyle w:val="af8"/>
      </w:pPr>
      <w:r w:rsidRPr="004F5E22">
        <w:t>个性化打招呼</w:t>
      </w:r>
      <w:r w:rsidRPr="004F5E22">
        <w:t>("</w:t>
      </w:r>
      <w:r w:rsidRPr="004F5E22">
        <w:t>小红</w:t>
      </w:r>
      <w:r w:rsidRPr="004F5E22">
        <w:t>", 2)</w:t>
      </w:r>
    </w:p>
    <w:p w14:paraId="0762DB96" w14:textId="77777777" w:rsidR="004F5E22" w:rsidRPr="004F5E22" w:rsidRDefault="004F5E22" w:rsidP="004F5E22">
      <w:pPr>
        <w:pStyle w:val="af8"/>
      </w:pPr>
      <w:r w:rsidRPr="004F5E22">
        <w:t>个性化打招呼</w:t>
      </w:r>
      <w:r w:rsidRPr="004F5E22">
        <w:t>("</w:t>
      </w:r>
      <w:r w:rsidRPr="004F5E22">
        <w:t>全班</w:t>
      </w:r>
      <w:r w:rsidRPr="004F5E22">
        <w:t>", 5)</w:t>
      </w:r>
    </w:p>
    <w:p w14:paraId="768EBA44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生活中的例子：</w:t>
      </w:r>
    </w:p>
    <w:p w14:paraId="5C8CCC6B" w14:textId="77777777" w:rsidR="004F5E22" w:rsidRPr="004F5E22" w:rsidRDefault="004F5E22" w:rsidP="00386879">
      <w:pPr>
        <w:numPr>
          <w:ilvl w:val="0"/>
          <w:numId w:val="48"/>
        </w:numPr>
        <w:ind w:firstLine="442"/>
      </w:pPr>
      <w:r w:rsidRPr="004F5E22">
        <w:rPr>
          <w:b/>
          <w:bCs/>
        </w:rPr>
        <w:t>外卖函数</w:t>
      </w:r>
      <w:r w:rsidRPr="004F5E22">
        <w:t>：点外卖</w:t>
      </w:r>
      <w:r w:rsidRPr="004F5E22">
        <w:t>(</w:t>
      </w:r>
      <w:r w:rsidRPr="004F5E22">
        <w:t>菜品</w:t>
      </w:r>
      <w:r w:rsidRPr="004F5E22">
        <w:t xml:space="preserve">, </w:t>
      </w:r>
      <w:r w:rsidRPr="004F5E22">
        <w:t>数量</w:t>
      </w:r>
      <w:r w:rsidRPr="004F5E22">
        <w:t xml:space="preserve">, </w:t>
      </w:r>
      <w:r w:rsidRPr="004F5E22">
        <w:t>地址</w:t>
      </w:r>
      <w:r w:rsidRPr="004F5E22">
        <w:t>)</w:t>
      </w:r>
    </w:p>
    <w:p w14:paraId="208B1FAE" w14:textId="77777777" w:rsidR="004F5E22" w:rsidRPr="004F5E22" w:rsidRDefault="004F5E22" w:rsidP="00386879">
      <w:pPr>
        <w:numPr>
          <w:ilvl w:val="0"/>
          <w:numId w:val="48"/>
        </w:numPr>
        <w:ind w:firstLine="442"/>
      </w:pPr>
      <w:r w:rsidRPr="004F5E22">
        <w:rPr>
          <w:b/>
          <w:bCs/>
        </w:rPr>
        <w:t>洗衣机函数</w:t>
      </w:r>
      <w:r w:rsidRPr="004F5E22">
        <w:t>：洗衣服</w:t>
      </w:r>
      <w:r w:rsidRPr="004F5E22">
        <w:t>(</w:t>
      </w:r>
      <w:r w:rsidRPr="004F5E22">
        <w:t>衣服</w:t>
      </w:r>
      <w:r w:rsidRPr="004F5E22">
        <w:t xml:space="preserve">, </w:t>
      </w:r>
      <w:r w:rsidRPr="004F5E22">
        <w:t>模式</w:t>
      </w:r>
      <w:r w:rsidRPr="004F5E22">
        <w:t xml:space="preserve">, </w:t>
      </w:r>
      <w:r w:rsidRPr="004F5E22">
        <w:t>时间</w:t>
      </w:r>
      <w:r w:rsidRPr="004F5E22">
        <w:t>)</w:t>
      </w:r>
    </w:p>
    <w:p w14:paraId="144B24E3" w14:textId="77777777" w:rsidR="004F5E22" w:rsidRPr="004F5E22" w:rsidRDefault="004F5E22" w:rsidP="00386879">
      <w:pPr>
        <w:numPr>
          <w:ilvl w:val="0"/>
          <w:numId w:val="48"/>
        </w:numPr>
        <w:ind w:firstLine="442"/>
      </w:pPr>
      <w:r w:rsidRPr="004F5E22">
        <w:rPr>
          <w:b/>
          <w:bCs/>
        </w:rPr>
        <w:t>游戏函数</w:t>
      </w:r>
      <w:r w:rsidRPr="004F5E22">
        <w:t>：发射火球</w:t>
      </w:r>
      <w:r w:rsidRPr="004F5E22">
        <w:t>(</w:t>
      </w:r>
      <w:r w:rsidRPr="004F5E22">
        <w:t>方向</w:t>
      </w:r>
      <w:r w:rsidRPr="004F5E22">
        <w:t xml:space="preserve">, </w:t>
      </w:r>
      <w:r w:rsidRPr="004F5E22">
        <w:t>威力</w:t>
      </w:r>
      <w:r w:rsidRPr="004F5E22">
        <w:t>)</w:t>
      </w:r>
    </w:p>
    <w:p w14:paraId="21D2E7AB" w14:textId="77777777" w:rsidR="004F5E22" w:rsidRPr="004F5E22" w:rsidRDefault="004F5E22" w:rsidP="004F5E22">
      <w:pPr>
        <w:ind w:firstLine="442"/>
        <w:rPr>
          <w:b/>
          <w:bCs/>
        </w:rPr>
      </w:pPr>
      <w:r w:rsidRPr="004F5E22">
        <w:rPr>
          <w:b/>
          <w:bCs/>
        </w:rPr>
        <w:t>默认参数：给参数默认值</w:t>
      </w:r>
    </w:p>
    <w:p w14:paraId="330E3E60" w14:textId="77777777" w:rsidR="004F5E22" w:rsidRPr="004F5E22" w:rsidRDefault="004F5E22" w:rsidP="004F5E22">
      <w:pPr>
        <w:ind w:firstLine="440"/>
      </w:pPr>
      <w:r w:rsidRPr="004F5E22">
        <w:t>有些参数经常不变，可以设默认值，调用时可省略。</w:t>
      </w:r>
    </w:p>
    <w:p w14:paraId="30920BFB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订奶茶</w:t>
      </w:r>
      <w:r w:rsidRPr="004F5E22">
        <w:t>(</w:t>
      </w:r>
      <w:r w:rsidRPr="004F5E22">
        <w:t>口味</w:t>
      </w:r>
      <w:r w:rsidRPr="004F5E22">
        <w:t xml:space="preserve">, </w:t>
      </w:r>
      <w:r w:rsidRPr="004F5E22">
        <w:t>甜度</w:t>
      </w:r>
      <w:r w:rsidRPr="004F5E22">
        <w:t>="</w:t>
      </w:r>
      <w:proofErr w:type="gramStart"/>
      <w:r w:rsidRPr="004F5E22">
        <w:t>半糖</w:t>
      </w:r>
      <w:proofErr w:type="gramEnd"/>
      <w:r w:rsidRPr="004F5E22">
        <w:t xml:space="preserve">", </w:t>
      </w:r>
      <w:proofErr w:type="gramStart"/>
      <w:r w:rsidRPr="004F5E22">
        <w:t>冰度</w:t>
      </w:r>
      <w:r w:rsidRPr="004F5E22">
        <w:t>="</w:t>
      </w:r>
      <w:r w:rsidRPr="004F5E22">
        <w:t>少冰</w:t>
      </w:r>
      <w:proofErr w:type="gramEnd"/>
      <w:r w:rsidRPr="004F5E22">
        <w:t>"):</w:t>
      </w:r>
    </w:p>
    <w:p w14:paraId="6DE27280" w14:textId="77777777" w:rsidR="004F5E22" w:rsidRPr="004F5E22" w:rsidRDefault="004F5E22" w:rsidP="004F5E22">
      <w:pPr>
        <w:pStyle w:val="af8"/>
      </w:pPr>
      <w:r w:rsidRPr="004F5E22">
        <w:t xml:space="preserve">    """</w:t>
      </w:r>
      <w:r w:rsidRPr="004F5E22">
        <w:t>默认</w:t>
      </w:r>
      <w:proofErr w:type="gramStart"/>
      <w:r w:rsidRPr="004F5E22">
        <w:t>半糖少</w:t>
      </w:r>
      <w:proofErr w:type="gramEnd"/>
      <w:r w:rsidRPr="004F5E22">
        <w:t>冰，可指定</w:t>
      </w:r>
      <w:r w:rsidRPr="004F5E22">
        <w:t>"""</w:t>
      </w:r>
    </w:p>
    <w:p w14:paraId="234F7BEF" w14:textId="77777777" w:rsidR="004F5E22" w:rsidRPr="004F5E22" w:rsidRDefault="004F5E22" w:rsidP="004F5E22">
      <w:pPr>
        <w:pStyle w:val="af8"/>
      </w:pPr>
      <w:r w:rsidRPr="004F5E22">
        <w:t xml:space="preserve">    print(f"</w:t>
      </w:r>
      <w:r w:rsidRPr="004F5E22">
        <w:t>订购</w:t>
      </w:r>
      <w:r w:rsidRPr="004F5E22">
        <w:t>{</w:t>
      </w:r>
      <w:r w:rsidRPr="004F5E22">
        <w:t>甜度</w:t>
      </w:r>
      <w:r w:rsidRPr="004F5E22">
        <w:t>}{</w:t>
      </w:r>
      <w:proofErr w:type="gramStart"/>
      <w:r w:rsidRPr="004F5E22">
        <w:t>冰度的</w:t>
      </w:r>
      <w:proofErr w:type="gramEnd"/>
      <w:r w:rsidRPr="004F5E22">
        <w:t>{</w:t>
      </w:r>
      <w:r w:rsidRPr="004F5E22">
        <w:t>口味</w:t>
      </w:r>
      <w:r w:rsidRPr="004F5E22">
        <w:t>}</w:t>
      </w:r>
      <w:r w:rsidRPr="004F5E22">
        <w:t>奶茶</w:t>
      </w:r>
      <w:r w:rsidRPr="004F5E22">
        <w:t>")</w:t>
      </w:r>
    </w:p>
    <w:p w14:paraId="5BC0600E" w14:textId="77777777" w:rsidR="004F5E22" w:rsidRPr="004F5E22" w:rsidRDefault="004F5E22" w:rsidP="004F5E22">
      <w:pPr>
        <w:pStyle w:val="af8"/>
      </w:pPr>
    </w:p>
    <w:p w14:paraId="7E31F324" w14:textId="77777777" w:rsidR="004F5E22" w:rsidRPr="004F5E22" w:rsidRDefault="004F5E22" w:rsidP="004F5E22">
      <w:pPr>
        <w:pStyle w:val="af8"/>
      </w:pPr>
      <w:r w:rsidRPr="004F5E22">
        <w:t>订奶茶</w:t>
      </w:r>
      <w:r w:rsidRPr="004F5E22">
        <w:t>("</w:t>
      </w:r>
      <w:r w:rsidRPr="004F5E22">
        <w:t>珍珠奶茶</w:t>
      </w:r>
      <w:r w:rsidRPr="004F5E22">
        <w:t xml:space="preserve">")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用默认的</w:t>
      </w:r>
      <w:proofErr w:type="gramStart"/>
      <w:r w:rsidRPr="004F5E22">
        <w:rPr>
          <w:i/>
          <w:iCs/>
        </w:rPr>
        <w:t>半糖少</w:t>
      </w:r>
      <w:proofErr w:type="gramEnd"/>
      <w:r w:rsidRPr="004F5E22">
        <w:rPr>
          <w:i/>
          <w:iCs/>
        </w:rPr>
        <w:t>冰</w:t>
      </w:r>
    </w:p>
    <w:p w14:paraId="5D49A828" w14:textId="77777777" w:rsidR="004F5E22" w:rsidRPr="004F5E22" w:rsidRDefault="004F5E22" w:rsidP="004F5E22">
      <w:pPr>
        <w:pStyle w:val="af8"/>
      </w:pPr>
      <w:r w:rsidRPr="004F5E22">
        <w:t>订奶茶</w:t>
      </w:r>
      <w:r w:rsidRPr="004F5E22">
        <w:t>("</w:t>
      </w:r>
      <w:r w:rsidRPr="004F5E22">
        <w:t>芋泥波</w:t>
      </w:r>
      <w:proofErr w:type="gramStart"/>
      <w:r w:rsidRPr="004F5E22">
        <w:t>波</w:t>
      </w:r>
      <w:proofErr w:type="gramEnd"/>
      <w:r w:rsidRPr="004F5E22">
        <w:t>", "</w:t>
      </w:r>
      <w:proofErr w:type="gramStart"/>
      <w:r w:rsidRPr="004F5E22">
        <w:t>全糖</w:t>
      </w:r>
      <w:proofErr w:type="gramEnd"/>
      <w:r w:rsidRPr="004F5E22">
        <w:t xml:space="preserve">")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只改甜度</w:t>
      </w:r>
    </w:p>
    <w:p w14:paraId="6DC4FEF0" w14:textId="77777777" w:rsidR="004F5E22" w:rsidRPr="004F5E22" w:rsidRDefault="004F5E22" w:rsidP="004F5E22">
      <w:pPr>
        <w:pStyle w:val="af8"/>
      </w:pPr>
      <w:r w:rsidRPr="004F5E22">
        <w:t>订奶茶</w:t>
      </w:r>
      <w:r w:rsidRPr="004F5E22">
        <w:t>("</w:t>
      </w:r>
      <w:r w:rsidRPr="004F5E22">
        <w:t>椰果</w:t>
      </w:r>
      <w:r w:rsidRPr="004F5E22">
        <w:t>", "</w:t>
      </w:r>
      <w:r w:rsidRPr="004F5E22">
        <w:t>无糖</w:t>
      </w:r>
      <w:r w:rsidRPr="004F5E22">
        <w:t>", "</w:t>
      </w:r>
      <w:r w:rsidRPr="004F5E22">
        <w:t>去冰</w:t>
      </w:r>
      <w:r w:rsidRPr="004F5E22">
        <w:t xml:space="preserve">")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全改</w:t>
      </w:r>
    </w:p>
    <w:p w14:paraId="3975396B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lastRenderedPageBreak/>
        <w:t>规则：</w:t>
      </w:r>
    </w:p>
    <w:p w14:paraId="61289E01" w14:textId="77777777" w:rsidR="004F5E22" w:rsidRPr="004F5E22" w:rsidRDefault="004F5E22" w:rsidP="00386879">
      <w:pPr>
        <w:numPr>
          <w:ilvl w:val="0"/>
          <w:numId w:val="49"/>
        </w:numPr>
        <w:ind w:firstLine="440"/>
      </w:pPr>
      <w:r w:rsidRPr="004F5E22">
        <w:t>默认参数必须放在</w:t>
      </w:r>
      <w:r w:rsidRPr="004F5E22">
        <w:rPr>
          <w:b/>
          <w:bCs/>
        </w:rPr>
        <w:t>位置参数后面</w:t>
      </w:r>
    </w:p>
    <w:p w14:paraId="6E4267EC" w14:textId="77777777" w:rsidR="004F5E22" w:rsidRPr="004F5E22" w:rsidRDefault="004F5E22" w:rsidP="00386879">
      <w:pPr>
        <w:numPr>
          <w:ilvl w:val="0"/>
          <w:numId w:val="49"/>
        </w:numPr>
        <w:ind w:firstLine="440"/>
      </w:pPr>
      <w:r w:rsidRPr="004F5E22">
        <w:t xml:space="preserve">def </w:t>
      </w:r>
      <w:r w:rsidRPr="004F5E22">
        <w:t>订奶茶</w:t>
      </w:r>
      <w:r w:rsidRPr="004F5E22">
        <w:t>(</w:t>
      </w:r>
      <w:r w:rsidRPr="004F5E22">
        <w:t>口味</w:t>
      </w:r>
      <w:r w:rsidRPr="004F5E22">
        <w:t xml:space="preserve">, </w:t>
      </w:r>
      <w:r w:rsidRPr="004F5E22">
        <w:t>甜度</w:t>
      </w:r>
      <w:r w:rsidRPr="004F5E22">
        <w:t>="</w:t>
      </w:r>
      <w:proofErr w:type="gramStart"/>
      <w:r w:rsidRPr="004F5E22">
        <w:t>半糖</w:t>
      </w:r>
      <w:proofErr w:type="gramEnd"/>
      <w:r w:rsidRPr="004F5E22">
        <w:t>") ✓</w:t>
      </w:r>
    </w:p>
    <w:p w14:paraId="0499C798" w14:textId="77777777" w:rsidR="004F5E22" w:rsidRPr="004F5E22" w:rsidRDefault="004F5E22" w:rsidP="00386879">
      <w:pPr>
        <w:numPr>
          <w:ilvl w:val="0"/>
          <w:numId w:val="49"/>
        </w:numPr>
        <w:ind w:firstLine="440"/>
      </w:pPr>
      <w:r w:rsidRPr="004F5E22">
        <w:t xml:space="preserve">def </w:t>
      </w:r>
      <w:r w:rsidRPr="004F5E22">
        <w:t>订奶茶</w:t>
      </w:r>
      <w:r w:rsidRPr="004F5E22">
        <w:t>(</w:t>
      </w:r>
      <w:r w:rsidRPr="004F5E22">
        <w:t>甜度</w:t>
      </w:r>
      <w:r w:rsidRPr="004F5E22">
        <w:t>="</w:t>
      </w:r>
      <w:proofErr w:type="gramStart"/>
      <w:r w:rsidRPr="004F5E22">
        <w:t>半糖</w:t>
      </w:r>
      <w:proofErr w:type="gramEnd"/>
      <w:r w:rsidRPr="004F5E22">
        <w:t xml:space="preserve">", </w:t>
      </w:r>
      <w:r w:rsidRPr="004F5E22">
        <w:t>口味</w:t>
      </w:r>
      <w:r w:rsidRPr="004F5E22">
        <w:t xml:space="preserve">) ✗ </w:t>
      </w:r>
      <w:proofErr w:type="spellStart"/>
      <w:r w:rsidRPr="004F5E22">
        <w:rPr>
          <w:b/>
          <w:bCs/>
        </w:rPr>
        <w:t>SyntaxError</w:t>
      </w:r>
      <w:proofErr w:type="spellEnd"/>
    </w:p>
    <w:p w14:paraId="1A8AB344" w14:textId="77777777" w:rsidR="004F5E22" w:rsidRPr="004F5E22" w:rsidRDefault="00BE3D61" w:rsidP="004F5E22">
      <w:pPr>
        <w:ind w:firstLineChars="0" w:firstLine="0"/>
      </w:pPr>
      <w:r>
        <w:pict w14:anchorId="538483FB">
          <v:rect id="_x0000_i1066" style="width:0;height:1.5pt" o:hralign="center" o:hrstd="t" o:hr="t" fillcolor="#a0a0a0" stroked="f"/>
        </w:pict>
      </w:r>
    </w:p>
    <w:p w14:paraId="560BEF26" w14:textId="77777777" w:rsidR="004F5E22" w:rsidRPr="004F5E22" w:rsidRDefault="004F5E22" w:rsidP="004F5E22">
      <w:pPr>
        <w:pStyle w:val="3"/>
      </w:pPr>
      <w:bookmarkStart w:id="42" w:name="_Toc218877951"/>
      <w:r w:rsidRPr="004F5E22">
        <w:t xml:space="preserve">2.1.4 </w:t>
      </w:r>
      <w:r w:rsidRPr="004F5E22">
        <w:t>函数的返回值：把结果送回来</w:t>
      </w:r>
      <w:bookmarkEnd w:id="42"/>
    </w:p>
    <w:p w14:paraId="22E26E88" w14:textId="77777777" w:rsidR="004F5E22" w:rsidRPr="004F5E22" w:rsidRDefault="004F5E22" w:rsidP="004F5E22">
      <w:pPr>
        <w:ind w:firstLine="440"/>
      </w:pPr>
      <w:r w:rsidRPr="004F5E22">
        <w:t>函数不仅能执行，还能</w:t>
      </w:r>
      <w:r w:rsidRPr="004F5E22">
        <w:rPr>
          <w:b/>
          <w:bCs/>
        </w:rPr>
        <w:t>把计算结果返回给调用者</w:t>
      </w:r>
      <w:r w:rsidRPr="004F5E22">
        <w:t>，就像数学函数算出答案一样。</w:t>
      </w:r>
    </w:p>
    <w:p w14:paraId="57BB67CF" w14:textId="77777777" w:rsidR="004F5E22" w:rsidRPr="004F5E22" w:rsidRDefault="004F5E22" w:rsidP="004F5E22">
      <w:pPr>
        <w:pStyle w:val="af8"/>
      </w:pPr>
      <w:r w:rsidRPr="004F5E22">
        <w:t># 2_1_4_return.py</w:t>
      </w:r>
    </w:p>
    <w:p w14:paraId="4B8A50A2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计算圆面积</w:t>
      </w:r>
      <w:r w:rsidRPr="004F5E22">
        <w:t>(</w:t>
      </w:r>
      <w:r w:rsidRPr="004F5E22">
        <w:t>半径</w:t>
      </w:r>
      <w:r w:rsidRPr="004F5E22">
        <w:t>):</w:t>
      </w:r>
    </w:p>
    <w:p w14:paraId="14443EEE" w14:textId="77777777" w:rsidR="004F5E22" w:rsidRPr="004F5E22" w:rsidRDefault="004F5E22" w:rsidP="004F5E22">
      <w:pPr>
        <w:pStyle w:val="af8"/>
      </w:pPr>
      <w:r w:rsidRPr="004F5E22">
        <w:t xml:space="preserve">    """</w:t>
      </w:r>
      <w:r w:rsidRPr="004F5E22">
        <w:t>返回圆的面积</w:t>
      </w:r>
      <w:r w:rsidRPr="004F5E22">
        <w:t>"""</w:t>
      </w:r>
    </w:p>
    <w:p w14:paraId="192EEF67" w14:textId="77777777" w:rsidR="004F5E22" w:rsidRPr="004F5E22" w:rsidRDefault="004F5E22" w:rsidP="004F5E22">
      <w:pPr>
        <w:pStyle w:val="af8"/>
      </w:pPr>
      <w:r w:rsidRPr="004F5E22">
        <w:t xml:space="preserve">    </w:t>
      </w:r>
      <w:r w:rsidRPr="004F5E22">
        <w:t>面积</w:t>
      </w:r>
      <w:r w:rsidRPr="004F5E22">
        <w:t xml:space="preserve"> = 3.14159 * </w:t>
      </w:r>
      <w:r w:rsidRPr="004F5E22">
        <w:t>半径</w:t>
      </w:r>
      <w:r w:rsidRPr="004F5E22">
        <w:t xml:space="preserve">  ** 2</w:t>
      </w:r>
    </w:p>
    <w:p w14:paraId="38A30C13" w14:textId="77777777" w:rsidR="004F5E22" w:rsidRPr="004F5E22" w:rsidRDefault="004F5E22" w:rsidP="004F5E22">
      <w:pPr>
        <w:pStyle w:val="af8"/>
      </w:pPr>
      <w:r w:rsidRPr="004F5E22">
        <w:t xml:space="preserve">    return </w:t>
      </w:r>
      <w:r w:rsidRPr="004F5E22">
        <w:t>面积</w:t>
      </w:r>
      <w:r w:rsidRPr="004F5E22">
        <w:t xml:space="preserve">  # </w:t>
      </w:r>
      <w:r w:rsidRPr="004F5E22">
        <w:t>把结果送回去</w:t>
      </w:r>
    </w:p>
    <w:p w14:paraId="6212FD95" w14:textId="77777777" w:rsidR="004F5E22" w:rsidRPr="004F5E22" w:rsidRDefault="004F5E22" w:rsidP="004F5E22">
      <w:pPr>
        <w:pStyle w:val="af8"/>
      </w:pPr>
    </w:p>
    <w:p w14:paraId="0D971E50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调用并接收返回值</w:t>
      </w:r>
    </w:p>
    <w:p w14:paraId="7972AD17" w14:textId="77777777" w:rsidR="004F5E22" w:rsidRPr="004F5E22" w:rsidRDefault="004F5E22" w:rsidP="004F5E22">
      <w:pPr>
        <w:pStyle w:val="af8"/>
      </w:pPr>
      <w:r w:rsidRPr="004F5E22">
        <w:t>r = 5</w:t>
      </w:r>
    </w:p>
    <w:p w14:paraId="3F6736E1" w14:textId="77777777" w:rsidR="004F5E22" w:rsidRPr="004F5E22" w:rsidRDefault="004F5E22" w:rsidP="004F5E22">
      <w:pPr>
        <w:pStyle w:val="af8"/>
      </w:pPr>
      <w:r w:rsidRPr="004F5E22">
        <w:t xml:space="preserve">result = </w:t>
      </w:r>
      <w:r w:rsidRPr="004F5E22">
        <w:t>计算圆面积</w:t>
      </w:r>
      <w:r w:rsidRPr="004F5E22">
        <w:t>(r)  # result</w:t>
      </w:r>
      <w:r w:rsidRPr="004F5E22">
        <w:t>接收返回的</w:t>
      </w:r>
      <w:r w:rsidRPr="004F5E22">
        <w:t>78.53975</w:t>
      </w:r>
    </w:p>
    <w:p w14:paraId="75B12263" w14:textId="77777777" w:rsidR="004F5E22" w:rsidRPr="004F5E22" w:rsidRDefault="004F5E22" w:rsidP="004F5E22">
      <w:pPr>
        <w:pStyle w:val="af8"/>
      </w:pPr>
      <w:r w:rsidRPr="004F5E22">
        <w:t>print(f"</w:t>
      </w:r>
      <w:r w:rsidRPr="004F5E22">
        <w:t>半径</w:t>
      </w:r>
      <w:r w:rsidRPr="004F5E22">
        <w:t>{r}</w:t>
      </w:r>
      <w:r w:rsidRPr="004F5E22">
        <w:t>的圆面积是</w:t>
      </w:r>
      <w:r w:rsidRPr="004F5E22">
        <w:t>{result:.2f}")</w:t>
      </w:r>
    </w:p>
    <w:p w14:paraId="27812933" w14:textId="77777777" w:rsidR="004F5E22" w:rsidRPr="004F5E22" w:rsidRDefault="004F5E22" w:rsidP="004F5E22">
      <w:pPr>
        <w:pStyle w:val="af8"/>
      </w:pPr>
    </w:p>
    <w:p w14:paraId="21165F79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返回值可以参与运算</w:t>
      </w:r>
    </w:p>
    <w:p w14:paraId="7259658B" w14:textId="77777777" w:rsidR="004F5E22" w:rsidRPr="004F5E22" w:rsidRDefault="004F5E22" w:rsidP="004F5E22">
      <w:pPr>
        <w:pStyle w:val="af8"/>
      </w:pPr>
      <w:r w:rsidRPr="004F5E22">
        <w:t>总面积</w:t>
      </w:r>
      <w:r w:rsidRPr="004F5E22">
        <w:t xml:space="preserve"> = </w:t>
      </w:r>
      <w:r w:rsidRPr="004F5E22">
        <w:t>计算圆面积</w:t>
      </w:r>
      <w:r w:rsidRPr="004F5E22">
        <w:t xml:space="preserve">(3) + </w:t>
      </w:r>
      <w:r w:rsidRPr="004F5E22">
        <w:t>计算圆面积</w:t>
      </w:r>
      <w:r w:rsidRPr="004F5E22">
        <w:t>(4)</w:t>
      </w:r>
    </w:p>
    <w:p w14:paraId="6A99755D" w14:textId="77777777" w:rsidR="004F5E22" w:rsidRPr="004F5E22" w:rsidRDefault="004F5E22" w:rsidP="004F5E22">
      <w:pPr>
        <w:pStyle w:val="af8"/>
      </w:pPr>
      <w:r w:rsidRPr="004F5E22">
        <w:t>print(f"</w:t>
      </w:r>
      <w:r w:rsidRPr="004F5E22">
        <w:t>两个圆总面积</w:t>
      </w:r>
      <w:r w:rsidRPr="004F5E22">
        <w:t>: {</w:t>
      </w:r>
      <w:r w:rsidRPr="004F5E22">
        <w:t>总面积</w:t>
      </w:r>
      <w:r w:rsidRPr="004F5E22">
        <w:t>:.2f}")</w:t>
      </w:r>
    </w:p>
    <w:p w14:paraId="2AA8DE0D" w14:textId="77777777" w:rsidR="004F5E22" w:rsidRDefault="004F5E22" w:rsidP="004F5E22">
      <w:pPr>
        <w:ind w:firstLine="440"/>
      </w:pPr>
      <w:r w:rsidRPr="004F5E22">
        <w:t>return</w:t>
      </w:r>
      <w:r w:rsidRPr="004F5E22">
        <w:t>的魔法：</w:t>
      </w:r>
    </w:p>
    <w:p w14:paraId="37AD6120" w14:textId="43964D66" w:rsidR="004F5E22" w:rsidRPr="004F5E22" w:rsidRDefault="004F5E22" w:rsidP="004F5E22">
      <w:pPr>
        <w:ind w:firstLineChars="190" w:firstLine="418"/>
      </w:pPr>
      <w:r w:rsidRPr="004F5E22">
        <w:t>立即结束函数</w:t>
      </w:r>
      <w:r w:rsidRPr="004F5E22">
        <w:t xml:space="preserve"> </w:t>
      </w:r>
      <w:r w:rsidRPr="004F5E22">
        <w:t>：</w:t>
      </w:r>
      <w:r w:rsidRPr="004F5E22">
        <w:t>return</w:t>
      </w:r>
      <w:r w:rsidRPr="004F5E22">
        <w:t>后函数立刻退出</w:t>
      </w:r>
    </w:p>
    <w:p w14:paraId="7DE20D7B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判断奇偶</w:t>
      </w:r>
      <w:r w:rsidRPr="004F5E22">
        <w:t>(</w:t>
      </w:r>
      <w:r w:rsidRPr="004F5E22">
        <w:t>数</w:t>
      </w:r>
      <w:r w:rsidRPr="004F5E22">
        <w:t>):</w:t>
      </w:r>
    </w:p>
    <w:p w14:paraId="642C27F5" w14:textId="77777777" w:rsidR="004F5E22" w:rsidRPr="004F5E22" w:rsidRDefault="004F5E22" w:rsidP="004F5E22">
      <w:pPr>
        <w:pStyle w:val="af8"/>
      </w:pPr>
      <w:r w:rsidRPr="004F5E22">
        <w:t xml:space="preserve">    if </w:t>
      </w:r>
      <w:r w:rsidRPr="004F5E22">
        <w:t>数</w:t>
      </w:r>
      <w:r w:rsidRPr="004F5E22">
        <w:t xml:space="preserve"> % 2 == 0:</w:t>
      </w:r>
    </w:p>
    <w:p w14:paraId="0D05E103" w14:textId="77777777" w:rsidR="004F5E22" w:rsidRPr="004F5E22" w:rsidRDefault="004F5E22" w:rsidP="004F5E22">
      <w:pPr>
        <w:pStyle w:val="af8"/>
      </w:pPr>
      <w:r w:rsidRPr="004F5E22">
        <w:t xml:space="preserve">        return "</w:t>
      </w:r>
      <w:r w:rsidRPr="004F5E22">
        <w:t>偶数</w:t>
      </w:r>
      <w:r w:rsidRPr="004F5E22">
        <w:t xml:space="preserve">"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执行到这里就返回，后面不执行</w:t>
      </w:r>
    </w:p>
    <w:p w14:paraId="3595DEFF" w14:textId="77777777" w:rsidR="004F5E22" w:rsidRPr="004F5E22" w:rsidRDefault="004F5E22" w:rsidP="004F5E22">
      <w:pPr>
        <w:pStyle w:val="af8"/>
      </w:pPr>
      <w:r w:rsidRPr="004F5E22">
        <w:t xml:space="preserve">    return "</w:t>
      </w:r>
      <w:r w:rsidRPr="004F5E22">
        <w:t>奇数</w:t>
      </w:r>
      <w:r w:rsidRPr="004F5E22">
        <w:t xml:space="preserve">"  </w:t>
      </w:r>
      <w:r w:rsidRPr="004F5E22">
        <w:rPr>
          <w:i/>
          <w:iCs/>
        </w:rPr>
        <w:t># else</w:t>
      </w:r>
      <w:r w:rsidRPr="004F5E22">
        <w:rPr>
          <w:i/>
          <w:iCs/>
        </w:rPr>
        <w:t>可以省略</w:t>
      </w:r>
    </w:p>
    <w:p w14:paraId="5198AB3C" w14:textId="4A0E5616" w:rsidR="004F5E22" w:rsidRPr="004F5E22" w:rsidRDefault="004F5E22" w:rsidP="004F5E22">
      <w:pPr>
        <w:ind w:firstLineChars="0" w:firstLine="420"/>
      </w:pPr>
      <w:r w:rsidRPr="004F5E22">
        <w:t>返回多个值：用逗号分隔，实际是返回元组</w:t>
      </w:r>
    </w:p>
    <w:p w14:paraId="6C8F1D91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计算矩形</w:t>
      </w:r>
      <w:r w:rsidRPr="004F5E22">
        <w:t>(</w:t>
      </w:r>
      <w:r w:rsidRPr="004F5E22">
        <w:t>长</w:t>
      </w:r>
      <w:r w:rsidRPr="004F5E22">
        <w:t xml:space="preserve">, </w:t>
      </w:r>
      <w:r w:rsidRPr="004F5E22">
        <w:t>宽</w:t>
      </w:r>
      <w:r w:rsidRPr="004F5E22">
        <w:t>):</w:t>
      </w:r>
    </w:p>
    <w:p w14:paraId="496E2CF3" w14:textId="77777777" w:rsidR="004F5E22" w:rsidRPr="004F5E22" w:rsidRDefault="004F5E22" w:rsidP="004F5E22">
      <w:pPr>
        <w:pStyle w:val="af8"/>
      </w:pPr>
      <w:r w:rsidRPr="004F5E22">
        <w:t xml:space="preserve">    </w:t>
      </w:r>
      <w:r w:rsidRPr="004F5E22">
        <w:t>面积</w:t>
      </w:r>
      <w:r w:rsidRPr="004F5E22">
        <w:t xml:space="preserve"> = </w:t>
      </w:r>
      <w:r w:rsidRPr="004F5E22">
        <w:t>长</w:t>
      </w:r>
      <w:r w:rsidRPr="004F5E22">
        <w:t xml:space="preserve"> * </w:t>
      </w:r>
      <w:r w:rsidRPr="004F5E22">
        <w:t>宽</w:t>
      </w:r>
    </w:p>
    <w:p w14:paraId="22BF4810" w14:textId="77777777" w:rsidR="004F5E22" w:rsidRPr="004F5E22" w:rsidRDefault="004F5E22" w:rsidP="004F5E22">
      <w:pPr>
        <w:pStyle w:val="af8"/>
      </w:pPr>
      <w:r w:rsidRPr="004F5E22">
        <w:t xml:space="preserve">    </w:t>
      </w:r>
      <w:r w:rsidRPr="004F5E22">
        <w:t>周长</w:t>
      </w:r>
      <w:r w:rsidRPr="004F5E22">
        <w:t xml:space="preserve"> = 2 * (</w:t>
      </w:r>
      <w:r w:rsidRPr="004F5E22">
        <w:t>长</w:t>
      </w:r>
      <w:r w:rsidRPr="004F5E22">
        <w:t xml:space="preserve"> + </w:t>
      </w:r>
      <w:r w:rsidRPr="004F5E22">
        <w:t>宽</w:t>
      </w:r>
      <w:r w:rsidRPr="004F5E22">
        <w:t>)</w:t>
      </w:r>
    </w:p>
    <w:p w14:paraId="1F3C42DD" w14:textId="77777777" w:rsidR="004F5E22" w:rsidRPr="004F5E22" w:rsidRDefault="004F5E22" w:rsidP="004F5E22">
      <w:pPr>
        <w:pStyle w:val="af8"/>
      </w:pPr>
      <w:r w:rsidRPr="004F5E22">
        <w:t xml:space="preserve">    return </w:t>
      </w:r>
      <w:r w:rsidRPr="004F5E22">
        <w:t>面积</w:t>
      </w:r>
      <w:r w:rsidRPr="004F5E22">
        <w:t xml:space="preserve">, </w:t>
      </w:r>
      <w:r w:rsidRPr="004F5E22">
        <w:t>周长</w:t>
      </w:r>
      <w:r w:rsidRPr="004F5E22">
        <w:t xml:space="preserve">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返回两个值</w:t>
      </w:r>
    </w:p>
    <w:p w14:paraId="65DDE2D6" w14:textId="77777777" w:rsidR="004F5E22" w:rsidRPr="004F5E22" w:rsidRDefault="004F5E22" w:rsidP="004F5E22">
      <w:pPr>
        <w:pStyle w:val="af8"/>
      </w:pPr>
    </w:p>
    <w:p w14:paraId="0C5421AF" w14:textId="77777777" w:rsidR="004F5E22" w:rsidRPr="004F5E22" w:rsidRDefault="004F5E22" w:rsidP="004F5E22">
      <w:pPr>
        <w:pStyle w:val="af8"/>
      </w:pPr>
      <w:r w:rsidRPr="004F5E22">
        <w:t xml:space="preserve">a, c = </w:t>
      </w:r>
      <w:r w:rsidRPr="004F5E22">
        <w:t>计算矩形</w:t>
      </w:r>
      <w:r w:rsidRPr="004F5E22">
        <w:t xml:space="preserve">(3, 4)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解包赋值</w:t>
      </w:r>
    </w:p>
    <w:p w14:paraId="129CE64F" w14:textId="77777777" w:rsidR="004F5E22" w:rsidRPr="004F5E22" w:rsidRDefault="004F5E22" w:rsidP="004F5E22">
      <w:pPr>
        <w:pStyle w:val="af8"/>
      </w:pPr>
      <w:r w:rsidRPr="004F5E22">
        <w:t>print(f"</w:t>
      </w:r>
      <w:r w:rsidRPr="004F5E22">
        <w:t>面积</w:t>
      </w:r>
      <w:r w:rsidRPr="004F5E22">
        <w:t xml:space="preserve">{a}, </w:t>
      </w:r>
      <w:r w:rsidRPr="004F5E22">
        <w:t>周长</w:t>
      </w:r>
      <w:r w:rsidRPr="004F5E22">
        <w:t xml:space="preserve">{c}")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输出</w:t>
      </w:r>
      <w:r w:rsidRPr="004F5E22">
        <w:rPr>
          <w:i/>
          <w:iCs/>
        </w:rPr>
        <w:t xml:space="preserve">: </w:t>
      </w:r>
      <w:r w:rsidRPr="004F5E22">
        <w:rPr>
          <w:i/>
          <w:iCs/>
        </w:rPr>
        <w:t>面积</w:t>
      </w:r>
      <w:r w:rsidRPr="004F5E22">
        <w:rPr>
          <w:i/>
          <w:iCs/>
        </w:rPr>
        <w:t xml:space="preserve">12, </w:t>
      </w:r>
      <w:r w:rsidRPr="004F5E22">
        <w:rPr>
          <w:i/>
          <w:iCs/>
        </w:rPr>
        <w:t>周长</w:t>
      </w:r>
      <w:r w:rsidRPr="004F5E22">
        <w:rPr>
          <w:i/>
          <w:iCs/>
        </w:rPr>
        <w:t>14</w:t>
      </w:r>
    </w:p>
    <w:p w14:paraId="283C0CDD" w14:textId="7727C5A9" w:rsidR="004F5E22" w:rsidRPr="004F5E22" w:rsidRDefault="004F5E22" w:rsidP="004F5E22">
      <w:pPr>
        <w:ind w:firstLine="440"/>
      </w:pPr>
      <w:r w:rsidRPr="004F5E22">
        <w:t>常见错误警示：</w:t>
      </w:r>
    </w:p>
    <w:p w14:paraId="29508DDD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错误</w:t>
      </w:r>
      <w:r w:rsidRPr="004F5E22">
        <w:t>1</w:t>
      </w:r>
      <w:r w:rsidRPr="004F5E22">
        <w:t>：没有</w:t>
      </w:r>
      <w:r w:rsidRPr="004F5E22">
        <w:t>return</w:t>
      </w:r>
      <w:r w:rsidRPr="004F5E22">
        <w:t>却想用返回值</w:t>
      </w:r>
    </w:p>
    <w:p w14:paraId="125F1DB9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打招呼</w:t>
      </w:r>
      <w:r w:rsidRPr="004F5E22">
        <w:t>():</w:t>
      </w:r>
    </w:p>
    <w:p w14:paraId="6603EBCA" w14:textId="77777777" w:rsidR="004F5E22" w:rsidRPr="004F5E22" w:rsidRDefault="004F5E22" w:rsidP="004F5E22">
      <w:pPr>
        <w:pStyle w:val="af8"/>
      </w:pPr>
      <w:r w:rsidRPr="004F5E22">
        <w:t xml:space="preserve">    print("</w:t>
      </w:r>
      <w:r w:rsidRPr="004F5E22">
        <w:t>你好</w:t>
      </w:r>
      <w:r w:rsidRPr="004F5E22">
        <w:t>")</w:t>
      </w:r>
    </w:p>
    <w:p w14:paraId="3F799D51" w14:textId="77777777" w:rsidR="004F5E22" w:rsidRPr="004F5E22" w:rsidRDefault="004F5E22" w:rsidP="004F5E22">
      <w:pPr>
        <w:pStyle w:val="af8"/>
      </w:pPr>
    </w:p>
    <w:p w14:paraId="37950CB6" w14:textId="77777777" w:rsidR="004F5E22" w:rsidRPr="004F5E22" w:rsidRDefault="004F5E22" w:rsidP="004F5E22">
      <w:pPr>
        <w:pStyle w:val="af8"/>
      </w:pPr>
      <w:r w:rsidRPr="004F5E22">
        <w:t>消息</w:t>
      </w:r>
      <w:r w:rsidRPr="004F5E22">
        <w:t xml:space="preserve"> = </w:t>
      </w:r>
      <w:r w:rsidRPr="004F5E22">
        <w:t>打招呼</w:t>
      </w:r>
      <w:r w:rsidRPr="004F5E22">
        <w:t xml:space="preserve">()  # </w:t>
      </w:r>
      <w:r w:rsidRPr="004F5E22">
        <w:t>消息是</w:t>
      </w:r>
      <w:r w:rsidRPr="004F5E22">
        <w:t>None</w:t>
      </w:r>
      <w:r w:rsidRPr="004F5E22">
        <w:t>！</w:t>
      </w:r>
    </w:p>
    <w:p w14:paraId="6C156540" w14:textId="77777777" w:rsidR="004F5E22" w:rsidRPr="004F5E22" w:rsidRDefault="004F5E22" w:rsidP="004F5E22">
      <w:pPr>
        <w:pStyle w:val="af8"/>
      </w:pPr>
      <w:r w:rsidRPr="004F5E22">
        <w:t>print(</w:t>
      </w:r>
      <w:r w:rsidRPr="004F5E22">
        <w:t>消息</w:t>
      </w:r>
      <w:r w:rsidRPr="004F5E22">
        <w:t xml:space="preserve">)  # </w:t>
      </w:r>
      <w:r w:rsidRPr="004F5E22">
        <w:t>输出</w:t>
      </w:r>
      <w:r w:rsidRPr="004F5E22">
        <w:t>: None</w:t>
      </w:r>
    </w:p>
    <w:p w14:paraId="0BDA3EDD" w14:textId="77777777" w:rsidR="004F5E22" w:rsidRPr="004F5E22" w:rsidRDefault="004F5E22" w:rsidP="004F5E22">
      <w:pPr>
        <w:pStyle w:val="af8"/>
      </w:pPr>
    </w:p>
    <w:p w14:paraId="4EAA6C71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错误</w:t>
      </w:r>
      <w:r w:rsidRPr="004F5E22">
        <w:t>2</w:t>
      </w:r>
      <w:r w:rsidRPr="004F5E22">
        <w:t>：</w:t>
      </w:r>
      <w:r w:rsidRPr="004F5E22">
        <w:t>return</w:t>
      </w:r>
      <w:r w:rsidRPr="004F5E22">
        <w:t>后面没值</w:t>
      </w:r>
    </w:p>
    <w:p w14:paraId="7B0F01D1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空返回</w:t>
      </w:r>
      <w:r w:rsidRPr="004F5E22">
        <w:t>():</w:t>
      </w:r>
    </w:p>
    <w:p w14:paraId="09C595CE" w14:textId="77777777" w:rsidR="004F5E22" w:rsidRPr="004F5E22" w:rsidRDefault="004F5E22" w:rsidP="004F5E22">
      <w:pPr>
        <w:pStyle w:val="af8"/>
      </w:pPr>
      <w:r w:rsidRPr="004F5E22">
        <w:t xml:space="preserve">    return  # </w:t>
      </w:r>
      <w:r w:rsidRPr="004F5E22">
        <w:t>返回</w:t>
      </w:r>
      <w:r w:rsidRPr="004F5E22">
        <w:t>None</w:t>
      </w:r>
    </w:p>
    <w:p w14:paraId="7C10C272" w14:textId="77777777" w:rsidR="004F5E22" w:rsidRPr="004F5E22" w:rsidRDefault="004F5E22" w:rsidP="004F5E22">
      <w:pPr>
        <w:pStyle w:val="af8"/>
      </w:pPr>
    </w:p>
    <w:p w14:paraId="2A007B9D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错误</w:t>
      </w:r>
      <w:r w:rsidRPr="004F5E22">
        <w:t>3</w:t>
      </w:r>
      <w:r w:rsidRPr="004F5E22">
        <w:t>：忘记接收返回值</w:t>
      </w:r>
    </w:p>
    <w:p w14:paraId="6F92F499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加一</w:t>
      </w:r>
      <w:r w:rsidRPr="004F5E22">
        <w:t>(x):</w:t>
      </w:r>
    </w:p>
    <w:p w14:paraId="73BE851E" w14:textId="77777777" w:rsidR="004F5E22" w:rsidRPr="004F5E22" w:rsidRDefault="004F5E22" w:rsidP="004F5E22">
      <w:pPr>
        <w:pStyle w:val="af8"/>
      </w:pPr>
      <w:r w:rsidRPr="004F5E22">
        <w:t xml:space="preserve">    return x + 1</w:t>
      </w:r>
    </w:p>
    <w:p w14:paraId="6F05D3B2" w14:textId="77777777" w:rsidR="004F5E22" w:rsidRPr="004F5E22" w:rsidRDefault="004F5E22" w:rsidP="004F5E22">
      <w:pPr>
        <w:pStyle w:val="af8"/>
      </w:pPr>
    </w:p>
    <w:p w14:paraId="4D9740FC" w14:textId="77777777" w:rsidR="004F5E22" w:rsidRPr="004F5E22" w:rsidRDefault="004F5E22" w:rsidP="004F5E22">
      <w:pPr>
        <w:pStyle w:val="af8"/>
      </w:pPr>
      <w:r w:rsidRPr="004F5E22">
        <w:t>加一</w:t>
      </w:r>
      <w:r w:rsidRPr="004F5E22">
        <w:t xml:space="preserve">(5)  # </w:t>
      </w:r>
      <w:r w:rsidRPr="004F5E22">
        <w:t>返回</w:t>
      </w:r>
      <w:r w:rsidRPr="004F5E22">
        <w:t>6</w:t>
      </w:r>
      <w:r w:rsidRPr="004F5E22">
        <w:t>但被丢弃了，什么也没发生</w:t>
      </w:r>
    </w:p>
    <w:p w14:paraId="3EA4DDFC" w14:textId="77777777" w:rsidR="004F5E22" w:rsidRPr="004F5E22" w:rsidRDefault="004F5E22" w:rsidP="004F5E22">
      <w:pPr>
        <w:pStyle w:val="af8"/>
      </w:pPr>
      <w:r w:rsidRPr="004F5E22">
        <w:t>print(</w:t>
      </w:r>
      <w:r w:rsidRPr="004F5E22">
        <w:t>加一</w:t>
      </w:r>
      <w:r w:rsidRPr="004F5E22">
        <w:t xml:space="preserve">(5))  # </w:t>
      </w:r>
      <w:r w:rsidRPr="004F5E22">
        <w:t>正确！打印</w:t>
      </w:r>
      <w:r w:rsidRPr="004F5E22">
        <w:t>6</w:t>
      </w:r>
    </w:p>
    <w:p w14:paraId="55E4EF9A" w14:textId="77777777" w:rsidR="004F5E22" w:rsidRPr="004F5E22" w:rsidRDefault="00BE3D61" w:rsidP="004F5E22">
      <w:pPr>
        <w:ind w:firstLineChars="0" w:firstLine="0"/>
      </w:pPr>
      <w:r>
        <w:pict w14:anchorId="1DC81452">
          <v:rect id="_x0000_i1067" style="width:0;height:1.5pt" o:hralign="center" o:hrstd="t" o:hr="t" fillcolor="#a0a0a0" stroked="f"/>
        </w:pict>
      </w:r>
    </w:p>
    <w:p w14:paraId="15F2DBDE" w14:textId="77777777" w:rsidR="004F5E22" w:rsidRDefault="004F5E22">
      <w:pPr>
        <w:widowControl/>
        <w:spacing w:after="160" w:line="278" w:lineRule="auto"/>
        <w:ind w:firstLineChars="0" w:firstLine="0"/>
        <w:rPr>
          <w:rFonts w:eastAsia="华文中宋" w:cstheme="majorBidi"/>
          <w:sz w:val="32"/>
          <w:szCs w:val="32"/>
        </w:rPr>
      </w:pPr>
      <w:r>
        <w:br w:type="page"/>
      </w:r>
    </w:p>
    <w:p w14:paraId="4AC8C5BB" w14:textId="439DC09B" w:rsidR="004F5E22" w:rsidRPr="004F5E22" w:rsidRDefault="004F5E22" w:rsidP="004F5E22">
      <w:pPr>
        <w:pStyle w:val="3"/>
      </w:pPr>
      <w:bookmarkStart w:id="43" w:name="_Toc218877952"/>
      <w:r w:rsidRPr="004F5E22">
        <w:lastRenderedPageBreak/>
        <w:t xml:space="preserve">2.1.5 </w:t>
      </w:r>
      <w:r w:rsidRPr="004F5E22">
        <w:t>变量的作用域：你的变量在哪有效？</w:t>
      </w:r>
      <w:bookmarkEnd w:id="43"/>
    </w:p>
    <w:p w14:paraId="4E0DB4E8" w14:textId="77777777" w:rsidR="004F5E22" w:rsidRPr="004F5E22" w:rsidRDefault="004F5E22" w:rsidP="004F5E22">
      <w:pPr>
        <w:pStyle w:val="af8"/>
      </w:pPr>
      <w:r w:rsidRPr="004F5E22">
        <w:t># 2_1_5_scope.py</w:t>
      </w:r>
    </w:p>
    <w:p w14:paraId="7EE2184C" w14:textId="77777777" w:rsidR="004F5E22" w:rsidRPr="004F5E22" w:rsidRDefault="004F5E22" w:rsidP="004F5E22">
      <w:pPr>
        <w:pStyle w:val="af8"/>
      </w:pPr>
      <w:r w:rsidRPr="004F5E22">
        <w:t>全局变量</w:t>
      </w:r>
      <w:r w:rsidRPr="004F5E22">
        <w:t xml:space="preserve"> = 100  # </w:t>
      </w:r>
      <w:r w:rsidRPr="004F5E22">
        <w:t>在函数外部定义</w:t>
      </w:r>
    </w:p>
    <w:p w14:paraId="42CB0AA7" w14:textId="77777777" w:rsidR="004F5E22" w:rsidRPr="004F5E22" w:rsidRDefault="004F5E22" w:rsidP="004F5E22">
      <w:pPr>
        <w:pStyle w:val="af8"/>
      </w:pPr>
    </w:p>
    <w:p w14:paraId="02648A01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测试作用域</w:t>
      </w:r>
      <w:r w:rsidRPr="004F5E22">
        <w:t>():</w:t>
      </w:r>
    </w:p>
    <w:p w14:paraId="660EF9F7" w14:textId="77777777" w:rsidR="004F5E22" w:rsidRPr="004F5E22" w:rsidRDefault="004F5E22" w:rsidP="004F5E22">
      <w:pPr>
        <w:pStyle w:val="af8"/>
      </w:pPr>
      <w:r w:rsidRPr="004F5E22">
        <w:t xml:space="preserve">    </w:t>
      </w:r>
      <w:r w:rsidRPr="004F5E22">
        <w:t>局部变量</w:t>
      </w:r>
      <w:r w:rsidRPr="004F5E22">
        <w:t xml:space="preserve"> = 200  # </w:t>
      </w:r>
      <w:r w:rsidRPr="004F5E22">
        <w:t>在函数内部定义</w:t>
      </w:r>
    </w:p>
    <w:p w14:paraId="67985C03" w14:textId="77777777" w:rsidR="004F5E22" w:rsidRPr="004F5E22" w:rsidRDefault="004F5E22" w:rsidP="004F5E22">
      <w:pPr>
        <w:pStyle w:val="af8"/>
      </w:pPr>
      <w:r w:rsidRPr="004F5E22">
        <w:t xml:space="preserve">    print(f"</w:t>
      </w:r>
      <w:r w:rsidRPr="004F5E22">
        <w:t>函数内看局部变量</w:t>
      </w:r>
      <w:r w:rsidRPr="004F5E22">
        <w:t>: {</w:t>
      </w:r>
      <w:r w:rsidRPr="004F5E22">
        <w:t>局部变量</w:t>
      </w:r>
      <w:r w:rsidRPr="004F5E22">
        <w:t xml:space="preserve">}")  # </w:t>
      </w:r>
      <w:r w:rsidRPr="004F5E22">
        <w:t>可以访问</w:t>
      </w:r>
    </w:p>
    <w:p w14:paraId="5B0EC36B" w14:textId="77777777" w:rsidR="004F5E22" w:rsidRPr="004F5E22" w:rsidRDefault="004F5E22" w:rsidP="004F5E22">
      <w:pPr>
        <w:pStyle w:val="af8"/>
      </w:pPr>
      <w:r w:rsidRPr="004F5E22">
        <w:t xml:space="preserve">    print(f"</w:t>
      </w:r>
      <w:r w:rsidRPr="004F5E22">
        <w:t>函数内看全局变量</w:t>
      </w:r>
      <w:r w:rsidRPr="004F5E22">
        <w:t>: {</w:t>
      </w:r>
      <w:r w:rsidRPr="004F5E22">
        <w:t>全局变量</w:t>
      </w:r>
      <w:r w:rsidRPr="004F5E22">
        <w:t xml:space="preserve">}")  # </w:t>
      </w:r>
      <w:r w:rsidRPr="004F5E22">
        <w:t>可以读取</w:t>
      </w:r>
    </w:p>
    <w:p w14:paraId="606BC207" w14:textId="77777777" w:rsidR="004F5E22" w:rsidRPr="004F5E22" w:rsidRDefault="004F5E22" w:rsidP="004F5E22">
      <w:pPr>
        <w:pStyle w:val="af8"/>
      </w:pPr>
    </w:p>
    <w:p w14:paraId="20FF5E70" w14:textId="77777777" w:rsidR="004F5E22" w:rsidRPr="004F5E22" w:rsidRDefault="004F5E22" w:rsidP="004F5E22">
      <w:pPr>
        <w:pStyle w:val="af8"/>
      </w:pPr>
      <w:r w:rsidRPr="004F5E22">
        <w:t>测试作用域</w:t>
      </w:r>
      <w:r w:rsidRPr="004F5E22">
        <w:t>()</w:t>
      </w:r>
    </w:p>
    <w:p w14:paraId="7FD6A4A2" w14:textId="77777777" w:rsidR="004F5E22" w:rsidRPr="004F5E22" w:rsidRDefault="004F5E22" w:rsidP="004F5E22">
      <w:pPr>
        <w:pStyle w:val="af8"/>
      </w:pPr>
      <w:r w:rsidRPr="004F5E22">
        <w:t># print(</w:t>
      </w:r>
      <w:r w:rsidRPr="004F5E22">
        <w:t>局部变量</w:t>
      </w:r>
      <w:r w:rsidRPr="004F5E22">
        <w:t xml:space="preserve">)  # </w:t>
      </w:r>
      <w:proofErr w:type="spellStart"/>
      <w:r w:rsidRPr="004F5E22">
        <w:t>NameError</w:t>
      </w:r>
      <w:proofErr w:type="spellEnd"/>
      <w:r w:rsidRPr="004F5E22">
        <w:t xml:space="preserve">: </w:t>
      </w:r>
      <w:r w:rsidRPr="004F5E22">
        <w:t>函数</w:t>
      </w:r>
      <w:proofErr w:type="gramStart"/>
      <w:r w:rsidRPr="004F5E22">
        <w:t>外无法</w:t>
      </w:r>
      <w:proofErr w:type="gramEnd"/>
      <w:r w:rsidRPr="004F5E22">
        <w:t>访问局部变量</w:t>
      </w:r>
    </w:p>
    <w:p w14:paraId="6876D2A9" w14:textId="77777777" w:rsidR="004F5E22" w:rsidRPr="004F5E22" w:rsidRDefault="004F5E22" w:rsidP="004F5E22">
      <w:pPr>
        <w:pStyle w:val="af8"/>
      </w:pPr>
      <w:r w:rsidRPr="004F5E22">
        <w:t>print(f"</w:t>
      </w:r>
      <w:r w:rsidRPr="004F5E22">
        <w:t>函数外看全局变量</w:t>
      </w:r>
      <w:r w:rsidRPr="004F5E22">
        <w:t>: {</w:t>
      </w:r>
      <w:r w:rsidRPr="004F5E22">
        <w:t>全局变量</w:t>
      </w:r>
      <w:r w:rsidRPr="004F5E22">
        <w:t>}")</w:t>
      </w:r>
    </w:p>
    <w:p w14:paraId="317C8852" w14:textId="57A542BB" w:rsidR="004F5E22" w:rsidRPr="004F5E22" w:rsidRDefault="004F5E22" w:rsidP="004F5E22">
      <w:pPr>
        <w:ind w:firstLine="440"/>
      </w:pPr>
      <w:r w:rsidRPr="004F5E22">
        <w:t>作用域规则</w:t>
      </w:r>
    </w:p>
    <w:p w14:paraId="11866CFC" w14:textId="77777777" w:rsidR="004F5E22" w:rsidRPr="004F5E22" w:rsidRDefault="004F5E22" w:rsidP="00386879">
      <w:pPr>
        <w:numPr>
          <w:ilvl w:val="0"/>
          <w:numId w:val="50"/>
        </w:numPr>
        <w:ind w:firstLine="442"/>
      </w:pPr>
      <w:r w:rsidRPr="004F5E22">
        <w:rPr>
          <w:b/>
          <w:bCs/>
        </w:rPr>
        <w:t>局部变量</w:t>
      </w:r>
      <w:r w:rsidRPr="004F5E22">
        <w:t>：函数内部定义，只在函数内有效</w:t>
      </w:r>
    </w:p>
    <w:p w14:paraId="6D0FC60D" w14:textId="77777777" w:rsidR="004F5E22" w:rsidRPr="004F5E22" w:rsidRDefault="004F5E22" w:rsidP="00386879">
      <w:pPr>
        <w:numPr>
          <w:ilvl w:val="0"/>
          <w:numId w:val="50"/>
        </w:numPr>
        <w:ind w:firstLine="442"/>
      </w:pPr>
      <w:r w:rsidRPr="004F5E22">
        <w:rPr>
          <w:b/>
          <w:bCs/>
        </w:rPr>
        <w:t>全局变量</w:t>
      </w:r>
      <w:r w:rsidRPr="004F5E22">
        <w:t>：函数外部定义，整个文件有效</w:t>
      </w:r>
    </w:p>
    <w:p w14:paraId="112DDE02" w14:textId="77777777" w:rsidR="004F5E22" w:rsidRPr="004F5E22" w:rsidRDefault="004F5E22" w:rsidP="00386879">
      <w:pPr>
        <w:numPr>
          <w:ilvl w:val="0"/>
          <w:numId w:val="50"/>
        </w:numPr>
        <w:ind w:firstLine="442"/>
      </w:pPr>
      <w:r w:rsidRPr="004F5E22">
        <w:rPr>
          <w:b/>
          <w:bCs/>
        </w:rPr>
        <w:t>函数优先</w:t>
      </w:r>
      <w:r w:rsidRPr="004F5E22">
        <w:t>：函数内如果和全局同名，优先用局部的</w:t>
      </w:r>
    </w:p>
    <w:p w14:paraId="27AA9AD1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在函数内修改全局变量：</w:t>
      </w:r>
    </w:p>
    <w:p w14:paraId="65E77BCB" w14:textId="77777777" w:rsidR="004F5E22" w:rsidRPr="004F5E22" w:rsidRDefault="004F5E22" w:rsidP="004F5E22">
      <w:pPr>
        <w:pStyle w:val="af8"/>
      </w:pPr>
      <w:r w:rsidRPr="004F5E22">
        <w:t>计数器</w:t>
      </w:r>
      <w:r w:rsidRPr="004F5E22">
        <w:t xml:space="preserve"> = 0</w:t>
      </w:r>
    </w:p>
    <w:p w14:paraId="7C850B10" w14:textId="77777777" w:rsidR="004F5E22" w:rsidRPr="004F5E22" w:rsidRDefault="004F5E22" w:rsidP="004F5E22">
      <w:pPr>
        <w:pStyle w:val="af8"/>
      </w:pPr>
    </w:p>
    <w:p w14:paraId="1706605F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增加计数</w:t>
      </w:r>
      <w:r w:rsidRPr="004F5E22">
        <w:t>():</w:t>
      </w:r>
    </w:p>
    <w:p w14:paraId="6AABE437" w14:textId="77777777" w:rsidR="004F5E22" w:rsidRPr="004F5E22" w:rsidRDefault="004F5E22" w:rsidP="004F5E22">
      <w:pPr>
        <w:pStyle w:val="af8"/>
      </w:pPr>
      <w:r w:rsidRPr="004F5E22">
        <w:t xml:space="preserve">    global </w:t>
      </w:r>
      <w:r w:rsidRPr="004F5E22">
        <w:t>计数器</w:t>
      </w:r>
      <w:r w:rsidRPr="004F5E22">
        <w:t xml:space="preserve">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声明要修改全局变量</w:t>
      </w:r>
    </w:p>
    <w:p w14:paraId="5F5F0BAA" w14:textId="77777777" w:rsidR="004F5E22" w:rsidRPr="004F5E22" w:rsidRDefault="004F5E22" w:rsidP="004F5E22">
      <w:pPr>
        <w:pStyle w:val="af8"/>
      </w:pPr>
      <w:r w:rsidRPr="004F5E22">
        <w:t xml:space="preserve">    </w:t>
      </w:r>
      <w:r w:rsidRPr="004F5E22">
        <w:t>计数器</w:t>
      </w:r>
      <w:r w:rsidRPr="004F5E22">
        <w:t xml:space="preserve"> += 1  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否则会被当作创建局部变量</w:t>
      </w:r>
    </w:p>
    <w:p w14:paraId="5C4F51FF" w14:textId="77777777" w:rsidR="004F5E22" w:rsidRPr="004F5E22" w:rsidRDefault="004F5E22" w:rsidP="004F5E22">
      <w:pPr>
        <w:pStyle w:val="af8"/>
      </w:pPr>
    </w:p>
    <w:p w14:paraId="6A098A49" w14:textId="77777777" w:rsidR="004F5E22" w:rsidRPr="004F5E22" w:rsidRDefault="004F5E22" w:rsidP="004F5E22">
      <w:pPr>
        <w:pStyle w:val="af8"/>
      </w:pPr>
      <w:r w:rsidRPr="004F5E22">
        <w:t>增加计数</w:t>
      </w:r>
      <w:r w:rsidRPr="004F5E22">
        <w:t>()</w:t>
      </w:r>
    </w:p>
    <w:p w14:paraId="0B0B0CE2" w14:textId="77777777" w:rsidR="004F5E22" w:rsidRPr="004F5E22" w:rsidRDefault="004F5E22" w:rsidP="004F5E22">
      <w:pPr>
        <w:pStyle w:val="af8"/>
      </w:pPr>
      <w:r w:rsidRPr="004F5E22">
        <w:t>print(</w:t>
      </w:r>
      <w:r w:rsidRPr="004F5E22">
        <w:t>计数器</w:t>
      </w:r>
      <w:r w:rsidRPr="004F5E22">
        <w:t xml:space="preserve">)  </w:t>
      </w:r>
      <w:r w:rsidRPr="004F5E22">
        <w:rPr>
          <w:i/>
          <w:iCs/>
        </w:rPr>
        <w:t xml:space="preserve"># </w:t>
      </w:r>
      <w:r w:rsidRPr="004F5E22">
        <w:rPr>
          <w:i/>
          <w:iCs/>
        </w:rPr>
        <w:t>输出</w:t>
      </w:r>
      <w:r w:rsidRPr="004F5E22">
        <w:rPr>
          <w:i/>
          <w:iCs/>
        </w:rPr>
        <w:t>: 1</w:t>
      </w:r>
    </w:p>
    <w:p w14:paraId="41F9DEF7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常见错误警示：</w:t>
      </w:r>
    </w:p>
    <w:p w14:paraId="1F8567F4" w14:textId="77777777" w:rsidR="004F5E22" w:rsidRPr="004F5E22" w:rsidRDefault="004F5E22" w:rsidP="004F5E22">
      <w:pPr>
        <w:pStyle w:val="af8"/>
      </w:pPr>
      <w:r w:rsidRPr="004F5E22">
        <w:t>x = 10</w:t>
      </w:r>
    </w:p>
    <w:p w14:paraId="5BF1C392" w14:textId="77777777" w:rsidR="004F5E22" w:rsidRPr="004F5E22" w:rsidRDefault="004F5E22" w:rsidP="004F5E22">
      <w:pPr>
        <w:pStyle w:val="af8"/>
      </w:pPr>
    </w:p>
    <w:p w14:paraId="64E8A043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错误示范</w:t>
      </w:r>
      <w:r w:rsidRPr="004F5E22">
        <w:t>():</w:t>
      </w:r>
    </w:p>
    <w:p w14:paraId="4B591D94" w14:textId="77777777" w:rsidR="004F5E22" w:rsidRPr="004F5E22" w:rsidRDefault="004F5E22" w:rsidP="004F5E22">
      <w:pPr>
        <w:pStyle w:val="af8"/>
      </w:pPr>
      <w:r w:rsidRPr="004F5E22">
        <w:t xml:space="preserve">    x = x + 1  </w:t>
      </w:r>
      <w:r w:rsidRPr="004F5E22">
        <w:rPr>
          <w:i/>
          <w:iCs/>
        </w:rPr>
        <w:t xml:space="preserve"># </w:t>
      </w:r>
      <w:proofErr w:type="spellStart"/>
      <w:r w:rsidRPr="004F5E22">
        <w:rPr>
          <w:i/>
          <w:iCs/>
        </w:rPr>
        <w:t>UnboundLocalError</w:t>
      </w:r>
      <w:proofErr w:type="spellEnd"/>
      <w:r w:rsidRPr="004F5E22">
        <w:rPr>
          <w:i/>
          <w:iCs/>
        </w:rPr>
        <w:t xml:space="preserve">: </w:t>
      </w:r>
      <w:r w:rsidRPr="004F5E22">
        <w:rPr>
          <w:i/>
          <w:iCs/>
        </w:rPr>
        <w:t>先赋值</w:t>
      </w:r>
      <w:r w:rsidRPr="004F5E22">
        <w:rPr>
          <w:i/>
          <w:iCs/>
        </w:rPr>
        <w:t>x</w:t>
      </w:r>
      <w:r w:rsidRPr="004F5E22">
        <w:rPr>
          <w:i/>
          <w:iCs/>
        </w:rPr>
        <w:t>被视为局部变量，但右边</w:t>
      </w:r>
      <w:r w:rsidRPr="004F5E22">
        <w:rPr>
          <w:i/>
          <w:iCs/>
        </w:rPr>
        <w:t>x</w:t>
      </w:r>
      <w:r w:rsidRPr="004F5E22">
        <w:rPr>
          <w:i/>
          <w:iCs/>
        </w:rPr>
        <w:t>未定义</w:t>
      </w:r>
    </w:p>
    <w:p w14:paraId="34D09E8B" w14:textId="77777777" w:rsidR="004F5E22" w:rsidRPr="004F5E22" w:rsidRDefault="004F5E22" w:rsidP="004F5E22">
      <w:pPr>
        <w:pStyle w:val="af8"/>
      </w:pPr>
    </w:p>
    <w:p w14:paraId="425F03ED" w14:textId="77777777" w:rsidR="004F5E22" w:rsidRPr="004F5E22" w:rsidRDefault="004F5E22" w:rsidP="004F5E22">
      <w:pPr>
        <w:pStyle w:val="af8"/>
      </w:pPr>
      <w:r w:rsidRPr="004F5E22">
        <w:rPr>
          <w:i/>
          <w:iCs/>
        </w:rPr>
        <w:t xml:space="preserve"># </w:t>
      </w:r>
      <w:r w:rsidRPr="004F5E22">
        <w:rPr>
          <w:i/>
          <w:iCs/>
        </w:rPr>
        <w:t>正确做法</w:t>
      </w:r>
    </w:p>
    <w:p w14:paraId="5226753C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正确示范</w:t>
      </w:r>
      <w:r w:rsidRPr="004F5E22">
        <w:t>():</w:t>
      </w:r>
    </w:p>
    <w:p w14:paraId="286C6C58" w14:textId="77777777" w:rsidR="004F5E22" w:rsidRPr="004F5E22" w:rsidRDefault="004F5E22" w:rsidP="004F5E22">
      <w:pPr>
        <w:pStyle w:val="af8"/>
      </w:pPr>
      <w:r w:rsidRPr="004F5E22">
        <w:lastRenderedPageBreak/>
        <w:t xml:space="preserve">    global x</w:t>
      </w:r>
    </w:p>
    <w:p w14:paraId="628534DF" w14:textId="77777777" w:rsidR="004F5E22" w:rsidRPr="004F5E22" w:rsidRDefault="004F5E22" w:rsidP="004F5E22">
      <w:pPr>
        <w:pStyle w:val="af8"/>
      </w:pPr>
      <w:r w:rsidRPr="004F5E22">
        <w:t xml:space="preserve">    x = x + 1</w:t>
      </w:r>
    </w:p>
    <w:p w14:paraId="2B4A451A" w14:textId="77777777" w:rsidR="004F5E22" w:rsidRPr="004F5E22" w:rsidRDefault="00BE3D61" w:rsidP="004F5E22">
      <w:pPr>
        <w:ind w:firstLineChars="0" w:firstLine="0"/>
      </w:pPr>
      <w:r>
        <w:pict w14:anchorId="1FC042FE">
          <v:rect id="_x0000_i1068" style="width:0;height:1.5pt" o:hralign="center" o:hrstd="t" o:hr="t" fillcolor="#a0a0a0" stroked="f"/>
        </w:pict>
      </w:r>
    </w:p>
    <w:p w14:paraId="5B49B41C" w14:textId="77777777" w:rsidR="004F5E22" w:rsidRPr="004F5E22" w:rsidRDefault="004F5E22" w:rsidP="004F5E22">
      <w:pPr>
        <w:pStyle w:val="3"/>
      </w:pPr>
      <w:bookmarkStart w:id="44" w:name="_Toc218877953"/>
      <w:r w:rsidRPr="004F5E22">
        <w:t xml:space="preserve">2.1.6 </w:t>
      </w:r>
      <w:r w:rsidRPr="004F5E22">
        <w:t>函数综合实践</w:t>
      </w:r>
      <w:bookmarkEnd w:id="44"/>
    </w:p>
    <w:p w14:paraId="358F82D2" w14:textId="77777777" w:rsidR="004F5E22" w:rsidRPr="004F5E22" w:rsidRDefault="004F5E22" w:rsidP="004F5E22">
      <w:pPr>
        <w:ind w:firstLine="442"/>
        <w:rPr>
          <w:b/>
          <w:bCs/>
        </w:rPr>
      </w:pPr>
      <w:r w:rsidRPr="004F5E22">
        <w:rPr>
          <w:b/>
          <w:bCs/>
        </w:rPr>
        <w:t>案例：智能购物小票系统</w:t>
      </w:r>
    </w:p>
    <w:p w14:paraId="23C8668E" w14:textId="77777777" w:rsidR="004F5E22" w:rsidRPr="004F5E22" w:rsidRDefault="004F5E22" w:rsidP="004F5E22">
      <w:pPr>
        <w:pStyle w:val="af8"/>
      </w:pPr>
      <w:r w:rsidRPr="004F5E22">
        <w:t># 2_1_6_shopping.py</w:t>
      </w:r>
    </w:p>
    <w:p w14:paraId="5A131FC4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计算折扣价</w:t>
      </w:r>
      <w:r w:rsidRPr="004F5E22">
        <w:t>(</w:t>
      </w:r>
      <w:r w:rsidRPr="004F5E22">
        <w:t>原价</w:t>
      </w:r>
      <w:r w:rsidRPr="004F5E22">
        <w:t xml:space="preserve">, </w:t>
      </w:r>
      <w:r w:rsidRPr="004F5E22">
        <w:t>会员等级</w:t>
      </w:r>
      <w:r w:rsidRPr="004F5E22">
        <w:t>):</w:t>
      </w:r>
    </w:p>
    <w:p w14:paraId="2AB6754D" w14:textId="77777777" w:rsidR="004F5E22" w:rsidRPr="004F5E22" w:rsidRDefault="004F5E22" w:rsidP="004F5E22">
      <w:pPr>
        <w:pStyle w:val="af8"/>
      </w:pPr>
      <w:r w:rsidRPr="004F5E22">
        <w:t xml:space="preserve">    """</w:t>
      </w:r>
      <w:r w:rsidRPr="004F5E22">
        <w:t>根据会员等级计算折扣</w:t>
      </w:r>
      <w:r w:rsidRPr="004F5E22">
        <w:t>"""</w:t>
      </w:r>
    </w:p>
    <w:p w14:paraId="34BECF4F" w14:textId="77777777" w:rsidR="004F5E22" w:rsidRPr="004F5E22" w:rsidRDefault="004F5E22" w:rsidP="004F5E22">
      <w:pPr>
        <w:pStyle w:val="af8"/>
      </w:pPr>
      <w:r w:rsidRPr="004F5E22">
        <w:t xml:space="preserve">    if </w:t>
      </w:r>
      <w:r w:rsidRPr="004F5E22">
        <w:t>会员等级</w:t>
      </w:r>
      <w:r w:rsidRPr="004F5E22">
        <w:t xml:space="preserve"> == "VIP":</w:t>
      </w:r>
    </w:p>
    <w:p w14:paraId="1723D65B" w14:textId="77777777" w:rsidR="004F5E22" w:rsidRPr="004F5E22" w:rsidRDefault="004F5E22" w:rsidP="004F5E22">
      <w:pPr>
        <w:pStyle w:val="af8"/>
      </w:pPr>
      <w:r w:rsidRPr="004F5E22">
        <w:t xml:space="preserve">        return </w:t>
      </w:r>
      <w:r w:rsidRPr="004F5E22">
        <w:t>原价</w:t>
      </w:r>
      <w:r w:rsidRPr="004F5E22">
        <w:t xml:space="preserve"> * 0.7</w:t>
      </w:r>
    </w:p>
    <w:p w14:paraId="54E30D91" w14:textId="77777777" w:rsidR="004F5E22" w:rsidRPr="004F5E22" w:rsidRDefault="004F5E22" w:rsidP="004F5E22">
      <w:pPr>
        <w:pStyle w:val="af8"/>
      </w:pPr>
      <w:r w:rsidRPr="004F5E22">
        <w:t xml:space="preserve">    </w:t>
      </w:r>
      <w:proofErr w:type="spellStart"/>
      <w:r w:rsidRPr="004F5E22">
        <w:t>elif</w:t>
      </w:r>
      <w:proofErr w:type="spellEnd"/>
      <w:r w:rsidRPr="004F5E22">
        <w:t xml:space="preserve"> </w:t>
      </w:r>
      <w:r w:rsidRPr="004F5E22">
        <w:t>会员等级</w:t>
      </w:r>
      <w:r w:rsidRPr="004F5E22">
        <w:t xml:space="preserve"> == "</w:t>
      </w:r>
      <w:r w:rsidRPr="004F5E22">
        <w:t>黄金</w:t>
      </w:r>
      <w:r w:rsidRPr="004F5E22">
        <w:t>":</w:t>
      </w:r>
    </w:p>
    <w:p w14:paraId="258C4978" w14:textId="77777777" w:rsidR="004F5E22" w:rsidRPr="004F5E22" w:rsidRDefault="004F5E22" w:rsidP="004F5E22">
      <w:pPr>
        <w:pStyle w:val="af8"/>
      </w:pPr>
      <w:r w:rsidRPr="004F5E22">
        <w:t xml:space="preserve">        return </w:t>
      </w:r>
      <w:r w:rsidRPr="004F5E22">
        <w:t>原价</w:t>
      </w:r>
      <w:r w:rsidRPr="004F5E22">
        <w:t xml:space="preserve"> * 0.8</w:t>
      </w:r>
    </w:p>
    <w:p w14:paraId="11EB599D" w14:textId="77777777" w:rsidR="004F5E22" w:rsidRPr="004F5E22" w:rsidRDefault="004F5E22" w:rsidP="004F5E22">
      <w:pPr>
        <w:pStyle w:val="af8"/>
      </w:pPr>
      <w:r w:rsidRPr="004F5E22">
        <w:t xml:space="preserve">    </w:t>
      </w:r>
      <w:proofErr w:type="spellStart"/>
      <w:r w:rsidRPr="004F5E22">
        <w:t>elif</w:t>
      </w:r>
      <w:proofErr w:type="spellEnd"/>
      <w:r w:rsidRPr="004F5E22">
        <w:t xml:space="preserve"> </w:t>
      </w:r>
      <w:r w:rsidRPr="004F5E22">
        <w:t>会员等级</w:t>
      </w:r>
      <w:r w:rsidRPr="004F5E22">
        <w:t xml:space="preserve"> == "</w:t>
      </w:r>
      <w:r w:rsidRPr="004F5E22">
        <w:t>白银</w:t>
      </w:r>
      <w:r w:rsidRPr="004F5E22">
        <w:t>":</w:t>
      </w:r>
    </w:p>
    <w:p w14:paraId="0CD9876C" w14:textId="77777777" w:rsidR="004F5E22" w:rsidRPr="004F5E22" w:rsidRDefault="004F5E22" w:rsidP="004F5E22">
      <w:pPr>
        <w:pStyle w:val="af8"/>
      </w:pPr>
      <w:r w:rsidRPr="004F5E22">
        <w:t xml:space="preserve">        return </w:t>
      </w:r>
      <w:r w:rsidRPr="004F5E22">
        <w:t>原价</w:t>
      </w:r>
      <w:r w:rsidRPr="004F5E22">
        <w:t xml:space="preserve"> * 0.9</w:t>
      </w:r>
    </w:p>
    <w:p w14:paraId="102CF43B" w14:textId="77777777" w:rsidR="004F5E22" w:rsidRPr="004F5E22" w:rsidRDefault="004F5E22" w:rsidP="004F5E22">
      <w:pPr>
        <w:pStyle w:val="af8"/>
      </w:pPr>
      <w:r w:rsidRPr="004F5E22">
        <w:t xml:space="preserve">    else:</w:t>
      </w:r>
    </w:p>
    <w:p w14:paraId="27A2458A" w14:textId="77777777" w:rsidR="004F5E22" w:rsidRPr="004F5E22" w:rsidRDefault="004F5E22" w:rsidP="004F5E22">
      <w:pPr>
        <w:pStyle w:val="af8"/>
      </w:pPr>
      <w:r w:rsidRPr="004F5E22">
        <w:t xml:space="preserve">        return </w:t>
      </w:r>
      <w:r w:rsidRPr="004F5E22">
        <w:t>原价</w:t>
      </w:r>
    </w:p>
    <w:p w14:paraId="17528B43" w14:textId="77777777" w:rsidR="004F5E22" w:rsidRPr="004F5E22" w:rsidRDefault="004F5E22" w:rsidP="004F5E22">
      <w:pPr>
        <w:pStyle w:val="af8"/>
      </w:pPr>
    </w:p>
    <w:p w14:paraId="54B551CB" w14:textId="77777777" w:rsidR="004F5E22" w:rsidRPr="004F5E22" w:rsidRDefault="004F5E22" w:rsidP="004F5E22">
      <w:pPr>
        <w:pStyle w:val="af8"/>
      </w:pPr>
      <w:r w:rsidRPr="004F5E22">
        <w:t xml:space="preserve">def </w:t>
      </w:r>
      <w:r w:rsidRPr="004F5E22">
        <w:t>打印小票</w:t>
      </w:r>
      <w:r w:rsidRPr="004F5E22">
        <w:t>(</w:t>
      </w:r>
      <w:r w:rsidRPr="004F5E22">
        <w:t>商品列表</w:t>
      </w:r>
      <w:r w:rsidRPr="004F5E22">
        <w:t xml:space="preserve">, </w:t>
      </w:r>
      <w:r w:rsidRPr="004F5E22">
        <w:t>总价</w:t>
      </w:r>
      <w:r w:rsidRPr="004F5E22">
        <w:t xml:space="preserve">, </w:t>
      </w:r>
      <w:r w:rsidRPr="004F5E22">
        <w:t>实付</w:t>
      </w:r>
      <w:r w:rsidRPr="004F5E22">
        <w:t>):</w:t>
      </w:r>
    </w:p>
    <w:p w14:paraId="4B0FCB63" w14:textId="77777777" w:rsidR="004F5E22" w:rsidRPr="004F5E22" w:rsidRDefault="004F5E22" w:rsidP="004F5E22">
      <w:pPr>
        <w:pStyle w:val="af8"/>
      </w:pPr>
      <w:r w:rsidRPr="004F5E22">
        <w:t xml:space="preserve">    """</w:t>
      </w:r>
      <w:r w:rsidRPr="004F5E22">
        <w:t>格式化打印购物小票</w:t>
      </w:r>
      <w:r w:rsidRPr="004F5E22">
        <w:t>"""</w:t>
      </w:r>
    </w:p>
    <w:p w14:paraId="37FA6B5C" w14:textId="77777777" w:rsidR="004F5E22" w:rsidRPr="004F5E22" w:rsidRDefault="004F5E22" w:rsidP="004F5E22">
      <w:pPr>
        <w:pStyle w:val="af8"/>
      </w:pPr>
      <w:r w:rsidRPr="004F5E22">
        <w:t xml:space="preserve">    </w:t>
      </w:r>
      <w:proofErr w:type="gramStart"/>
      <w:r w:rsidRPr="004F5E22">
        <w:t>print(</w:t>
      </w:r>
      <w:proofErr w:type="gramEnd"/>
      <w:r w:rsidRPr="004F5E22">
        <w:t>"=" * 30)</w:t>
      </w:r>
    </w:p>
    <w:p w14:paraId="1CF56C76" w14:textId="77777777" w:rsidR="004F5E22" w:rsidRPr="004F5E22" w:rsidRDefault="004F5E22" w:rsidP="004F5E22">
      <w:pPr>
        <w:pStyle w:val="af8"/>
      </w:pPr>
      <w:r w:rsidRPr="004F5E22">
        <w:t xml:space="preserve">    print("        </w:t>
      </w:r>
      <w:r w:rsidRPr="004F5E22">
        <w:t>智能购物小票</w:t>
      </w:r>
      <w:r w:rsidRPr="004F5E22">
        <w:t>")</w:t>
      </w:r>
    </w:p>
    <w:p w14:paraId="0E4E9BA6" w14:textId="77777777" w:rsidR="004F5E22" w:rsidRPr="004F5E22" w:rsidRDefault="004F5E22" w:rsidP="004F5E22">
      <w:pPr>
        <w:pStyle w:val="af8"/>
      </w:pPr>
      <w:r w:rsidRPr="004F5E22">
        <w:t xml:space="preserve">    </w:t>
      </w:r>
      <w:proofErr w:type="gramStart"/>
      <w:r w:rsidRPr="004F5E22">
        <w:t>print(</w:t>
      </w:r>
      <w:proofErr w:type="gramEnd"/>
      <w:r w:rsidRPr="004F5E22">
        <w:t>"=" * 30)</w:t>
      </w:r>
    </w:p>
    <w:p w14:paraId="78B5EC4B" w14:textId="77777777" w:rsidR="004F5E22" w:rsidRPr="004F5E22" w:rsidRDefault="004F5E22" w:rsidP="004F5E22">
      <w:pPr>
        <w:pStyle w:val="af8"/>
      </w:pPr>
      <w:r w:rsidRPr="004F5E22">
        <w:t xml:space="preserve">    for </w:t>
      </w:r>
      <w:r w:rsidRPr="004F5E22">
        <w:t>商品</w:t>
      </w:r>
      <w:r w:rsidRPr="004F5E22">
        <w:t xml:space="preserve">, </w:t>
      </w:r>
      <w:r w:rsidRPr="004F5E22">
        <w:t>单价</w:t>
      </w:r>
      <w:r w:rsidRPr="004F5E22">
        <w:t xml:space="preserve"> in </w:t>
      </w:r>
      <w:r w:rsidRPr="004F5E22">
        <w:t>商品列表</w:t>
      </w:r>
      <w:r w:rsidRPr="004F5E22">
        <w:t>:</w:t>
      </w:r>
    </w:p>
    <w:p w14:paraId="7636F3E7" w14:textId="77777777" w:rsidR="004F5E22" w:rsidRPr="004F5E22" w:rsidRDefault="004F5E22" w:rsidP="004F5E22">
      <w:pPr>
        <w:pStyle w:val="af8"/>
      </w:pPr>
      <w:r w:rsidRPr="004F5E22">
        <w:t xml:space="preserve">        print(f"{</w:t>
      </w:r>
      <w:r w:rsidRPr="004F5E22">
        <w:t>商品</w:t>
      </w:r>
      <w:r w:rsidRPr="004F5E22">
        <w:t>:&lt;10} ¥{</w:t>
      </w:r>
      <w:r w:rsidRPr="004F5E22">
        <w:t>单价</w:t>
      </w:r>
      <w:r w:rsidRPr="004F5E22">
        <w:t>:&gt;8.2f}")</w:t>
      </w:r>
    </w:p>
    <w:p w14:paraId="3537CC18" w14:textId="77777777" w:rsidR="004F5E22" w:rsidRPr="004F5E22" w:rsidRDefault="004F5E22" w:rsidP="004F5E22">
      <w:pPr>
        <w:pStyle w:val="af8"/>
      </w:pPr>
      <w:r w:rsidRPr="004F5E22">
        <w:t xml:space="preserve">    </w:t>
      </w:r>
      <w:proofErr w:type="gramStart"/>
      <w:r w:rsidRPr="004F5E22">
        <w:t>print(</w:t>
      </w:r>
      <w:proofErr w:type="gramEnd"/>
      <w:r w:rsidRPr="004F5E22">
        <w:t>"-" * 30)</w:t>
      </w:r>
    </w:p>
    <w:p w14:paraId="389D9334" w14:textId="77777777" w:rsidR="004F5E22" w:rsidRPr="004F5E22" w:rsidRDefault="004F5E22" w:rsidP="004F5E22">
      <w:pPr>
        <w:pStyle w:val="af8"/>
      </w:pPr>
      <w:r w:rsidRPr="004F5E22">
        <w:t xml:space="preserve">    print(f"{'</w:t>
      </w:r>
      <w:r w:rsidRPr="004F5E22">
        <w:t>总价</w:t>
      </w:r>
      <w:r w:rsidRPr="004F5E22">
        <w:t>:':&lt;10} ¥{</w:t>
      </w:r>
      <w:r w:rsidRPr="004F5E22">
        <w:t>总价</w:t>
      </w:r>
      <w:r w:rsidRPr="004F5E22">
        <w:t>:&gt;8.2f}")</w:t>
      </w:r>
    </w:p>
    <w:p w14:paraId="10250D9B" w14:textId="77777777" w:rsidR="004F5E22" w:rsidRPr="004F5E22" w:rsidRDefault="004F5E22" w:rsidP="004F5E22">
      <w:pPr>
        <w:pStyle w:val="af8"/>
      </w:pPr>
      <w:r w:rsidRPr="004F5E22">
        <w:t xml:space="preserve">    print(f"{'</w:t>
      </w:r>
      <w:r w:rsidRPr="004F5E22">
        <w:t>实付</w:t>
      </w:r>
      <w:r w:rsidRPr="004F5E22">
        <w:t>:':&lt;10} ¥{</w:t>
      </w:r>
      <w:r w:rsidRPr="004F5E22">
        <w:t>实付</w:t>
      </w:r>
      <w:r w:rsidRPr="004F5E22">
        <w:t>:&gt;8.2f}")</w:t>
      </w:r>
    </w:p>
    <w:p w14:paraId="7887B35F" w14:textId="77777777" w:rsidR="004F5E22" w:rsidRPr="004F5E22" w:rsidRDefault="004F5E22" w:rsidP="004F5E22">
      <w:pPr>
        <w:pStyle w:val="af8"/>
      </w:pPr>
      <w:r w:rsidRPr="004F5E22">
        <w:t xml:space="preserve">    print(f"{'</w:t>
      </w:r>
      <w:r w:rsidRPr="004F5E22">
        <w:t>节省</w:t>
      </w:r>
      <w:r w:rsidRPr="004F5E22">
        <w:t>:':&lt;10} ¥{</w:t>
      </w:r>
      <w:r w:rsidRPr="004F5E22">
        <w:t>总价</w:t>
      </w:r>
      <w:r w:rsidRPr="004F5E22">
        <w:t>-</w:t>
      </w:r>
      <w:r w:rsidRPr="004F5E22">
        <w:t>实付</w:t>
      </w:r>
      <w:r w:rsidRPr="004F5E22">
        <w:t>:&gt;8.2f}")</w:t>
      </w:r>
    </w:p>
    <w:p w14:paraId="08F928F8" w14:textId="77777777" w:rsidR="004F5E22" w:rsidRPr="004F5E22" w:rsidRDefault="004F5E22" w:rsidP="004F5E22">
      <w:pPr>
        <w:pStyle w:val="af8"/>
      </w:pPr>
      <w:r w:rsidRPr="004F5E22">
        <w:t xml:space="preserve">    </w:t>
      </w:r>
      <w:proofErr w:type="gramStart"/>
      <w:r w:rsidRPr="004F5E22">
        <w:t>print(</w:t>
      </w:r>
      <w:proofErr w:type="gramEnd"/>
      <w:r w:rsidRPr="004F5E22">
        <w:t>"=" * 30)</w:t>
      </w:r>
    </w:p>
    <w:p w14:paraId="59A56378" w14:textId="77777777" w:rsidR="004F5E22" w:rsidRPr="004F5E22" w:rsidRDefault="004F5E22" w:rsidP="004F5E22">
      <w:pPr>
        <w:pStyle w:val="af8"/>
      </w:pPr>
    </w:p>
    <w:p w14:paraId="38E5E755" w14:textId="77777777" w:rsidR="004F5E22" w:rsidRPr="004F5E22" w:rsidRDefault="004F5E22" w:rsidP="004F5E22">
      <w:pPr>
        <w:pStyle w:val="af8"/>
      </w:pPr>
      <w:r w:rsidRPr="004F5E22">
        <w:t xml:space="preserve"># </w:t>
      </w:r>
      <w:r w:rsidRPr="004F5E22">
        <w:t>主程序</w:t>
      </w:r>
    </w:p>
    <w:p w14:paraId="66E88191" w14:textId="77777777" w:rsidR="004F5E22" w:rsidRPr="004F5E22" w:rsidRDefault="004F5E22" w:rsidP="004F5E22">
      <w:pPr>
        <w:pStyle w:val="af8"/>
      </w:pPr>
      <w:r w:rsidRPr="004F5E22">
        <w:t>商品</w:t>
      </w:r>
      <w:r w:rsidRPr="004F5E22">
        <w:t xml:space="preserve"> = [("</w:t>
      </w:r>
      <w:r w:rsidRPr="004F5E22">
        <w:t>苹果</w:t>
      </w:r>
      <w:r w:rsidRPr="004F5E22">
        <w:t>", 12.5), ("</w:t>
      </w:r>
      <w:r w:rsidRPr="004F5E22">
        <w:t>牛奶</w:t>
      </w:r>
      <w:r w:rsidRPr="004F5E22">
        <w:t>", 35.0), ("</w:t>
      </w:r>
      <w:r w:rsidRPr="004F5E22">
        <w:t>面包</w:t>
      </w:r>
      <w:r w:rsidRPr="004F5E22">
        <w:t>", 8.8)]</w:t>
      </w:r>
    </w:p>
    <w:p w14:paraId="00BF81C7" w14:textId="77777777" w:rsidR="004F5E22" w:rsidRPr="004F5E22" w:rsidRDefault="004F5E22" w:rsidP="004F5E22">
      <w:pPr>
        <w:pStyle w:val="af8"/>
      </w:pPr>
      <w:r w:rsidRPr="004F5E22">
        <w:t>总价</w:t>
      </w:r>
      <w:r w:rsidRPr="004F5E22">
        <w:t xml:space="preserve"> = sum([</w:t>
      </w:r>
      <w:r w:rsidRPr="004F5E22">
        <w:t>价格</w:t>
      </w:r>
      <w:r w:rsidRPr="004F5E22">
        <w:t xml:space="preserve"> for _, </w:t>
      </w:r>
      <w:r w:rsidRPr="004F5E22">
        <w:t>价格</w:t>
      </w:r>
      <w:r w:rsidRPr="004F5E22">
        <w:t xml:space="preserve"> in </w:t>
      </w:r>
      <w:r w:rsidRPr="004F5E22">
        <w:t>商品</w:t>
      </w:r>
      <w:r w:rsidRPr="004F5E22">
        <w:t xml:space="preserve">])  # </w:t>
      </w:r>
      <w:r w:rsidRPr="004F5E22">
        <w:t>列表推导求和</w:t>
      </w:r>
    </w:p>
    <w:p w14:paraId="4DE26A90" w14:textId="77777777" w:rsidR="004F5E22" w:rsidRPr="004F5E22" w:rsidRDefault="004F5E22" w:rsidP="004F5E22">
      <w:pPr>
        <w:pStyle w:val="af8"/>
      </w:pPr>
      <w:r w:rsidRPr="004F5E22">
        <w:lastRenderedPageBreak/>
        <w:t>等级</w:t>
      </w:r>
      <w:r w:rsidRPr="004F5E22">
        <w:t xml:space="preserve"> = input("</w:t>
      </w:r>
      <w:r w:rsidRPr="004F5E22">
        <w:t>请输入会员等级</w:t>
      </w:r>
      <w:r w:rsidRPr="004F5E22">
        <w:t>(VIP/</w:t>
      </w:r>
      <w:r w:rsidRPr="004F5E22">
        <w:t>黄金</w:t>
      </w:r>
      <w:r w:rsidRPr="004F5E22">
        <w:t>/</w:t>
      </w:r>
      <w:r w:rsidRPr="004F5E22">
        <w:t>白银</w:t>
      </w:r>
      <w:r w:rsidRPr="004F5E22">
        <w:t>/</w:t>
      </w:r>
      <w:r w:rsidRPr="004F5E22">
        <w:t>普通</w:t>
      </w:r>
      <w:r w:rsidRPr="004F5E22">
        <w:t>): ")</w:t>
      </w:r>
    </w:p>
    <w:p w14:paraId="021EE3CB" w14:textId="77777777" w:rsidR="004F5E22" w:rsidRPr="004F5E22" w:rsidRDefault="004F5E22" w:rsidP="004F5E22">
      <w:pPr>
        <w:pStyle w:val="af8"/>
      </w:pPr>
    </w:p>
    <w:p w14:paraId="76159AA4" w14:textId="77777777" w:rsidR="004F5E22" w:rsidRPr="004F5E22" w:rsidRDefault="004F5E22" w:rsidP="004F5E22">
      <w:pPr>
        <w:pStyle w:val="af8"/>
      </w:pPr>
      <w:r w:rsidRPr="004F5E22">
        <w:t>实付</w:t>
      </w:r>
      <w:r w:rsidRPr="004F5E22">
        <w:t xml:space="preserve"> = </w:t>
      </w:r>
      <w:r w:rsidRPr="004F5E22">
        <w:t>计算折扣价</w:t>
      </w:r>
      <w:r w:rsidRPr="004F5E22">
        <w:t>(</w:t>
      </w:r>
      <w:r w:rsidRPr="004F5E22">
        <w:t>总价</w:t>
      </w:r>
      <w:r w:rsidRPr="004F5E22">
        <w:t xml:space="preserve">, </w:t>
      </w:r>
      <w:r w:rsidRPr="004F5E22">
        <w:t>等级</w:t>
      </w:r>
      <w:r w:rsidRPr="004F5E22">
        <w:t>)</w:t>
      </w:r>
    </w:p>
    <w:p w14:paraId="35DA72C0" w14:textId="77777777" w:rsidR="004F5E22" w:rsidRPr="004F5E22" w:rsidRDefault="004F5E22" w:rsidP="004F5E22">
      <w:pPr>
        <w:pStyle w:val="af8"/>
      </w:pPr>
      <w:r w:rsidRPr="004F5E22">
        <w:t>打印小票</w:t>
      </w:r>
      <w:r w:rsidRPr="004F5E22">
        <w:t>(</w:t>
      </w:r>
      <w:r w:rsidRPr="004F5E22">
        <w:t>商品</w:t>
      </w:r>
      <w:r w:rsidRPr="004F5E22">
        <w:t xml:space="preserve">, </w:t>
      </w:r>
      <w:r w:rsidRPr="004F5E22">
        <w:t>总价</w:t>
      </w:r>
      <w:r w:rsidRPr="004F5E22">
        <w:t xml:space="preserve">, </w:t>
      </w:r>
      <w:r w:rsidRPr="004F5E22">
        <w:t>实付</w:t>
      </w:r>
      <w:r w:rsidRPr="004F5E22">
        <w:t>)</w:t>
      </w:r>
    </w:p>
    <w:p w14:paraId="1871132F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运行效果：</w:t>
      </w:r>
    </w:p>
    <w:p w14:paraId="38878170" w14:textId="77777777" w:rsidR="004F5E22" w:rsidRPr="004F5E22" w:rsidRDefault="004F5E22" w:rsidP="004F5E22">
      <w:pPr>
        <w:pStyle w:val="af8"/>
      </w:pPr>
      <w:r w:rsidRPr="004F5E22">
        <w:t>请输入会员等级</w:t>
      </w:r>
      <w:r w:rsidRPr="004F5E22">
        <w:t>(VIP/</w:t>
      </w:r>
      <w:r w:rsidRPr="004F5E22">
        <w:t>黄金</w:t>
      </w:r>
      <w:r w:rsidRPr="004F5E22">
        <w:t>/</w:t>
      </w:r>
      <w:r w:rsidRPr="004F5E22">
        <w:t>白银</w:t>
      </w:r>
      <w:r w:rsidRPr="004F5E22">
        <w:t>/</w:t>
      </w:r>
      <w:r w:rsidRPr="004F5E22">
        <w:t>普通</w:t>
      </w:r>
      <w:r w:rsidRPr="004F5E22">
        <w:t>):</w:t>
      </w:r>
      <w:r w:rsidRPr="004F5E22">
        <w:rPr>
          <w:b/>
          <w:bCs/>
        </w:rPr>
        <w:t xml:space="preserve"> VIP</w:t>
      </w:r>
    </w:p>
    <w:p w14:paraId="417D7D81" w14:textId="77777777" w:rsidR="004F5E22" w:rsidRPr="004F5E22" w:rsidRDefault="004F5E22" w:rsidP="004F5E22">
      <w:pPr>
        <w:pStyle w:val="af8"/>
      </w:pPr>
      <w:r w:rsidRPr="004F5E22">
        <w:t>==============================</w:t>
      </w:r>
    </w:p>
    <w:p w14:paraId="06449336" w14:textId="77777777" w:rsidR="004F5E22" w:rsidRPr="004F5E22" w:rsidRDefault="004F5E22" w:rsidP="004F5E22">
      <w:pPr>
        <w:pStyle w:val="af8"/>
      </w:pPr>
      <w:r w:rsidRPr="004F5E22">
        <w:t xml:space="preserve">        </w:t>
      </w:r>
      <w:r w:rsidRPr="004F5E22">
        <w:t>智能购物小票</w:t>
      </w:r>
    </w:p>
    <w:p w14:paraId="0FD02DD3" w14:textId="77777777" w:rsidR="004F5E22" w:rsidRPr="004F5E22" w:rsidRDefault="004F5E22" w:rsidP="004F5E22">
      <w:pPr>
        <w:pStyle w:val="af8"/>
      </w:pPr>
      <w:r w:rsidRPr="004F5E22">
        <w:t>==============================</w:t>
      </w:r>
    </w:p>
    <w:p w14:paraId="407ABBC3" w14:textId="77777777" w:rsidR="004F5E22" w:rsidRPr="004F5E22" w:rsidRDefault="004F5E22" w:rsidP="004F5E22">
      <w:pPr>
        <w:pStyle w:val="af8"/>
      </w:pPr>
      <w:r w:rsidRPr="004F5E22">
        <w:t>苹果</w:t>
      </w:r>
      <w:r w:rsidRPr="004F5E22">
        <w:t xml:space="preserve">          ¥   12.50</w:t>
      </w:r>
    </w:p>
    <w:p w14:paraId="3F8205F3" w14:textId="77777777" w:rsidR="004F5E22" w:rsidRPr="004F5E22" w:rsidRDefault="004F5E22" w:rsidP="004F5E22">
      <w:pPr>
        <w:pStyle w:val="af8"/>
      </w:pPr>
      <w:r w:rsidRPr="004F5E22">
        <w:t>牛奶</w:t>
      </w:r>
      <w:r w:rsidRPr="004F5E22">
        <w:t xml:space="preserve">          ¥   35.00</w:t>
      </w:r>
    </w:p>
    <w:p w14:paraId="7A2B1A82" w14:textId="77777777" w:rsidR="004F5E22" w:rsidRPr="004F5E22" w:rsidRDefault="004F5E22" w:rsidP="004F5E22">
      <w:pPr>
        <w:pStyle w:val="af8"/>
      </w:pPr>
      <w:r w:rsidRPr="004F5E22">
        <w:t>面包</w:t>
      </w:r>
      <w:r w:rsidRPr="004F5E22">
        <w:t xml:space="preserve">          ¥    8.80</w:t>
      </w:r>
    </w:p>
    <w:p w14:paraId="62A4E842" w14:textId="77777777" w:rsidR="004F5E22" w:rsidRPr="004F5E22" w:rsidRDefault="004F5E22" w:rsidP="004F5E22">
      <w:pPr>
        <w:pStyle w:val="af8"/>
      </w:pPr>
      <w:r w:rsidRPr="004F5E22">
        <w:t>------------------------------</w:t>
      </w:r>
    </w:p>
    <w:p w14:paraId="6B6F0FB4" w14:textId="77777777" w:rsidR="004F5E22" w:rsidRPr="004F5E22" w:rsidRDefault="004F5E22" w:rsidP="004F5E22">
      <w:pPr>
        <w:pStyle w:val="af8"/>
      </w:pPr>
      <w:r w:rsidRPr="004F5E22">
        <w:t>总价</w:t>
      </w:r>
      <w:r w:rsidRPr="004F5E22">
        <w:t>:         ¥   56.30</w:t>
      </w:r>
    </w:p>
    <w:p w14:paraId="1EBA6387" w14:textId="77777777" w:rsidR="004F5E22" w:rsidRPr="004F5E22" w:rsidRDefault="004F5E22" w:rsidP="004F5E22">
      <w:pPr>
        <w:pStyle w:val="af8"/>
      </w:pPr>
      <w:r w:rsidRPr="004F5E22">
        <w:t>实付</w:t>
      </w:r>
      <w:r w:rsidRPr="004F5E22">
        <w:t>:         ¥   39.41</w:t>
      </w:r>
    </w:p>
    <w:p w14:paraId="6F8904B0" w14:textId="77777777" w:rsidR="004F5E22" w:rsidRPr="004F5E22" w:rsidRDefault="004F5E22" w:rsidP="004F5E22">
      <w:pPr>
        <w:pStyle w:val="af8"/>
      </w:pPr>
      <w:r w:rsidRPr="004F5E22">
        <w:t>节省</w:t>
      </w:r>
      <w:r w:rsidRPr="004F5E22">
        <w:t>:         ¥   16.89</w:t>
      </w:r>
    </w:p>
    <w:p w14:paraId="7685BB30" w14:textId="77777777" w:rsidR="004F5E22" w:rsidRPr="004F5E22" w:rsidRDefault="004F5E22" w:rsidP="004F5E22">
      <w:pPr>
        <w:pStyle w:val="af8"/>
      </w:pPr>
      <w:r w:rsidRPr="004F5E22">
        <w:t>==============================</w:t>
      </w:r>
    </w:p>
    <w:p w14:paraId="036B05F8" w14:textId="77777777" w:rsidR="004F5E22" w:rsidRPr="004F5E22" w:rsidRDefault="00BE3D61" w:rsidP="004F5E22">
      <w:pPr>
        <w:ind w:firstLineChars="0" w:firstLine="0"/>
      </w:pPr>
      <w:r>
        <w:pict w14:anchorId="2DD6BC67">
          <v:rect id="_x0000_i1069" style="width:0;height:1.5pt" o:hralign="center" o:hrstd="t" o:hr="t" fillcolor="#a0a0a0" stroked="f"/>
        </w:pict>
      </w:r>
    </w:p>
    <w:p w14:paraId="3BD0B35E" w14:textId="77777777" w:rsidR="004F5E22" w:rsidRPr="004F5E22" w:rsidRDefault="004F5E22" w:rsidP="004F5E22">
      <w:pPr>
        <w:ind w:firstLine="442"/>
        <w:rPr>
          <w:b/>
          <w:bCs/>
        </w:rPr>
      </w:pPr>
      <w:r w:rsidRPr="004F5E22">
        <w:rPr>
          <w:b/>
          <w:bCs/>
        </w:rPr>
        <w:t>课后作业</w:t>
      </w:r>
    </w:p>
    <w:p w14:paraId="507DE06F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基础作业：</w:t>
      </w:r>
    </w:p>
    <w:p w14:paraId="0817E083" w14:textId="77777777" w:rsidR="004F5E22" w:rsidRPr="004F5E22" w:rsidRDefault="004F5E22" w:rsidP="00386879">
      <w:pPr>
        <w:numPr>
          <w:ilvl w:val="0"/>
          <w:numId w:val="51"/>
        </w:numPr>
        <w:ind w:firstLine="440"/>
      </w:pPr>
      <w:r w:rsidRPr="004F5E22">
        <w:t>新建</w:t>
      </w:r>
      <w:r w:rsidRPr="004F5E22">
        <w:t xml:space="preserve"> 2-1-homework1.py</w:t>
      </w:r>
      <w:r w:rsidRPr="004F5E22">
        <w:t>：编写函数计算</w:t>
      </w:r>
      <w:r w:rsidRPr="004F5E22">
        <w:t>BMI(</w:t>
      </w:r>
      <w:r w:rsidRPr="004F5E22">
        <w:t>身高</w:t>
      </w:r>
      <w:r w:rsidRPr="004F5E22">
        <w:t xml:space="preserve">, </w:t>
      </w:r>
      <w:r w:rsidRPr="004F5E22">
        <w:t>体重</w:t>
      </w:r>
      <w:r w:rsidRPr="004F5E22">
        <w:t>)</w:t>
      </w:r>
      <w:r w:rsidRPr="004F5E22">
        <w:t>，返回</w:t>
      </w:r>
      <w:r w:rsidRPr="004F5E22">
        <w:t>BMI</w:t>
      </w:r>
      <w:r w:rsidRPr="004F5E22">
        <w:t>值和状态（偏瘦</w:t>
      </w:r>
      <w:r w:rsidRPr="004F5E22">
        <w:t>/</w:t>
      </w:r>
      <w:r w:rsidRPr="004F5E22">
        <w:t>正常</w:t>
      </w:r>
      <w:r w:rsidRPr="004F5E22">
        <w:t>/</w:t>
      </w:r>
      <w:r w:rsidRPr="004F5E22">
        <w:t>超重</w:t>
      </w:r>
      <w:r w:rsidRPr="004F5E22">
        <w:t>/</w:t>
      </w:r>
      <w:r w:rsidRPr="004F5E22">
        <w:t>肥胖）</w:t>
      </w:r>
    </w:p>
    <w:p w14:paraId="170CC16E" w14:textId="77777777" w:rsidR="004F5E22" w:rsidRPr="004F5E22" w:rsidRDefault="004F5E22" w:rsidP="00386879">
      <w:pPr>
        <w:numPr>
          <w:ilvl w:val="0"/>
          <w:numId w:val="51"/>
        </w:numPr>
        <w:ind w:firstLine="440"/>
      </w:pPr>
      <w:r w:rsidRPr="004F5E22">
        <w:t>新建</w:t>
      </w:r>
      <w:r w:rsidRPr="004F5E22">
        <w:t xml:space="preserve"> 2-1-homework2.py</w:t>
      </w:r>
      <w:r w:rsidRPr="004F5E22">
        <w:t>：编写函数判断素数</w:t>
      </w:r>
      <w:r w:rsidRPr="004F5E22">
        <w:t>(</w:t>
      </w:r>
      <w:r w:rsidRPr="004F5E22">
        <w:t>数字</w:t>
      </w:r>
      <w:r w:rsidRPr="004F5E22">
        <w:t>)</w:t>
      </w:r>
      <w:r w:rsidRPr="004F5E22">
        <w:t>，返回</w:t>
      </w:r>
      <w:r w:rsidRPr="004F5E22">
        <w:t>True/False</w:t>
      </w:r>
      <w:r w:rsidRPr="004F5E22">
        <w:t>。在主程序中输入数字并调用函数判断</w:t>
      </w:r>
    </w:p>
    <w:p w14:paraId="5F656982" w14:textId="77777777" w:rsidR="004F5E22" w:rsidRPr="004F5E22" w:rsidRDefault="004F5E22" w:rsidP="004F5E22">
      <w:pPr>
        <w:ind w:firstLine="442"/>
      </w:pPr>
      <w:r w:rsidRPr="004F5E22">
        <w:rPr>
          <w:b/>
          <w:bCs/>
        </w:rPr>
        <w:t>挑战作业：</w:t>
      </w:r>
      <w:r w:rsidRPr="004F5E22">
        <w:t xml:space="preserve"> 3. </w:t>
      </w:r>
      <w:r w:rsidRPr="004F5E22">
        <w:t>新建</w:t>
      </w:r>
      <w:r w:rsidRPr="004F5E22">
        <w:t xml:space="preserve"> 2-1-homework3.py</w:t>
      </w:r>
      <w:r w:rsidRPr="004F5E22">
        <w:t>：实现一个带函数封装的</w:t>
      </w:r>
      <w:r w:rsidRPr="004F5E22">
        <w:t>"</w:t>
      </w:r>
      <w:r w:rsidRPr="004F5E22">
        <w:t>石头剪刀布</w:t>
      </w:r>
      <w:r w:rsidRPr="004F5E22">
        <w:t>"</w:t>
      </w:r>
      <w:r w:rsidRPr="004F5E22">
        <w:t>游戏：</w:t>
      </w:r>
    </w:p>
    <w:p w14:paraId="508D842E" w14:textId="77777777" w:rsidR="004F5E22" w:rsidRPr="004F5E22" w:rsidRDefault="004F5E22" w:rsidP="00386879">
      <w:pPr>
        <w:numPr>
          <w:ilvl w:val="0"/>
          <w:numId w:val="52"/>
        </w:numPr>
        <w:ind w:firstLine="440"/>
      </w:pPr>
      <w:r w:rsidRPr="004F5E22">
        <w:t>获取用户选择</w:t>
      </w:r>
      <w:r w:rsidRPr="004F5E22">
        <w:t xml:space="preserve">() → </w:t>
      </w:r>
      <w:r w:rsidRPr="004F5E22">
        <w:t>返回</w:t>
      </w:r>
      <w:r w:rsidRPr="004F5E22">
        <w:t>"</w:t>
      </w:r>
      <w:r w:rsidRPr="004F5E22">
        <w:t>石头</w:t>
      </w:r>
      <w:r w:rsidRPr="004F5E22">
        <w:t>"/"</w:t>
      </w:r>
      <w:r w:rsidRPr="004F5E22">
        <w:t>剪刀</w:t>
      </w:r>
      <w:r w:rsidRPr="004F5E22">
        <w:t>"/"</w:t>
      </w:r>
      <w:r w:rsidRPr="004F5E22">
        <w:t>布</w:t>
      </w:r>
      <w:r w:rsidRPr="004F5E22">
        <w:t>"</w:t>
      </w:r>
    </w:p>
    <w:p w14:paraId="6014BE63" w14:textId="77777777" w:rsidR="004F5E22" w:rsidRPr="004F5E22" w:rsidRDefault="004F5E22" w:rsidP="00386879">
      <w:pPr>
        <w:numPr>
          <w:ilvl w:val="0"/>
          <w:numId w:val="52"/>
        </w:numPr>
        <w:ind w:firstLine="440"/>
      </w:pPr>
      <w:r w:rsidRPr="004F5E22">
        <w:t>电脑随机出拳</w:t>
      </w:r>
      <w:r w:rsidRPr="004F5E22">
        <w:t xml:space="preserve">() → </w:t>
      </w:r>
      <w:r w:rsidRPr="004F5E22">
        <w:t>返回电脑选择</w:t>
      </w:r>
    </w:p>
    <w:p w14:paraId="16D8C877" w14:textId="77777777" w:rsidR="004F5E22" w:rsidRPr="004F5E22" w:rsidRDefault="004F5E22" w:rsidP="00386879">
      <w:pPr>
        <w:numPr>
          <w:ilvl w:val="0"/>
          <w:numId w:val="52"/>
        </w:numPr>
        <w:ind w:firstLine="440"/>
      </w:pPr>
      <w:r w:rsidRPr="004F5E22">
        <w:t>判断胜负</w:t>
      </w:r>
      <w:r w:rsidRPr="004F5E22">
        <w:t>(</w:t>
      </w:r>
      <w:r w:rsidRPr="004F5E22">
        <w:t>玩家</w:t>
      </w:r>
      <w:r w:rsidRPr="004F5E22">
        <w:t xml:space="preserve">, </w:t>
      </w:r>
      <w:r w:rsidRPr="004F5E22">
        <w:t>电脑</w:t>
      </w:r>
      <w:r w:rsidRPr="004F5E22">
        <w:t xml:space="preserve">) → </w:t>
      </w:r>
      <w:r w:rsidRPr="004F5E22">
        <w:t>返回胜负结果</w:t>
      </w:r>
    </w:p>
    <w:p w14:paraId="158F314F" w14:textId="77777777" w:rsidR="004F5E22" w:rsidRPr="004F5E22" w:rsidRDefault="004F5E22" w:rsidP="00386879">
      <w:pPr>
        <w:numPr>
          <w:ilvl w:val="0"/>
          <w:numId w:val="52"/>
        </w:numPr>
        <w:ind w:firstLine="440"/>
      </w:pPr>
      <w:r w:rsidRPr="004F5E22">
        <w:t>主程序循环对战，直到玩家输入</w:t>
      </w:r>
      <w:r w:rsidRPr="004F5E22">
        <w:t>"</w:t>
      </w:r>
      <w:r w:rsidRPr="004F5E22">
        <w:t>退出</w:t>
      </w:r>
      <w:r w:rsidRPr="004F5E22">
        <w:t>"</w:t>
      </w:r>
    </w:p>
    <w:p w14:paraId="14CDB4AF" w14:textId="71BEECAD" w:rsidR="00042D46" w:rsidRDefault="004F5E22" w:rsidP="00042D46">
      <w:pPr>
        <w:ind w:firstLine="442"/>
      </w:pPr>
      <w:proofErr w:type="gramStart"/>
      <w:r w:rsidRPr="004F5E22">
        <w:rPr>
          <w:b/>
          <w:bCs/>
        </w:rPr>
        <w:t>洛</w:t>
      </w:r>
      <w:proofErr w:type="gramEnd"/>
      <w:r w:rsidRPr="004F5E22">
        <w:rPr>
          <w:b/>
          <w:bCs/>
        </w:rPr>
        <w:t>谷专项训练：</w:t>
      </w:r>
      <w:r w:rsidRPr="004F5E22">
        <w:t xml:space="preserve"> </w:t>
      </w:r>
      <w:r w:rsidR="00042D46" w:rsidRPr="00042D46">
        <w:t>https://www.luogu.com.cn/problem/P5735</w:t>
      </w:r>
      <w:r w:rsidR="00042D46">
        <w:br/>
      </w:r>
      <w:r w:rsidR="00042D46" w:rsidRPr="00042D46">
        <w:t>https://www.luogu.com.cn/problem/P5737</w:t>
      </w:r>
      <w:r w:rsidR="00042D46">
        <w:br/>
      </w:r>
      <w:r w:rsidR="00042D46" w:rsidRPr="00042D46">
        <w:t>https://www.luogu.com.cn/problem/P5739</w:t>
      </w:r>
      <w:r w:rsidR="00042D46">
        <w:br/>
      </w:r>
      <w:r w:rsidR="00042D46" w:rsidRPr="00042D46">
        <w:t>https://www.luogu.com.cn/problem/P1304</w:t>
      </w:r>
    </w:p>
    <w:p w14:paraId="4C75BB1D" w14:textId="4696732F" w:rsidR="004F5E22" w:rsidRPr="004F5E22" w:rsidRDefault="00BE3D61" w:rsidP="00042D46">
      <w:pPr>
        <w:ind w:firstLine="440"/>
      </w:pPr>
      <w:r>
        <w:pict w14:anchorId="220682C0">
          <v:rect id="_x0000_i1070" style="width:0;height:1.5pt" o:hralign="center" o:hrstd="t" o:hr="t" fillcolor="#a0a0a0" stroked="f"/>
        </w:pict>
      </w:r>
    </w:p>
    <w:p w14:paraId="5B9818C2" w14:textId="77777777" w:rsidR="004F5E22" w:rsidRPr="004F5E22" w:rsidRDefault="004F5E22" w:rsidP="004F5E22">
      <w:pPr>
        <w:ind w:firstLine="442"/>
        <w:rPr>
          <w:b/>
          <w:bCs/>
        </w:rPr>
      </w:pPr>
      <w:r w:rsidRPr="004F5E22">
        <w:rPr>
          <w:b/>
          <w:bCs/>
        </w:rPr>
        <w:t>本小节小结</w:t>
      </w:r>
    </w:p>
    <w:p w14:paraId="74FAA06B" w14:textId="77777777" w:rsidR="004F5E22" w:rsidRPr="004F5E22" w:rsidRDefault="004F5E22" w:rsidP="004F5E22">
      <w:pPr>
        <w:ind w:firstLine="440"/>
      </w:pPr>
      <w:r w:rsidRPr="004F5E22">
        <w:lastRenderedPageBreak/>
        <w:t>通过</w:t>
      </w:r>
      <w:r w:rsidRPr="004F5E22">
        <w:t>2.1</w:t>
      </w:r>
      <w:r w:rsidRPr="004F5E22">
        <w:t>节的学习，你掌握了</w:t>
      </w:r>
      <w:r w:rsidRPr="004F5E22">
        <w:rPr>
          <w:b/>
          <w:bCs/>
        </w:rPr>
        <w:t>函数</w:t>
      </w:r>
      <w:r w:rsidRPr="004F5E22">
        <w:t>这一神器：</w:t>
      </w:r>
    </w:p>
    <w:p w14:paraId="4DE90FD2" w14:textId="77777777" w:rsidR="004F5E22" w:rsidRPr="004F5E22" w:rsidRDefault="004F5E22" w:rsidP="00386879">
      <w:pPr>
        <w:numPr>
          <w:ilvl w:val="0"/>
          <w:numId w:val="53"/>
        </w:numPr>
        <w:ind w:firstLine="442"/>
      </w:pPr>
      <w:r w:rsidRPr="004F5E22">
        <w:rPr>
          <w:b/>
          <w:bCs/>
        </w:rPr>
        <w:t>定义函数</w:t>
      </w:r>
      <w:r w:rsidRPr="004F5E22">
        <w:t>：</w:t>
      </w:r>
      <w:r w:rsidRPr="004F5E22">
        <w:t xml:space="preserve">def </w:t>
      </w:r>
      <w:r w:rsidRPr="004F5E22">
        <w:t>函数名</w:t>
      </w:r>
      <w:r w:rsidRPr="004F5E22">
        <w:t>(</w:t>
      </w:r>
      <w:r w:rsidRPr="004F5E22">
        <w:t>参数</w:t>
      </w:r>
      <w:r w:rsidRPr="004F5E22">
        <w:t>):</w:t>
      </w:r>
    </w:p>
    <w:p w14:paraId="0110DB50" w14:textId="77777777" w:rsidR="004F5E22" w:rsidRPr="004F5E22" w:rsidRDefault="004F5E22" w:rsidP="00386879">
      <w:pPr>
        <w:numPr>
          <w:ilvl w:val="0"/>
          <w:numId w:val="53"/>
        </w:numPr>
        <w:ind w:firstLine="442"/>
      </w:pPr>
      <w:r w:rsidRPr="004F5E22">
        <w:rPr>
          <w:b/>
          <w:bCs/>
        </w:rPr>
        <w:t>调用函数</w:t>
      </w:r>
      <w:r w:rsidRPr="004F5E22">
        <w:t>：函数名</w:t>
      </w:r>
      <w:r w:rsidRPr="004F5E22">
        <w:t>(</w:t>
      </w:r>
      <w:r w:rsidRPr="004F5E22">
        <w:t>参数</w:t>
      </w:r>
      <w:r w:rsidRPr="004F5E22">
        <w:t>)</w:t>
      </w:r>
    </w:p>
    <w:p w14:paraId="7EBA2E60" w14:textId="77777777" w:rsidR="004F5E22" w:rsidRPr="004F5E22" w:rsidRDefault="004F5E22" w:rsidP="00386879">
      <w:pPr>
        <w:numPr>
          <w:ilvl w:val="0"/>
          <w:numId w:val="53"/>
        </w:numPr>
        <w:ind w:firstLine="442"/>
      </w:pPr>
      <w:r w:rsidRPr="004F5E22">
        <w:rPr>
          <w:b/>
          <w:bCs/>
        </w:rPr>
        <w:t>返回值</w:t>
      </w:r>
      <w:r w:rsidRPr="004F5E22">
        <w:t>：</w:t>
      </w:r>
      <w:r w:rsidRPr="004F5E22">
        <w:t>return</w:t>
      </w:r>
      <w:r w:rsidRPr="004F5E22">
        <w:t>把结果送回来</w:t>
      </w:r>
    </w:p>
    <w:p w14:paraId="4792206C" w14:textId="77777777" w:rsidR="004F5E22" w:rsidRPr="004F5E22" w:rsidRDefault="004F5E22" w:rsidP="00386879">
      <w:pPr>
        <w:numPr>
          <w:ilvl w:val="0"/>
          <w:numId w:val="53"/>
        </w:numPr>
        <w:ind w:firstLine="442"/>
      </w:pPr>
      <w:r w:rsidRPr="004F5E22">
        <w:rPr>
          <w:b/>
          <w:bCs/>
        </w:rPr>
        <w:t>作用域</w:t>
      </w:r>
      <w:r w:rsidRPr="004F5E22">
        <w:t>：局部变量和全局变量的区别</w:t>
      </w:r>
    </w:p>
    <w:p w14:paraId="4BF2A4E1" w14:textId="77777777" w:rsidR="004F5E22" w:rsidRPr="004F5E22" w:rsidRDefault="004F5E22" w:rsidP="004F5E22">
      <w:pPr>
        <w:ind w:firstLine="440"/>
      </w:pPr>
      <w:r w:rsidRPr="004F5E22">
        <w:t>记住：</w:t>
      </w:r>
      <w:r w:rsidRPr="004F5E22">
        <w:rPr>
          <w:b/>
          <w:bCs/>
        </w:rPr>
        <w:t>函数是程序员的乐高积木</w:t>
      </w:r>
      <w:r w:rsidRPr="004F5E22">
        <w:t>，用得好能让代码从</w:t>
      </w:r>
      <w:r w:rsidRPr="004F5E22">
        <w:t>"</w:t>
      </w:r>
      <w:r w:rsidRPr="004F5E22">
        <w:t>一摊烂泥</w:t>
      </w:r>
      <w:r w:rsidRPr="004F5E22">
        <w:t>"</w:t>
      </w:r>
      <w:r w:rsidRPr="004F5E22">
        <w:t>变成</w:t>
      </w:r>
      <w:r w:rsidRPr="004F5E22">
        <w:t>"</w:t>
      </w:r>
      <w:r w:rsidRPr="004F5E22">
        <w:t>精美建筑</w:t>
      </w:r>
      <w:r w:rsidRPr="004F5E22">
        <w:t>"</w:t>
      </w:r>
      <w:r w:rsidRPr="004F5E22">
        <w:t>。现在你可以把重复代码打包，让程序变得简洁、优雅、易于维护！</w:t>
      </w:r>
    </w:p>
    <w:p w14:paraId="44787573" w14:textId="53204637" w:rsidR="00346E28" w:rsidRDefault="00346E28">
      <w:pPr>
        <w:widowControl/>
        <w:spacing w:after="160" w:line="278" w:lineRule="auto"/>
        <w:ind w:firstLineChars="0" w:firstLine="0"/>
        <w:rPr>
          <w:i/>
          <w:iCs/>
        </w:rPr>
      </w:pPr>
      <w:r>
        <w:rPr>
          <w:i/>
          <w:iCs/>
        </w:rPr>
        <w:br w:type="page"/>
      </w:r>
    </w:p>
    <w:p w14:paraId="4134FEC8" w14:textId="77777777" w:rsidR="00C061EF" w:rsidRPr="00C061EF" w:rsidRDefault="00C061EF" w:rsidP="00C061EF">
      <w:pPr>
        <w:pStyle w:val="2"/>
      </w:pPr>
      <w:bookmarkStart w:id="45" w:name="_Toc218877954"/>
      <w:r w:rsidRPr="00C061EF">
        <w:lastRenderedPageBreak/>
        <w:t xml:space="preserve">2.2 </w:t>
      </w:r>
      <w:r w:rsidRPr="00C061EF">
        <w:t>函数进阶</w:t>
      </w:r>
      <w:bookmarkEnd w:id="45"/>
    </w:p>
    <w:p w14:paraId="291F2888" w14:textId="648218B3" w:rsidR="00C061EF" w:rsidRPr="00C061EF" w:rsidRDefault="00C061EF" w:rsidP="00C061EF">
      <w:pPr>
        <w:pStyle w:val="3"/>
      </w:pPr>
      <w:bookmarkStart w:id="46" w:name="_Toc218877955"/>
      <w:r w:rsidRPr="00C061EF">
        <w:t xml:space="preserve">2.2.1 </w:t>
      </w:r>
      <w:r w:rsidR="00E70678">
        <w:rPr>
          <w:rFonts w:hint="eastAsia"/>
        </w:rPr>
        <w:t>*</w:t>
      </w:r>
      <w:r w:rsidRPr="00C061EF">
        <w:t>匿名函数</w:t>
      </w:r>
      <w:r w:rsidRPr="00C061EF">
        <w:t>lambda</w:t>
      </w:r>
      <w:bookmarkEnd w:id="46"/>
    </w:p>
    <w:p w14:paraId="2B62B622" w14:textId="77777777" w:rsidR="00C061EF" w:rsidRPr="00C061EF" w:rsidRDefault="00C061EF" w:rsidP="00C061EF">
      <w:pPr>
        <w:ind w:firstLine="440"/>
      </w:pPr>
      <w:r w:rsidRPr="00C061EF">
        <w:t>有时候我们需要一个</w:t>
      </w:r>
      <w:r w:rsidRPr="00C061EF">
        <w:rPr>
          <w:b/>
          <w:bCs/>
        </w:rPr>
        <w:t>简单函数</w:t>
      </w:r>
      <w:r w:rsidRPr="00C061EF">
        <w:t>，但懒得写</w:t>
      </w:r>
      <w:r w:rsidRPr="00C061EF">
        <w:t>def</w:t>
      </w:r>
      <w:r w:rsidRPr="00C061EF">
        <w:t>和起名字。就像点外卖时选择</w:t>
      </w:r>
      <w:r w:rsidRPr="00C061EF">
        <w:t>"</w:t>
      </w:r>
      <w:r w:rsidRPr="00C061EF">
        <w:t>匿名用户</w:t>
      </w:r>
      <w:r w:rsidRPr="00C061EF">
        <w:t>"</w:t>
      </w:r>
      <w:r w:rsidRPr="00C061EF">
        <w:t>评价一样，</w:t>
      </w:r>
      <w:r w:rsidRPr="00C061EF">
        <w:rPr>
          <w:b/>
          <w:bCs/>
        </w:rPr>
        <w:t>lambda</w:t>
      </w:r>
      <w:r w:rsidRPr="00C061EF">
        <w:t>就是函数的</w:t>
      </w:r>
      <w:r w:rsidRPr="00C061EF">
        <w:t>"</w:t>
      </w:r>
      <w:r w:rsidRPr="00C061EF">
        <w:t>匿名模式</w:t>
      </w:r>
      <w:r w:rsidRPr="00C061EF">
        <w:t>"</w:t>
      </w:r>
      <w:r w:rsidRPr="00C061EF">
        <w:t>。</w:t>
      </w:r>
    </w:p>
    <w:p w14:paraId="04F21032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基本语法：</w:t>
      </w:r>
    </w:p>
    <w:p w14:paraId="2FF0D48F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格式：</w:t>
      </w:r>
      <w:r w:rsidRPr="00C061EF">
        <w:t xml:space="preserve">lambda </w:t>
      </w:r>
      <w:r w:rsidRPr="00C061EF">
        <w:t>参数</w:t>
      </w:r>
      <w:r w:rsidRPr="00C061EF">
        <w:t xml:space="preserve">: </w:t>
      </w:r>
      <w:r w:rsidRPr="00C061EF">
        <w:t>表达式</w:t>
      </w:r>
    </w:p>
    <w:p w14:paraId="45173DB4" w14:textId="77777777" w:rsidR="00C061EF" w:rsidRPr="00C061EF" w:rsidRDefault="00C061EF" w:rsidP="00C061EF">
      <w:pPr>
        <w:pStyle w:val="af8"/>
      </w:pPr>
      <w:r w:rsidRPr="00C061EF">
        <w:t xml:space="preserve">lambda x: x * 2  # </w:t>
      </w:r>
      <w:r w:rsidRPr="00C061EF">
        <w:t>这是一个函数对象，功能：输入</w:t>
      </w:r>
      <w:r w:rsidRPr="00C061EF">
        <w:t>x</w:t>
      </w:r>
      <w:r w:rsidRPr="00C061EF">
        <w:t>，返回</w:t>
      </w:r>
      <w:r w:rsidRPr="00C061EF">
        <w:t>x*2</w:t>
      </w:r>
    </w:p>
    <w:p w14:paraId="27A6EE5F" w14:textId="77777777" w:rsidR="00C061EF" w:rsidRPr="00C061EF" w:rsidRDefault="00C061EF" w:rsidP="00C061EF">
      <w:pPr>
        <w:pStyle w:val="af8"/>
      </w:pPr>
    </w:p>
    <w:p w14:paraId="4A136D08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但这样写没法用，要赋值给变量</w:t>
      </w:r>
    </w:p>
    <w:p w14:paraId="664AA06C" w14:textId="77777777" w:rsidR="00C061EF" w:rsidRPr="00C061EF" w:rsidRDefault="00C061EF" w:rsidP="00C061EF">
      <w:pPr>
        <w:pStyle w:val="af8"/>
      </w:pPr>
      <w:r w:rsidRPr="00C061EF">
        <w:t>翻倍</w:t>
      </w:r>
      <w:r w:rsidRPr="00C061EF">
        <w:t xml:space="preserve"> = lambda x: x * 2</w:t>
      </w:r>
    </w:p>
    <w:p w14:paraId="57F94B3D" w14:textId="77777777" w:rsidR="00C061EF" w:rsidRPr="00C061EF" w:rsidRDefault="00C061EF" w:rsidP="00C061EF">
      <w:pPr>
        <w:pStyle w:val="af8"/>
      </w:pPr>
      <w:r w:rsidRPr="00C061EF">
        <w:t>print(</w:t>
      </w:r>
      <w:r w:rsidRPr="00C061EF">
        <w:t>翻倍</w:t>
      </w:r>
      <w:r w:rsidRPr="00C061EF">
        <w:t xml:space="preserve">(5))  # </w:t>
      </w:r>
      <w:r w:rsidRPr="00C061EF">
        <w:t>输出</w:t>
      </w:r>
      <w:r w:rsidRPr="00C061EF">
        <w:t>: 10</w:t>
      </w:r>
    </w:p>
    <w:p w14:paraId="11C8549B" w14:textId="77777777" w:rsidR="00C061EF" w:rsidRPr="00C061EF" w:rsidRDefault="00C061EF" w:rsidP="00270A4C">
      <w:pPr>
        <w:ind w:firstLine="440"/>
      </w:pPr>
      <w:r w:rsidRPr="00C061EF">
        <w:t>lambda limitations</w:t>
      </w:r>
      <w:r w:rsidRPr="00C061EF">
        <w:t>：</w:t>
      </w:r>
    </w:p>
    <w:p w14:paraId="4D6271EF" w14:textId="77777777" w:rsidR="00C061EF" w:rsidRPr="00C061EF" w:rsidRDefault="00C061EF" w:rsidP="00270A4C">
      <w:pPr>
        <w:ind w:firstLine="440"/>
      </w:pPr>
      <w:r w:rsidRPr="00C061EF">
        <w:t>只能写一个表达式，不能写语句（如</w:t>
      </w:r>
      <w:r w:rsidRPr="00C061EF">
        <w:t>if</w:t>
      </w:r>
      <w:r w:rsidRPr="00C061EF">
        <w:t>、</w:t>
      </w:r>
      <w:r w:rsidRPr="00C061EF">
        <w:t>for</w:t>
      </w:r>
      <w:r w:rsidRPr="00C061EF">
        <w:t>、赋值）</w:t>
      </w:r>
    </w:p>
    <w:p w14:paraId="54B9BD6F" w14:textId="77777777" w:rsidR="00C061EF" w:rsidRPr="00C061EF" w:rsidRDefault="00C061EF" w:rsidP="00270A4C">
      <w:pPr>
        <w:ind w:firstLine="440"/>
      </w:pPr>
      <w:r w:rsidRPr="00C061EF">
        <w:t>自动返回表达式的结果，不需要</w:t>
      </w:r>
      <w:r w:rsidRPr="00C061EF">
        <w:t>return</w:t>
      </w:r>
    </w:p>
    <w:p w14:paraId="74A51C78" w14:textId="77777777" w:rsidR="00C061EF" w:rsidRPr="00C061EF" w:rsidRDefault="00C061EF" w:rsidP="00270A4C">
      <w:pPr>
        <w:ind w:firstLine="440"/>
      </w:pPr>
      <w:r w:rsidRPr="00C061EF">
        <w:t>适合简单逻辑，复杂逻辑还是要用</w:t>
      </w:r>
      <w:r w:rsidRPr="00C061EF">
        <w:t>def</w:t>
      </w:r>
    </w:p>
    <w:p w14:paraId="7D421CEE" w14:textId="77777777" w:rsidR="00C061EF" w:rsidRPr="00C061EF" w:rsidRDefault="00C061EF" w:rsidP="00270A4C">
      <w:pPr>
        <w:ind w:firstLine="440"/>
      </w:pPr>
      <w:r w:rsidRPr="00C061EF">
        <w:t>经典场景：排序</w:t>
      </w:r>
      <w:r w:rsidRPr="00C061EF">
        <w:t xml:space="preserve"> key </w:t>
      </w:r>
      <w:r w:rsidRPr="00C061EF">
        <w:t>函数</w:t>
      </w:r>
    </w:p>
    <w:p w14:paraId="5309A8E9" w14:textId="77777777" w:rsidR="00C061EF" w:rsidRPr="00C061EF" w:rsidRDefault="00C061EF" w:rsidP="00C061EF">
      <w:pPr>
        <w:pStyle w:val="af8"/>
      </w:pPr>
      <w:r w:rsidRPr="00C061EF">
        <w:t>students = [</w:t>
      </w:r>
    </w:p>
    <w:p w14:paraId="34A1CDE9" w14:textId="77777777" w:rsidR="00C061EF" w:rsidRPr="00C061EF" w:rsidRDefault="00C061EF" w:rsidP="00C061EF">
      <w:pPr>
        <w:pStyle w:val="af8"/>
      </w:pPr>
      <w:r w:rsidRPr="00C061EF">
        <w:t xml:space="preserve">    {"name": "</w:t>
      </w:r>
      <w:r w:rsidRPr="00C061EF">
        <w:t>小明</w:t>
      </w:r>
      <w:r w:rsidRPr="00C061EF">
        <w:t>", "score": 85},</w:t>
      </w:r>
    </w:p>
    <w:p w14:paraId="3E652043" w14:textId="77777777" w:rsidR="00C061EF" w:rsidRPr="00C061EF" w:rsidRDefault="00C061EF" w:rsidP="00C061EF">
      <w:pPr>
        <w:pStyle w:val="af8"/>
      </w:pPr>
      <w:r w:rsidRPr="00C061EF">
        <w:t xml:space="preserve">    {"name": "</w:t>
      </w:r>
      <w:r w:rsidRPr="00C061EF">
        <w:t>小红</w:t>
      </w:r>
      <w:r w:rsidRPr="00C061EF">
        <w:t>", "score": 92},</w:t>
      </w:r>
    </w:p>
    <w:p w14:paraId="48938228" w14:textId="77777777" w:rsidR="00C061EF" w:rsidRPr="00C061EF" w:rsidRDefault="00C061EF" w:rsidP="00C061EF">
      <w:pPr>
        <w:pStyle w:val="af8"/>
      </w:pPr>
      <w:r w:rsidRPr="00C061EF">
        <w:t xml:space="preserve">    {"name": "</w:t>
      </w:r>
      <w:r w:rsidRPr="00C061EF">
        <w:t>小刚</w:t>
      </w:r>
      <w:r w:rsidRPr="00C061EF">
        <w:t>", "score": 78}</w:t>
      </w:r>
    </w:p>
    <w:p w14:paraId="5DF50DE0" w14:textId="77777777" w:rsidR="00C061EF" w:rsidRPr="00C061EF" w:rsidRDefault="00C061EF" w:rsidP="00C061EF">
      <w:pPr>
        <w:pStyle w:val="af8"/>
      </w:pPr>
      <w:r w:rsidRPr="00C061EF">
        <w:t>]</w:t>
      </w:r>
    </w:p>
    <w:p w14:paraId="1D221FF2" w14:textId="77777777" w:rsidR="00C061EF" w:rsidRPr="00C061EF" w:rsidRDefault="00C061EF" w:rsidP="00C061EF">
      <w:pPr>
        <w:pStyle w:val="af8"/>
      </w:pPr>
    </w:p>
    <w:p w14:paraId="41304B06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按分数排序，</w:t>
      </w:r>
      <w:r w:rsidRPr="00C061EF">
        <w:t>lambda</w:t>
      </w:r>
      <w:r w:rsidRPr="00C061EF">
        <w:t>告诉</w:t>
      </w:r>
      <w:r w:rsidRPr="00C061EF">
        <w:t>sorted</w:t>
      </w:r>
      <w:r w:rsidRPr="00C061EF">
        <w:t>用每个元素的</w:t>
      </w:r>
      <w:r w:rsidRPr="00C061EF">
        <w:t>['score']</w:t>
      </w:r>
      <w:r w:rsidRPr="00C061EF">
        <w:t>作为排序依据</w:t>
      </w:r>
    </w:p>
    <w:p w14:paraId="74BB0349" w14:textId="77777777" w:rsidR="00C061EF" w:rsidRPr="00C061EF" w:rsidRDefault="00C061EF" w:rsidP="00C061EF">
      <w:pPr>
        <w:pStyle w:val="af8"/>
      </w:pPr>
      <w:proofErr w:type="spellStart"/>
      <w:proofErr w:type="gramStart"/>
      <w:r w:rsidRPr="00C061EF">
        <w:t>students.sort</w:t>
      </w:r>
      <w:proofErr w:type="spellEnd"/>
      <w:proofErr w:type="gramEnd"/>
      <w:r w:rsidRPr="00C061EF">
        <w:t>(key=lambda s: s["score"], reverse=True)</w:t>
      </w:r>
    </w:p>
    <w:p w14:paraId="457A0D1E" w14:textId="77777777" w:rsidR="00C061EF" w:rsidRPr="00C061EF" w:rsidRDefault="00C061EF" w:rsidP="00C061EF">
      <w:pPr>
        <w:pStyle w:val="af8"/>
      </w:pPr>
      <w:r w:rsidRPr="00C061EF">
        <w:t xml:space="preserve">print(students)  # </w:t>
      </w:r>
      <w:r w:rsidRPr="00C061EF">
        <w:t>小红、小明、小刚</w:t>
      </w:r>
    </w:p>
    <w:p w14:paraId="76560CA4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生活比喻：</w:t>
      </w:r>
    </w:p>
    <w:p w14:paraId="5E2FDA20" w14:textId="77777777" w:rsidR="00C061EF" w:rsidRPr="00C061EF" w:rsidRDefault="00C061EF" w:rsidP="00386879">
      <w:pPr>
        <w:numPr>
          <w:ilvl w:val="0"/>
          <w:numId w:val="54"/>
        </w:numPr>
        <w:ind w:firstLine="442"/>
      </w:pPr>
      <w:r w:rsidRPr="00C061EF">
        <w:rPr>
          <w:b/>
          <w:bCs/>
        </w:rPr>
        <w:t>def</w:t>
      </w:r>
      <w:r w:rsidRPr="00C061EF">
        <w:rPr>
          <w:b/>
          <w:bCs/>
        </w:rPr>
        <w:t>函数</w:t>
      </w:r>
      <w:r w:rsidRPr="00C061EF">
        <w:t>：正式员工，有工牌、有全名，能干复杂工作</w:t>
      </w:r>
    </w:p>
    <w:p w14:paraId="6CCFE2DA" w14:textId="77777777" w:rsidR="00C061EF" w:rsidRPr="00C061EF" w:rsidRDefault="00C061EF" w:rsidP="00386879">
      <w:pPr>
        <w:numPr>
          <w:ilvl w:val="0"/>
          <w:numId w:val="54"/>
        </w:numPr>
        <w:ind w:firstLine="442"/>
      </w:pPr>
      <w:r w:rsidRPr="00C061EF">
        <w:rPr>
          <w:b/>
          <w:bCs/>
        </w:rPr>
        <w:t>lambda</w:t>
      </w:r>
      <w:r w:rsidRPr="00C061EF">
        <w:t>：临时工，没名字（匿名），只</w:t>
      </w:r>
      <w:proofErr w:type="gramStart"/>
      <w:r w:rsidRPr="00C061EF">
        <w:t>干简单</w:t>
      </w:r>
      <w:proofErr w:type="gramEnd"/>
      <w:r w:rsidRPr="00C061EF">
        <w:t>的活儿</w:t>
      </w:r>
    </w:p>
    <w:p w14:paraId="7E3EAE3E" w14:textId="77777777" w:rsidR="00C061EF" w:rsidRPr="00C061EF" w:rsidRDefault="00BE3D61" w:rsidP="00C061EF">
      <w:pPr>
        <w:ind w:firstLineChars="0" w:firstLine="0"/>
      </w:pPr>
      <w:r>
        <w:pict w14:anchorId="086094B2">
          <v:rect id="_x0000_i1071" style="width:0;height:1.5pt" o:hralign="center" o:hrstd="t" o:hr="t" fillcolor="#a0a0a0" stroked="f"/>
        </w:pict>
      </w:r>
    </w:p>
    <w:p w14:paraId="0A5AA2E1" w14:textId="77777777" w:rsidR="00CA614F" w:rsidRDefault="00CA614F">
      <w:pPr>
        <w:widowControl/>
        <w:spacing w:after="160" w:line="278" w:lineRule="auto"/>
        <w:ind w:firstLineChars="0" w:firstLine="0"/>
        <w:rPr>
          <w:rFonts w:eastAsia="华文中宋" w:cstheme="majorBidi"/>
          <w:sz w:val="32"/>
          <w:szCs w:val="32"/>
        </w:rPr>
      </w:pPr>
      <w:r>
        <w:br w:type="page"/>
      </w:r>
    </w:p>
    <w:p w14:paraId="45AF73D7" w14:textId="044947F8" w:rsidR="00C061EF" w:rsidRPr="00C061EF" w:rsidRDefault="00C061EF" w:rsidP="00C061EF">
      <w:pPr>
        <w:pStyle w:val="3"/>
      </w:pPr>
      <w:bookmarkStart w:id="47" w:name="_Toc218877956"/>
      <w:r w:rsidRPr="00C061EF">
        <w:lastRenderedPageBreak/>
        <w:t xml:space="preserve">2.2.2 </w:t>
      </w:r>
      <w:r w:rsidR="00CA614F">
        <w:rPr>
          <w:rFonts w:hint="eastAsia"/>
        </w:rPr>
        <w:t>*</w:t>
      </w:r>
      <w:r w:rsidRPr="00C061EF">
        <w:t>高阶函数：函数当参数用</w:t>
      </w:r>
      <w:bookmarkEnd w:id="47"/>
    </w:p>
    <w:p w14:paraId="76FBC78F" w14:textId="77777777" w:rsidR="00C061EF" w:rsidRPr="00C061EF" w:rsidRDefault="00C061EF" w:rsidP="00C061EF">
      <w:pPr>
        <w:ind w:firstLine="440"/>
      </w:pPr>
      <w:r w:rsidRPr="00C061EF">
        <w:t>在</w:t>
      </w:r>
      <w:r w:rsidRPr="00C061EF">
        <w:t>Python</w:t>
      </w:r>
      <w:r w:rsidRPr="00C061EF">
        <w:t>里，函数是</w:t>
      </w:r>
      <w:r w:rsidRPr="00C061EF">
        <w:rPr>
          <w:b/>
          <w:bCs/>
        </w:rPr>
        <w:t>一等公民</w:t>
      </w:r>
      <w:r w:rsidRPr="00C061EF">
        <w:t>，可以像变量一样传来传去。</w:t>
      </w:r>
      <w:r w:rsidRPr="00C061EF">
        <w:rPr>
          <w:b/>
          <w:bCs/>
        </w:rPr>
        <w:t>高阶函数</w:t>
      </w:r>
      <w:r w:rsidRPr="00C061EF">
        <w:t>就是接收函数作为参数的函数。</w:t>
      </w:r>
    </w:p>
    <w:p w14:paraId="3423AB97" w14:textId="77777777" w:rsidR="00C061EF" w:rsidRPr="00C061EF" w:rsidRDefault="00C061EF" w:rsidP="00C061EF">
      <w:pPr>
        <w:ind w:firstLine="442"/>
        <w:rPr>
          <w:b/>
          <w:bCs/>
        </w:rPr>
      </w:pPr>
      <w:r w:rsidRPr="00C061EF">
        <w:rPr>
          <w:b/>
          <w:bCs/>
        </w:rPr>
        <w:t>map()</w:t>
      </w:r>
      <w:r w:rsidRPr="00C061EF">
        <w:rPr>
          <w:b/>
          <w:bCs/>
        </w:rPr>
        <w:t>：批量加工</w:t>
      </w:r>
    </w:p>
    <w:p w14:paraId="3A437071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把列表每个元素都变平方</w:t>
      </w:r>
    </w:p>
    <w:p w14:paraId="483D8328" w14:textId="77777777" w:rsidR="00C061EF" w:rsidRPr="00C061EF" w:rsidRDefault="00C061EF" w:rsidP="00C061EF">
      <w:pPr>
        <w:pStyle w:val="af8"/>
      </w:pPr>
      <w:r w:rsidRPr="00C061EF">
        <w:t>numbers = [1, 2, 3, 4, 5]</w:t>
      </w:r>
    </w:p>
    <w:p w14:paraId="7ADD62C7" w14:textId="77777777" w:rsidR="00C061EF" w:rsidRPr="00C061EF" w:rsidRDefault="00C061EF" w:rsidP="00C061EF">
      <w:pPr>
        <w:pStyle w:val="af8"/>
      </w:pPr>
      <w:r w:rsidRPr="00C061EF">
        <w:t>平方列表</w:t>
      </w:r>
      <w:r w:rsidRPr="00C061EF">
        <w:t xml:space="preserve"> = map(lambda x: x**2, numbers)  # map</w:t>
      </w:r>
      <w:r w:rsidRPr="00C061EF">
        <w:t>返回迭代器</w:t>
      </w:r>
    </w:p>
    <w:p w14:paraId="1A2376EA" w14:textId="77777777" w:rsidR="00C061EF" w:rsidRPr="00C061EF" w:rsidRDefault="00C061EF" w:rsidP="00C061EF">
      <w:pPr>
        <w:pStyle w:val="af8"/>
      </w:pPr>
      <w:r w:rsidRPr="00C061EF">
        <w:t>print(list(</w:t>
      </w:r>
      <w:r w:rsidRPr="00C061EF">
        <w:t>平方列表</w:t>
      </w:r>
      <w:r w:rsidRPr="00C061EF">
        <w:t xml:space="preserve">))  # </w:t>
      </w:r>
      <w:r w:rsidRPr="00C061EF">
        <w:t>输出</w:t>
      </w:r>
      <w:r w:rsidRPr="00C061EF">
        <w:t>: [1, 4, 9, 16, 25]</w:t>
      </w:r>
    </w:p>
    <w:p w14:paraId="529F405F" w14:textId="77777777" w:rsidR="00C061EF" w:rsidRDefault="00C061EF" w:rsidP="00C061EF">
      <w:pPr>
        <w:ind w:firstLine="442"/>
        <w:rPr>
          <w:b/>
          <w:bCs/>
        </w:rPr>
      </w:pPr>
    </w:p>
    <w:p w14:paraId="5D95A3FB" w14:textId="71472D3C" w:rsidR="00C061EF" w:rsidRPr="00C061EF" w:rsidRDefault="00C061EF" w:rsidP="00C061EF">
      <w:pPr>
        <w:ind w:firstLine="442"/>
        <w:rPr>
          <w:b/>
          <w:bCs/>
        </w:rPr>
      </w:pPr>
      <w:r w:rsidRPr="00C061EF">
        <w:rPr>
          <w:b/>
          <w:bCs/>
        </w:rPr>
        <w:t>filter()</w:t>
      </w:r>
      <w:r w:rsidRPr="00C061EF">
        <w:rPr>
          <w:b/>
          <w:bCs/>
        </w:rPr>
        <w:t>：批量筛选</w:t>
      </w:r>
    </w:p>
    <w:p w14:paraId="0F348C15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筛选偶数</w:t>
      </w:r>
    </w:p>
    <w:p w14:paraId="6DEEAD4F" w14:textId="77777777" w:rsidR="00C061EF" w:rsidRPr="00C061EF" w:rsidRDefault="00C061EF" w:rsidP="00C061EF">
      <w:pPr>
        <w:pStyle w:val="af8"/>
      </w:pPr>
      <w:r w:rsidRPr="00C061EF">
        <w:t>numbers = [1, 2, 3, 4, 5, 6, 7, 8]</w:t>
      </w:r>
    </w:p>
    <w:p w14:paraId="787BABED" w14:textId="77777777" w:rsidR="00C061EF" w:rsidRPr="00C061EF" w:rsidRDefault="00C061EF" w:rsidP="00C061EF">
      <w:pPr>
        <w:pStyle w:val="af8"/>
      </w:pPr>
      <w:r w:rsidRPr="00C061EF">
        <w:t>偶数</w:t>
      </w:r>
      <w:r w:rsidRPr="00C061EF">
        <w:t xml:space="preserve"> = filter(lambda x: x % 2 == 0, numbers)  # </w:t>
      </w:r>
      <w:r w:rsidRPr="00C061EF">
        <w:t>保留使函数返回</w:t>
      </w:r>
      <w:r w:rsidRPr="00C061EF">
        <w:t>True</w:t>
      </w:r>
      <w:r w:rsidRPr="00C061EF">
        <w:t>的元素</w:t>
      </w:r>
    </w:p>
    <w:p w14:paraId="3B7FA998" w14:textId="77777777" w:rsidR="00C061EF" w:rsidRPr="00C061EF" w:rsidRDefault="00C061EF" w:rsidP="00C061EF">
      <w:pPr>
        <w:pStyle w:val="af8"/>
      </w:pPr>
      <w:r w:rsidRPr="00C061EF">
        <w:t>print(list(</w:t>
      </w:r>
      <w:r w:rsidRPr="00C061EF">
        <w:t>偶数</w:t>
      </w:r>
      <w:r w:rsidRPr="00C061EF">
        <w:t xml:space="preserve">))  # </w:t>
      </w:r>
      <w:r w:rsidRPr="00C061EF">
        <w:t>输出</w:t>
      </w:r>
      <w:r w:rsidRPr="00C061EF">
        <w:t>: [2, 4, 6, 8]</w:t>
      </w:r>
    </w:p>
    <w:p w14:paraId="73100956" w14:textId="77777777" w:rsidR="00C061EF" w:rsidRDefault="00C061EF" w:rsidP="00C061EF">
      <w:pPr>
        <w:ind w:firstLine="442"/>
        <w:rPr>
          <w:b/>
          <w:bCs/>
        </w:rPr>
      </w:pPr>
    </w:p>
    <w:p w14:paraId="2B9A07DC" w14:textId="30B38C09" w:rsidR="00C061EF" w:rsidRPr="00C061EF" w:rsidRDefault="00C061EF" w:rsidP="00C061EF">
      <w:pPr>
        <w:ind w:firstLine="442"/>
        <w:rPr>
          <w:b/>
          <w:bCs/>
        </w:rPr>
      </w:pPr>
      <w:r w:rsidRPr="00C061EF">
        <w:rPr>
          <w:b/>
          <w:bCs/>
        </w:rPr>
        <w:t>sorted()</w:t>
      </w:r>
      <w:r w:rsidRPr="00C061EF">
        <w:rPr>
          <w:b/>
          <w:bCs/>
        </w:rPr>
        <w:t>：自定义排序</w:t>
      </w:r>
    </w:p>
    <w:p w14:paraId="066F96C3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按字符串长度排序</w:t>
      </w:r>
    </w:p>
    <w:p w14:paraId="01F77ACE" w14:textId="77777777" w:rsidR="00C061EF" w:rsidRPr="00C061EF" w:rsidRDefault="00C061EF" w:rsidP="00C061EF">
      <w:pPr>
        <w:pStyle w:val="af8"/>
      </w:pPr>
      <w:r w:rsidRPr="00C061EF">
        <w:t>words = ["apple", "hi", "watermelon", "cat"]</w:t>
      </w:r>
    </w:p>
    <w:p w14:paraId="0E2EDAA6" w14:textId="77777777" w:rsidR="00C061EF" w:rsidRPr="00C061EF" w:rsidRDefault="00C061EF" w:rsidP="00C061EF">
      <w:pPr>
        <w:pStyle w:val="af8"/>
      </w:pPr>
      <w:r w:rsidRPr="00C061EF">
        <w:t>长单词在前</w:t>
      </w:r>
      <w:r w:rsidRPr="00C061EF">
        <w:t xml:space="preserve"> = sorted(words, key=</w:t>
      </w:r>
      <w:proofErr w:type="spellStart"/>
      <w:r w:rsidRPr="00C061EF">
        <w:t>len</w:t>
      </w:r>
      <w:proofErr w:type="spellEnd"/>
      <w:r w:rsidRPr="00C061EF">
        <w:t>, reverse=True)</w:t>
      </w:r>
    </w:p>
    <w:p w14:paraId="3686D36C" w14:textId="77777777" w:rsidR="00C061EF" w:rsidRPr="00C061EF" w:rsidRDefault="00C061EF" w:rsidP="00C061EF">
      <w:pPr>
        <w:pStyle w:val="af8"/>
      </w:pPr>
      <w:r w:rsidRPr="00C061EF">
        <w:t>print(</w:t>
      </w:r>
      <w:r w:rsidRPr="00C061EF">
        <w:t>长单词在前</w:t>
      </w:r>
      <w:r w:rsidRPr="00C061EF">
        <w:t xml:space="preserve">)  # </w:t>
      </w:r>
      <w:r w:rsidRPr="00C061EF">
        <w:t>输出</w:t>
      </w:r>
      <w:r w:rsidRPr="00C061EF">
        <w:t>: ['watermelon', 'apple', 'cat', 'hi']</w:t>
      </w:r>
    </w:p>
    <w:p w14:paraId="6D699ACB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现代趋势：列表推导式更香</w:t>
      </w:r>
      <w:r w:rsidRPr="00C061EF">
        <w:t xml:space="preserve"> </w:t>
      </w:r>
      <w:r w:rsidRPr="00C061EF">
        <w:t>虽然高阶函数</w:t>
      </w:r>
      <w:proofErr w:type="gramStart"/>
      <w:r w:rsidRPr="00C061EF">
        <w:t>很</w:t>
      </w:r>
      <w:proofErr w:type="gramEnd"/>
      <w:r w:rsidRPr="00C061EF">
        <w:t>酷，但</w:t>
      </w:r>
      <w:r w:rsidRPr="00C061EF">
        <w:t>Python</w:t>
      </w:r>
      <w:r w:rsidRPr="00C061EF">
        <w:t>程序员更喜欢列表推导式，因为可读性更强：</w:t>
      </w:r>
    </w:p>
    <w:p w14:paraId="65D24A20" w14:textId="77777777" w:rsidR="00C061EF" w:rsidRPr="00C061EF" w:rsidRDefault="00C061EF" w:rsidP="00C061EF">
      <w:pPr>
        <w:pStyle w:val="af8"/>
      </w:pPr>
      <w:r w:rsidRPr="00C061EF">
        <w:t># map</w:t>
      </w:r>
      <w:r w:rsidRPr="00C061EF">
        <w:t>写法</w:t>
      </w:r>
    </w:p>
    <w:p w14:paraId="4F729A32" w14:textId="77777777" w:rsidR="00C061EF" w:rsidRPr="00C061EF" w:rsidRDefault="00C061EF" w:rsidP="00C061EF">
      <w:pPr>
        <w:pStyle w:val="af8"/>
      </w:pPr>
      <w:proofErr w:type="gramStart"/>
      <w:r w:rsidRPr="00C061EF">
        <w:t>map(</w:t>
      </w:r>
      <w:proofErr w:type="gramEnd"/>
      <w:r w:rsidRPr="00C061EF">
        <w:t>lambda x: x*2, numbers)</w:t>
      </w:r>
    </w:p>
    <w:p w14:paraId="7A925191" w14:textId="77777777" w:rsidR="00C061EF" w:rsidRPr="00C061EF" w:rsidRDefault="00C061EF" w:rsidP="00C061EF">
      <w:pPr>
        <w:pStyle w:val="af8"/>
      </w:pPr>
    </w:p>
    <w:p w14:paraId="5A502CF9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列表推导式写法（推荐）</w:t>
      </w:r>
    </w:p>
    <w:p w14:paraId="50DA2BB1" w14:textId="77777777" w:rsidR="00C061EF" w:rsidRPr="00C061EF" w:rsidRDefault="00C061EF" w:rsidP="00C061EF">
      <w:pPr>
        <w:pStyle w:val="af8"/>
      </w:pPr>
      <w:r w:rsidRPr="00C061EF">
        <w:t>[x*2 for x in numbers]</w:t>
      </w:r>
    </w:p>
    <w:p w14:paraId="5CCAF9F8" w14:textId="77777777" w:rsidR="00C061EF" w:rsidRPr="00C061EF" w:rsidRDefault="00C061EF" w:rsidP="00C061EF">
      <w:pPr>
        <w:pStyle w:val="af8"/>
      </w:pPr>
    </w:p>
    <w:p w14:paraId="71E482AC" w14:textId="77777777" w:rsidR="00C061EF" w:rsidRPr="00C061EF" w:rsidRDefault="00C061EF" w:rsidP="00C061EF">
      <w:pPr>
        <w:pStyle w:val="af8"/>
      </w:pPr>
      <w:r w:rsidRPr="00C061EF">
        <w:t># filter</w:t>
      </w:r>
      <w:r w:rsidRPr="00C061EF">
        <w:t>写法</w:t>
      </w:r>
    </w:p>
    <w:p w14:paraId="6675E9AF" w14:textId="77777777" w:rsidR="00C061EF" w:rsidRPr="00C061EF" w:rsidRDefault="00C061EF" w:rsidP="00C061EF">
      <w:pPr>
        <w:pStyle w:val="af8"/>
      </w:pPr>
      <w:proofErr w:type="gramStart"/>
      <w:r w:rsidRPr="00C061EF">
        <w:t>filter(</w:t>
      </w:r>
      <w:proofErr w:type="gramEnd"/>
      <w:r w:rsidRPr="00C061EF">
        <w:t>lambda x: x&gt;3, numbers)</w:t>
      </w:r>
    </w:p>
    <w:p w14:paraId="5492B950" w14:textId="77777777" w:rsidR="00C061EF" w:rsidRPr="00C061EF" w:rsidRDefault="00C061EF" w:rsidP="00C061EF">
      <w:pPr>
        <w:pStyle w:val="af8"/>
      </w:pPr>
    </w:p>
    <w:p w14:paraId="1BDC0AA1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列表推导式带条件（推荐）</w:t>
      </w:r>
    </w:p>
    <w:p w14:paraId="639090C9" w14:textId="77777777" w:rsidR="00C061EF" w:rsidRPr="00C061EF" w:rsidRDefault="00C061EF" w:rsidP="00C061EF">
      <w:pPr>
        <w:pStyle w:val="af8"/>
      </w:pPr>
      <w:r w:rsidRPr="00C061EF">
        <w:t>[x for x in numbers if x&gt;3]</w:t>
      </w:r>
    </w:p>
    <w:p w14:paraId="3C0F681B" w14:textId="77777777" w:rsidR="00C061EF" w:rsidRPr="00C061EF" w:rsidRDefault="00BE3D61" w:rsidP="00C061EF">
      <w:pPr>
        <w:ind w:firstLineChars="0" w:firstLine="0"/>
      </w:pPr>
      <w:r>
        <w:lastRenderedPageBreak/>
        <w:pict w14:anchorId="7C3517D9">
          <v:rect id="_x0000_i1072" style="width:0;height:1.5pt" o:hralign="center" o:hrstd="t" o:hr="t" fillcolor="#a0a0a0" stroked="f"/>
        </w:pict>
      </w:r>
    </w:p>
    <w:p w14:paraId="36199BAA" w14:textId="77777777" w:rsidR="00C061EF" w:rsidRPr="00C061EF" w:rsidRDefault="00C061EF" w:rsidP="00C061EF">
      <w:pPr>
        <w:pStyle w:val="3"/>
      </w:pPr>
      <w:bookmarkStart w:id="48" w:name="_Toc218877957"/>
      <w:r w:rsidRPr="00C061EF">
        <w:t xml:space="preserve">2.2.3 </w:t>
      </w:r>
      <w:r w:rsidRPr="00C061EF">
        <w:t>递归函数：自己调用自己</w:t>
      </w:r>
      <w:bookmarkEnd w:id="48"/>
    </w:p>
    <w:p w14:paraId="0F75AA05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递归</w:t>
      </w:r>
      <w:r w:rsidRPr="00C061EF">
        <w:t>就像俄罗斯套娃，或者查词典时用词解释词。函数内部调用自身，直到满足</w:t>
      </w:r>
      <w:r w:rsidRPr="00C061EF">
        <w:rPr>
          <w:b/>
          <w:bCs/>
        </w:rPr>
        <w:t>终止条件</w:t>
      </w:r>
      <w:r w:rsidRPr="00C061EF">
        <w:t>。</w:t>
      </w:r>
    </w:p>
    <w:p w14:paraId="30082C74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经典例子：阶乘</w:t>
      </w:r>
    </w:p>
    <w:p w14:paraId="1B9CE624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阶乘</w:t>
      </w:r>
      <w:r w:rsidRPr="00C061EF">
        <w:t>(n):</w:t>
      </w:r>
    </w:p>
    <w:p w14:paraId="6D35B863" w14:textId="77777777" w:rsidR="00C061EF" w:rsidRPr="00C061EF" w:rsidRDefault="00C061EF" w:rsidP="00C061EF">
      <w:pPr>
        <w:pStyle w:val="af8"/>
      </w:pPr>
      <w:r w:rsidRPr="00C061EF">
        <w:t xml:space="preserve">    """n! = n * (n-1) * ... * 1"""</w:t>
      </w:r>
    </w:p>
    <w:p w14:paraId="40EF93FB" w14:textId="77777777" w:rsidR="00C061EF" w:rsidRPr="00C061EF" w:rsidRDefault="00C061EF" w:rsidP="00C061EF">
      <w:pPr>
        <w:pStyle w:val="af8"/>
      </w:pPr>
      <w:r w:rsidRPr="00C061EF">
        <w:t xml:space="preserve">  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终止条件：</w:t>
      </w:r>
      <w:r w:rsidRPr="00C061EF">
        <w:rPr>
          <w:i/>
          <w:iCs/>
        </w:rPr>
        <w:t>1</w:t>
      </w:r>
      <w:r w:rsidRPr="00C061EF">
        <w:rPr>
          <w:i/>
          <w:iCs/>
        </w:rPr>
        <w:t>的阶乘是</w:t>
      </w:r>
      <w:r w:rsidRPr="00C061EF">
        <w:rPr>
          <w:i/>
          <w:iCs/>
        </w:rPr>
        <w:t>1</w:t>
      </w:r>
    </w:p>
    <w:p w14:paraId="420CD688" w14:textId="77777777" w:rsidR="00C061EF" w:rsidRPr="00C061EF" w:rsidRDefault="00C061EF" w:rsidP="00C061EF">
      <w:pPr>
        <w:pStyle w:val="af8"/>
      </w:pPr>
      <w:r w:rsidRPr="00C061EF">
        <w:t xml:space="preserve">    if n == 1:</w:t>
      </w:r>
    </w:p>
    <w:p w14:paraId="018EEACA" w14:textId="77777777" w:rsidR="00C061EF" w:rsidRPr="00C061EF" w:rsidRDefault="00C061EF" w:rsidP="00C061EF">
      <w:pPr>
        <w:pStyle w:val="af8"/>
      </w:pPr>
      <w:r w:rsidRPr="00C061EF">
        <w:t xml:space="preserve">        return 1</w:t>
      </w:r>
    </w:p>
    <w:p w14:paraId="62D1F084" w14:textId="77777777" w:rsidR="00C061EF" w:rsidRPr="00C061EF" w:rsidRDefault="00C061EF" w:rsidP="00C061EF">
      <w:pPr>
        <w:pStyle w:val="af8"/>
      </w:pPr>
      <w:r w:rsidRPr="00C061EF">
        <w:t xml:space="preserve">  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递归调用：</w:t>
      </w:r>
      <w:r w:rsidRPr="00C061EF">
        <w:rPr>
          <w:i/>
          <w:iCs/>
        </w:rPr>
        <w:t>n! = n * (n-1)!</w:t>
      </w:r>
    </w:p>
    <w:p w14:paraId="2B04ED72" w14:textId="77777777" w:rsidR="00C061EF" w:rsidRPr="00C061EF" w:rsidRDefault="00C061EF" w:rsidP="00C061EF">
      <w:pPr>
        <w:pStyle w:val="af8"/>
      </w:pPr>
      <w:r w:rsidRPr="00C061EF">
        <w:t xml:space="preserve">    return n * </w:t>
      </w:r>
      <w:r w:rsidRPr="00C061EF">
        <w:t>阶乘</w:t>
      </w:r>
      <w:r w:rsidRPr="00C061EF">
        <w:t>(n - 1)</w:t>
      </w:r>
    </w:p>
    <w:p w14:paraId="7715E628" w14:textId="77777777" w:rsidR="00C061EF" w:rsidRPr="00C061EF" w:rsidRDefault="00C061EF" w:rsidP="00C061EF">
      <w:pPr>
        <w:pStyle w:val="af8"/>
      </w:pPr>
    </w:p>
    <w:p w14:paraId="1E2B9221" w14:textId="77777777" w:rsidR="00C061EF" w:rsidRPr="00C061EF" w:rsidRDefault="00C061EF" w:rsidP="00C061EF">
      <w:pPr>
        <w:pStyle w:val="af8"/>
      </w:pPr>
      <w:r w:rsidRPr="00C061EF">
        <w:t>print(</w:t>
      </w:r>
      <w:r w:rsidRPr="00C061EF">
        <w:t>阶乘</w:t>
      </w:r>
      <w:r w:rsidRPr="00C061EF">
        <w:t xml:space="preserve">(5))  </w:t>
      </w:r>
      <w:r w:rsidRPr="00C061EF">
        <w:rPr>
          <w:i/>
          <w:iCs/>
        </w:rPr>
        <w:t># 5 * 4 * 3 * 2 * 1 = 120</w:t>
      </w:r>
    </w:p>
    <w:p w14:paraId="0891D0BC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执行过程拆解（</w:t>
      </w:r>
      <w:r w:rsidRPr="00C061EF">
        <w:rPr>
          <w:b/>
          <w:bCs/>
        </w:rPr>
        <w:t>n=3</w:t>
      </w:r>
      <w:r w:rsidRPr="00C061EF">
        <w:rPr>
          <w:b/>
          <w:bCs/>
        </w:rPr>
        <w:t>时）：</w:t>
      </w:r>
    </w:p>
    <w:p w14:paraId="3D8ABAF4" w14:textId="77777777" w:rsidR="00C061EF" w:rsidRPr="00C061EF" w:rsidRDefault="00C061EF" w:rsidP="00C061EF">
      <w:pPr>
        <w:pStyle w:val="af8"/>
      </w:pPr>
      <w:r w:rsidRPr="00C061EF">
        <w:t>阶乘</w:t>
      </w:r>
      <w:r w:rsidRPr="00C061EF">
        <w:t>(3)</w:t>
      </w:r>
    </w:p>
    <w:p w14:paraId="0E32F7B0" w14:textId="77777777" w:rsidR="00C061EF" w:rsidRPr="00C061EF" w:rsidRDefault="00C061EF" w:rsidP="00C061EF">
      <w:pPr>
        <w:pStyle w:val="af8"/>
      </w:pPr>
      <w:r w:rsidRPr="00C061EF">
        <w:t xml:space="preserve">→ 3 * </w:t>
      </w:r>
      <w:r w:rsidRPr="00C061EF">
        <w:t>阶乘</w:t>
      </w:r>
      <w:r w:rsidRPr="00C061EF">
        <w:t>(2)</w:t>
      </w:r>
    </w:p>
    <w:p w14:paraId="5454D4A2" w14:textId="77777777" w:rsidR="00C061EF" w:rsidRPr="00C061EF" w:rsidRDefault="00C061EF" w:rsidP="00C061EF">
      <w:pPr>
        <w:pStyle w:val="af8"/>
      </w:pPr>
      <w:r w:rsidRPr="00C061EF">
        <w:t xml:space="preserve">→ 3 * (2 * </w:t>
      </w:r>
      <w:r w:rsidRPr="00C061EF">
        <w:t>阶乘</w:t>
      </w:r>
      <w:r w:rsidRPr="00C061EF">
        <w:t>(1))</w:t>
      </w:r>
    </w:p>
    <w:p w14:paraId="556E1F72" w14:textId="77777777" w:rsidR="00C061EF" w:rsidRPr="00C061EF" w:rsidRDefault="00C061EF" w:rsidP="00C061EF">
      <w:pPr>
        <w:pStyle w:val="af8"/>
      </w:pPr>
      <w:r w:rsidRPr="00C061EF">
        <w:t xml:space="preserve">→ 3 * (2 * 1)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遇到终止条件</w:t>
      </w:r>
    </w:p>
    <w:p w14:paraId="7CB93506" w14:textId="77777777" w:rsidR="00C061EF" w:rsidRPr="00C061EF" w:rsidRDefault="00C061EF" w:rsidP="00C061EF">
      <w:pPr>
        <w:pStyle w:val="af8"/>
      </w:pPr>
      <w:r w:rsidRPr="00C061EF">
        <w:t>→ 3 * 2</w:t>
      </w:r>
    </w:p>
    <w:p w14:paraId="6834147F" w14:textId="77777777" w:rsidR="00C061EF" w:rsidRPr="00C061EF" w:rsidRDefault="00C061EF" w:rsidP="00C061EF">
      <w:pPr>
        <w:pStyle w:val="af8"/>
      </w:pPr>
      <w:r w:rsidRPr="00C061EF">
        <w:t>→ 6</w:t>
      </w:r>
    </w:p>
    <w:p w14:paraId="31034CF1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递归三要素（必背）：</w:t>
      </w:r>
    </w:p>
    <w:p w14:paraId="66AB763E" w14:textId="77777777" w:rsidR="00C061EF" w:rsidRPr="00C061EF" w:rsidRDefault="00C061EF" w:rsidP="00386879">
      <w:pPr>
        <w:numPr>
          <w:ilvl w:val="0"/>
          <w:numId w:val="55"/>
        </w:numPr>
        <w:ind w:firstLine="442"/>
      </w:pPr>
      <w:r w:rsidRPr="00C061EF">
        <w:rPr>
          <w:b/>
          <w:bCs/>
        </w:rPr>
        <w:t>终止条件</w:t>
      </w:r>
      <w:r w:rsidRPr="00C061EF">
        <w:t>：什么时候停止（</w:t>
      </w:r>
      <w:r w:rsidRPr="00C061EF">
        <w:t>if n==1</w:t>
      </w:r>
      <w:r w:rsidRPr="00C061EF">
        <w:t>）</w:t>
      </w:r>
    </w:p>
    <w:p w14:paraId="5AE4074E" w14:textId="77777777" w:rsidR="00C061EF" w:rsidRPr="00C061EF" w:rsidRDefault="00C061EF" w:rsidP="00386879">
      <w:pPr>
        <w:numPr>
          <w:ilvl w:val="0"/>
          <w:numId w:val="55"/>
        </w:numPr>
        <w:ind w:firstLine="442"/>
      </w:pPr>
      <w:r w:rsidRPr="00C061EF">
        <w:rPr>
          <w:b/>
          <w:bCs/>
        </w:rPr>
        <w:t>递归公式</w:t>
      </w:r>
      <w:r w:rsidRPr="00C061EF">
        <w:t>：大问题如何变小（</w:t>
      </w:r>
      <w:r w:rsidRPr="00C061EF">
        <w:t>n! = n * (n-1)!</w:t>
      </w:r>
      <w:r w:rsidRPr="00C061EF">
        <w:t>）</w:t>
      </w:r>
    </w:p>
    <w:p w14:paraId="78F932EB" w14:textId="77777777" w:rsidR="00C061EF" w:rsidRPr="00C061EF" w:rsidRDefault="00C061EF" w:rsidP="00386879">
      <w:pPr>
        <w:numPr>
          <w:ilvl w:val="0"/>
          <w:numId w:val="55"/>
        </w:numPr>
        <w:ind w:firstLine="442"/>
      </w:pPr>
      <w:r w:rsidRPr="00C061EF">
        <w:rPr>
          <w:b/>
          <w:bCs/>
        </w:rPr>
        <w:t>向终止条件靠拢</w:t>
      </w:r>
      <w:r w:rsidRPr="00C061EF">
        <w:t>：每次调用都更接近终止条件（</w:t>
      </w:r>
      <w:r w:rsidRPr="00C061EF">
        <w:t>n-1</w:t>
      </w:r>
      <w:r w:rsidRPr="00C061EF">
        <w:t>）</w:t>
      </w:r>
    </w:p>
    <w:p w14:paraId="0B235DAE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生活比喻：</w:t>
      </w:r>
    </w:p>
    <w:p w14:paraId="66CD9CDF" w14:textId="77777777" w:rsidR="00C061EF" w:rsidRPr="00C061EF" w:rsidRDefault="00C061EF" w:rsidP="00386879">
      <w:pPr>
        <w:numPr>
          <w:ilvl w:val="0"/>
          <w:numId w:val="56"/>
        </w:numPr>
        <w:ind w:firstLine="442"/>
      </w:pPr>
      <w:r w:rsidRPr="00C061EF">
        <w:rPr>
          <w:b/>
          <w:bCs/>
        </w:rPr>
        <w:t>查字典</w:t>
      </w:r>
      <w:r w:rsidRPr="00C061EF">
        <w:t>：查</w:t>
      </w:r>
      <w:r w:rsidRPr="00C061EF">
        <w:t>"</w:t>
      </w:r>
      <w:r w:rsidRPr="00C061EF">
        <w:t>递归</w:t>
      </w:r>
      <w:r w:rsidRPr="00C061EF">
        <w:t>"→</w:t>
      </w:r>
      <w:r w:rsidRPr="00C061EF">
        <w:t>见</w:t>
      </w:r>
      <w:r w:rsidRPr="00C061EF">
        <w:t>"</w:t>
      </w:r>
      <w:r w:rsidRPr="00C061EF">
        <w:t>递归</w:t>
      </w:r>
      <w:r w:rsidRPr="00C061EF">
        <w:t>"→</w:t>
      </w:r>
      <w:r w:rsidRPr="00C061EF">
        <w:t>见</w:t>
      </w:r>
      <w:r w:rsidRPr="00C061EF">
        <w:t>"</w:t>
      </w:r>
      <w:r w:rsidRPr="00C061EF">
        <w:t>递归</w:t>
      </w:r>
      <w:r w:rsidRPr="00C061EF">
        <w:t>".</w:t>
      </w:r>
      <w:proofErr w:type="gramStart"/>
      <w:r w:rsidRPr="00C061EF">
        <w:t>..</w:t>
      </w:r>
      <w:proofErr w:type="gramEnd"/>
      <w:r w:rsidRPr="00C061EF">
        <w:t>（死循环，没终止条件）</w:t>
      </w:r>
    </w:p>
    <w:p w14:paraId="79080DD8" w14:textId="77777777" w:rsidR="00C061EF" w:rsidRPr="00C061EF" w:rsidRDefault="00C061EF" w:rsidP="00386879">
      <w:pPr>
        <w:numPr>
          <w:ilvl w:val="0"/>
          <w:numId w:val="56"/>
        </w:numPr>
        <w:ind w:firstLine="442"/>
      </w:pPr>
      <w:r w:rsidRPr="00C061EF">
        <w:rPr>
          <w:b/>
          <w:bCs/>
        </w:rPr>
        <w:t>数鸡群</w:t>
      </w:r>
      <w:r w:rsidRPr="00C061EF">
        <w:t>：想知道有多少只鸡</w:t>
      </w:r>
      <w:r w:rsidRPr="00C061EF">
        <w:t>→</w:t>
      </w:r>
      <w:r w:rsidRPr="00C061EF">
        <w:t>数一只，剩下的让朋友数</w:t>
      </w:r>
      <w:r w:rsidRPr="00C061EF">
        <w:t>→</w:t>
      </w:r>
      <w:r w:rsidRPr="00C061EF">
        <w:t>朋友也数一只，再让朋友的朋友数</w:t>
      </w:r>
      <w:r w:rsidRPr="00C061EF">
        <w:t>.</w:t>
      </w:r>
      <w:proofErr w:type="gramStart"/>
      <w:r w:rsidRPr="00C061EF">
        <w:t>..</w:t>
      </w:r>
      <w:proofErr w:type="gramEnd"/>
      <w:r w:rsidRPr="00C061EF">
        <w:t>→</w:t>
      </w:r>
      <w:r w:rsidRPr="00C061EF">
        <w:t>最后一只不用再数</w:t>
      </w:r>
    </w:p>
    <w:p w14:paraId="45081AD1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慎用递归！</w:t>
      </w:r>
      <w:r w:rsidRPr="00C061EF">
        <w:t xml:space="preserve"> Python</w:t>
      </w:r>
      <w:r w:rsidRPr="00C061EF">
        <w:t>默认递归深度限制</w:t>
      </w:r>
      <w:r w:rsidRPr="00C061EF">
        <w:t>1000</w:t>
      </w:r>
      <w:r w:rsidRPr="00C061EF">
        <w:t>层，太深会</w:t>
      </w:r>
      <w:proofErr w:type="gramStart"/>
      <w:r w:rsidRPr="00C061EF">
        <w:rPr>
          <w:b/>
          <w:bCs/>
        </w:rPr>
        <w:t>栈</w:t>
      </w:r>
      <w:proofErr w:type="gramEnd"/>
      <w:r w:rsidRPr="00C061EF">
        <w:rPr>
          <w:b/>
          <w:bCs/>
        </w:rPr>
        <w:t>溢出</w:t>
      </w:r>
      <w:r w:rsidRPr="00C061EF">
        <w:t>。能用循环尽量用循环：</w:t>
      </w:r>
    </w:p>
    <w:p w14:paraId="0D63A45F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递归（简洁但危险）</w:t>
      </w:r>
    </w:p>
    <w:p w14:paraId="42A57BD2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斐波那契</w:t>
      </w:r>
      <w:r w:rsidRPr="00C061EF">
        <w:t>(n):</w:t>
      </w:r>
    </w:p>
    <w:p w14:paraId="618C00AD" w14:textId="77777777" w:rsidR="00C061EF" w:rsidRPr="00C061EF" w:rsidRDefault="00C061EF" w:rsidP="00C061EF">
      <w:pPr>
        <w:pStyle w:val="af8"/>
      </w:pPr>
      <w:r w:rsidRPr="00C061EF">
        <w:lastRenderedPageBreak/>
        <w:t xml:space="preserve">    if n &lt;= 2:</w:t>
      </w:r>
    </w:p>
    <w:p w14:paraId="5302E16F" w14:textId="77777777" w:rsidR="00C061EF" w:rsidRPr="00C061EF" w:rsidRDefault="00C061EF" w:rsidP="00C061EF">
      <w:pPr>
        <w:pStyle w:val="af8"/>
      </w:pPr>
      <w:r w:rsidRPr="00C061EF">
        <w:t xml:space="preserve">        return 1</w:t>
      </w:r>
    </w:p>
    <w:p w14:paraId="308F5171" w14:textId="77777777" w:rsidR="00C061EF" w:rsidRPr="00C061EF" w:rsidRDefault="00C061EF" w:rsidP="00C061EF">
      <w:pPr>
        <w:pStyle w:val="af8"/>
      </w:pPr>
      <w:r w:rsidRPr="00C061EF">
        <w:t xml:space="preserve">    return </w:t>
      </w:r>
      <w:r w:rsidRPr="00C061EF">
        <w:t>斐波那契</w:t>
      </w:r>
      <w:r w:rsidRPr="00C061EF">
        <w:t xml:space="preserve">(n-1) + </w:t>
      </w:r>
      <w:r w:rsidRPr="00C061EF">
        <w:t>斐波那契</w:t>
      </w:r>
      <w:r w:rsidRPr="00C061EF">
        <w:t>(n-2)</w:t>
      </w:r>
    </w:p>
    <w:p w14:paraId="05342808" w14:textId="77777777" w:rsidR="00C061EF" w:rsidRPr="00C061EF" w:rsidRDefault="00C061EF" w:rsidP="00C061EF">
      <w:pPr>
        <w:pStyle w:val="af8"/>
      </w:pPr>
    </w:p>
    <w:p w14:paraId="3CF0756D" w14:textId="77777777" w:rsidR="00C061EF" w:rsidRPr="00C061EF" w:rsidRDefault="00C061EF" w:rsidP="00C061EF">
      <w:pPr>
        <w:pStyle w:val="af8"/>
      </w:pPr>
      <w:r w:rsidRPr="00C061EF">
        <w:t xml:space="preserve"># </w:t>
      </w:r>
      <w:r w:rsidRPr="00C061EF">
        <w:t>循环（安全且高效）</w:t>
      </w:r>
    </w:p>
    <w:p w14:paraId="6FD5AB1D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斐波那契循环</w:t>
      </w:r>
      <w:r w:rsidRPr="00C061EF">
        <w:t>(n):</w:t>
      </w:r>
    </w:p>
    <w:p w14:paraId="7312738A" w14:textId="77777777" w:rsidR="00C061EF" w:rsidRPr="00C061EF" w:rsidRDefault="00C061EF" w:rsidP="00C061EF">
      <w:pPr>
        <w:pStyle w:val="af8"/>
      </w:pPr>
      <w:r w:rsidRPr="00C061EF">
        <w:t xml:space="preserve">    a, b = 1, 1</w:t>
      </w:r>
    </w:p>
    <w:p w14:paraId="25E766A7" w14:textId="77777777" w:rsidR="00C061EF" w:rsidRPr="00C061EF" w:rsidRDefault="00C061EF" w:rsidP="00C061EF">
      <w:pPr>
        <w:pStyle w:val="af8"/>
      </w:pPr>
      <w:r w:rsidRPr="00C061EF">
        <w:t xml:space="preserve">    for _ in range(n-1):</w:t>
      </w:r>
    </w:p>
    <w:p w14:paraId="3959CF56" w14:textId="77777777" w:rsidR="00C061EF" w:rsidRPr="00C061EF" w:rsidRDefault="00C061EF" w:rsidP="00C061EF">
      <w:pPr>
        <w:pStyle w:val="af8"/>
      </w:pPr>
      <w:r w:rsidRPr="00C061EF">
        <w:t xml:space="preserve">        a, b = b, </w:t>
      </w:r>
      <w:proofErr w:type="spellStart"/>
      <w:r w:rsidRPr="00C061EF">
        <w:t>a+b</w:t>
      </w:r>
      <w:proofErr w:type="spellEnd"/>
    </w:p>
    <w:p w14:paraId="4573F8B3" w14:textId="77777777" w:rsidR="00C061EF" w:rsidRPr="00C061EF" w:rsidRDefault="00C061EF" w:rsidP="00C061EF">
      <w:pPr>
        <w:pStyle w:val="af8"/>
      </w:pPr>
      <w:r w:rsidRPr="00C061EF">
        <w:t xml:space="preserve">    return a</w:t>
      </w:r>
    </w:p>
    <w:p w14:paraId="0D18B86F" w14:textId="77777777" w:rsidR="00C061EF" w:rsidRPr="00C061EF" w:rsidRDefault="00BE3D61" w:rsidP="00C061EF">
      <w:pPr>
        <w:ind w:firstLineChars="0" w:firstLine="0"/>
      </w:pPr>
      <w:r>
        <w:pict w14:anchorId="1BE0DFF6">
          <v:rect id="_x0000_i1073" style="width:0;height:1.5pt" o:hralign="center" o:hrstd="t" o:hr="t" fillcolor="#a0a0a0" stroked="f"/>
        </w:pict>
      </w:r>
    </w:p>
    <w:p w14:paraId="08681FCB" w14:textId="77777777" w:rsidR="00C061EF" w:rsidRPr="00C061EF" w:rsidRDefault="00C061EF" w:rsidP="00C061EF">
      <w:pPr>
        <w:pStyle w:val="3"/>
      </w:pPr>
      <w:bookmarkStart w:id="49" w:name="_Toc218877958"/>
      <w:r w:rsidRPr="00C061EF">
        <w:t xml:space="preserve">2.2.4 </w:t>
      </w:r>
      <w:r w:rsidRPr="00C061EF">
        <w:t>函数也是对象</w:t>
      </w:r>
      <w:bookmarkEnd w:id="49"/>
    </w:p>
    <w:p w14:paraId="1D985B55" w14:textId="77777777" w:rsidR="00C061EF" w:rsidRPr="00C061EF" w:rsidRDefault="00C061EF" w:rsidP="00C061EF">
      <w:pPr>
        <w:ind w:firstLine="440"/>
      </w:pPr>
      <w:r w:rsidRPr="00C061EF">
        <w:t>在</w:t>
      </w:r>
      <w:r w:rsidRPr="00C061EF">
        <w:t>Python</w:t>
      </w:r>
      <w:r w:rsidRPr="00C061EF">
        <w:t>里，</w:t>
      </w:r>
      <w:r w:rsidRPr="00C061EF">
        <w:rPr>
          <w:b/>
          <w:bCs/>
        </w:rPr>
        <w:t>函数名就是变量</w:t>
      </w:r>
      <w:r w:rsidRPr="00C061EF">
        <w:t>，指向函数对象本身。</w:t>
      </w:r>
    </w:p>
    <w:p w14:paraId="6871DC22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你好</w:t>
      </w:r>
      <w:r w:rsidRPr="00C061EF">
        <w:t>():</w:t>
      </w:r>
    </w:p>
    <w:p w14:paraId="7316E827" w14:textId="77777777" w:rsidR="00C061EF" w:rsidRPr="00C061EF" w:rsidRDefault="00C061EF" w:rsidP="00C061EF">
      <w:pPr>
        <w:pStyle w:val="af8"/>
      </w:pPr>
      <w:r w:rsidRPr="00C061EF">
        <w:t xml:space="preserve">    print("</w:t>
      </w:r>
      <w:r w:rsidRPr="00C061EF">
        <w:t>你好世界</w:t>
      </w:r>
      <w:r w:rsidRPr="00C061EF">
        <w:t>")</w:t>
      </w:r>
    </w:p>
    <w:p w14:paraId="50D51E46" w14:textId="77777777" w:rsidR="00C061EF" w:rsidRPr="00C061EF" w:rsidRDefault="00C061EF" w:rsidP="00C061EF">
      <w:pPr>
        <w:pStyle w:val="af8"/>
      </w:pPr>
    </w:p>
    <w:p w14:paraId="1AF731E2" w14:textId="77777777" w:rsidR="00C061EF" w:rsidRPr="00C061EF" w:rsidRDefault="00C061EF" w:rsidP="00C061EF">
      <w:pPr>
        <w:pStyle w:val="af8"/>
      </w:pPr>
      <w:r w:rsidRPr="00C061EF">
        <w:t>print(</w:t>
      </w:r>
      <w:r w:rsidRPr="00C061EF">
        <w:t>你好</w:t>
      </w:r>
      <w:r w:rsidRPr="00C061EF">
        <w:t xml:space="preserve">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输出</w:t>
      </w:r>
      <w:r w:rsidRPr="00C061EF">
        <w:rPr>
          <w:i/>
          <w:iCs/>
        </w:rPr>
        <w:t xml:space="preserve">: &lt;function </w:t>
      </w:r>
      <w:r w:rsidRPr="00C061EF">
        <w:rPr>
          <w:i/>
          <w:iCs/>
        </w:rPr>
        <w:t>你好</w:t>
      </w:r>
      <w:r w:rsidRPr="00C061EF">
        <w:rPr>
          <w:i/>
          <w:iCs/>
        </w:rPr>
        <w:t xml:space="preserve"> at 0x...&gt;</w:t>
      </w:r>
    </w:p>
    <w:p w14:paraId="18416566" w14:textId="77777777" w:rsidR="00C061EF" w:rsidRPr="00C061EF" w:rsidRDefault="00C061EF" w:rsidP="00C061EF">
      <w:pPr>
        <w:pStyle w:val="af8"/>
      </w:pPr>
      <w:r w:rsidRPr="00C061EF">
        <w:t>print(type(</w:t>
      </w:r>
      <w:r w:rsidRPr="00C061EF">
        <w:t>你好</w:t>
      </w:r>
      <w:r w:rsidRPr="00C061EF">
        <w:t xml:space="preserve">))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输出</w:t>
      </w:r>
      <w:r w:rsidRPr="00C061EF">
        <w:rPr>
          <w:i/>
          <w:iCs/>
        </w:rPr>
        <w:t>: &lt;class 'function'&gt;</w:t>
      </w:r>
    </w:p>
    <w:p w14:paraId="1FDBB9AC" w14:textId="77777777" w:rsidR="00C061EF" w:rsidRPr="00C061EF" w:rsidRDefault="00C061EF" w:rsidP="00C061EF">
      <w:pPr>
        <w:pStyle w:val="af8"/>
      </w:pPr>
    </w:p>
    <w:p w14:paraId="4B6EB720" w14:textId="77777777" w:rsidR="00C061EF" w:rsidRPr="00C061EF" w:rsidRDefault="00C061EF" w:rsidP="00C061EF">
      <w:pPr>
        <w:pStyle w:val="af8"/>
      </w:pPr>
      <w:r w:rsidRPr="00C061EF">
        <w:rPr>
          <w:i/>
          <w:iCs/>
        </w:rPr>
        <w:t xml:space="preserve"># </w:t>
      </w:r>
      <w:r w:rsidRPr="00C061EF">
        <w:rPr>
          <w:i/>
          <w:iCs/>
        </w:rPr>
        <w:t>把函数赋值给别的变量</w:t>
      </w:r>
    </w:p>
    <w:p w14:paraId="717436F1" w14:textId="77777777" w:rsidR="00C061EF" w:rsidRPr="00C061EF" w:rsidRDefault="00C061EF" w:rsidP="00C061EF">
      <w:pPr>
        <w:pStyle w:val="af8"/>
      </w:pPr>
      <w:r w:rsidRPr="00C061EF">
        <w:t>问候函数</w:t>
      </w:r>
      <w:r w:rsidRPr="00C061EF">
        <w:t xml:space="preserve"> = </w:t>
      </w:r>
      <w:r w:rsidRPr="00C061EF">
        <w:t>你好</w:t>
      </w:r>
    </w:p>
    <w:p w14:paraId="126CA01C" w14:textId="77777777" w:rsidR="00C061EF" w:rsidRPr="00C061EF" w:rsidRDefault="00C061EF" w:rsidP="00C061EF">
      <w:pPr>
        <w:pStyle w:val="af8"/>
      </w:pPr>
      <w:r w:rsidRPr="00C061EF">
        <w:t>问候函数</w:t>
      </w:r>
      <w:r w:rsidRPr="00C061EF">
        <w:t xml:space="preserve">()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输出</w:t>
      </w:r>
      <w:r w:rsidRPr="00C061EF">
        <w:rPr>
          <w:i/>
          <w:iCs/>
        </w:rPr>
        <w:t xml:space="preserve">: </w:t>
      </w:r>
      <w:r w:rsidRPr="00C061EF">
        <w:rPr>
          <w:i/>
          <w:iCs/>
        </w:rPr>
        <w:t>你好世界（效果完全一样）</w:t>
      </w:r>
    </w:p>
    <w:p w14:paraId="6C46FCA7" w14:textId="77777777" w:rsidR="00C061EF" w:rsidRPr="00C061EF" w:rsidRDefault="00C061EF" w:rsidP="00C061EF">
      <w:pPr>
        <w:pStyle w:val="af8"/>
      </w:pPr>
    </w:p>
    <w:p w14:paraId="7A57927E" w14:textId="77777777" w:rsidR="00C061EF" w:rsidRPr="00C061EF" w:rsidRDefault="00C061EF" w:rsidP="00C061EF">
      <w:pPr>
        <w:pStyle w:val="af8"/>
      </w:pPr>
      <w:r w:rsidRPr="00C061EF">
        <w:rPr>
          <w:i/>
          <w:iCs/>
        </w:rPr>
        <w:t xml:space="preserve"># </w:t>
      </w:r>
      <w:r w:rsidRPr="00C061EF">
        <w:rPr>
          <w:i/>
          <w:iCs/>
        </w:rPr>
        <w:t>函数存进列表</w:t>
      </w:r>
    </w:p>
    <w:p w14:paraId="0C9BE77C" w14:textId="77777777" w:rsidR="00C061EF" w:rsidRPr="00C061EF" w:rsidRDefault="00C061EF" w:rsidP="00C061EF">
      <w:pPr>
        <w:pStyle w:val="af8"/>
      </w:pPr>
      <w:r w:rsidRPr="00C061EF">
        <w:t>函数列表</w:t>
      </w:r>
      <w:r w:rsidRPr="00C061EF">
        <w:t xml:space="preserve"> = [lambda x: x+1, lambda x: x*2, lambda x: x**2]</w:t>
      </w:r>
    </w:p>
    <w:p w14:paraId="540C2F53" w14:textId="77777777" w:rsidR="00C061EF" w:rsidRPr="00C061EF" w:rsidRDefault="00C061EF" w:rsidP="00C061EF">
      <w:pPr>
        <w:pStyle w:val="af8"/>
      </w:pPr>
      <w:r w:rsidRPr="00C061EF">
        <w:t xml:space="preserve">for </w:t>
      </w:r>
      <w:proofErr w:type="spellStart"/>
      <w:r w:rsidRPr="00C061EF">
        <w:t>func</w:t>
      </w:r>
      <w:proofErr w:type="spellEnd"/>
      <w:r w:rsidRPr="00C061EF">
        <w:t xml:space="preserve"> in </w:t>
      </w:r>
      <w:r w:rsidRPr="00C061EF">
        <w:t>函数列表</w:t>
      </w:r>
      <w:r w:rsidRPr="00C061EF">
        <w:t>:</w:t>
      </w:r>
    </w:p>
    <w:p w14:paraId="72807497" w14:textId="77777777" w:rsidR="00C061EF" w:rsidRPr="00C061EF" w:rsidRDefault="00C061EF" w:rsidP="00C061EF">
      <w:pPr>
        <w:pStyle w:val="af8"/>
      </w:pPr>
      <w:r w:rsidRPr="00C061EF">
        <w:t xml:space="preserve">    print(</w:t>
      </w:r>
      <w:proofErr w:type="spellStart"/>
      <w:r w:rsidRPr="00C061EF">
        <w:t>func</w:t>
      </w:r>
      <w:proofErr w:type="spellEnd"/>
      <w:r w:rsidRPr="00C061EF">
        <w:t xml:space="preserve">(5))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分别输出</w:t>
      </w:r>
      <w:r w:rsidRPr="00C061EF">
        <w:rPr>
          <w:i/>
          <w:iCs/>
        </w:rPr>
        <w:t>: 6, 10, 25</w:t>
      </w:r>
    </w:p>
    <w:p w14:paraId="4505C535" w14:textId="77777777" w:rsidR="00C061EF" w:rsidRPr="00C061EF" w:rsidRDefault="00C061EF" w:rsidP="00C061EF">
      <w:pPr>
        <w:pStyle w:val="af8"/>
      </w:pPr>
    </w:p>
    <w:p w14:paraId="096B61F1" w14:textId="77777777" w:rsidR="00C061EF" w:rsidRPr="00C061EF" w:rsidRDefault="00C061EF" w:rsidP="00C061EF">
      <w:pPr>
        <w:pStyle w:val="af8"/>
      </w:pPr>
      <w:r w:rsidRPr="00C061EF">
        <w:rPr>
          <w:i/>
          <w:iCs/>
        </w:rPr>
        <w:t xml:space="preserve"># </w:t>
      </w:r>
      <w:r w:rsidRPr="00C061EF">
        <w:rPr>
          <w:i/>
          <w:iCs/>
        </w:rPr>
        <w:t>函数当返回值</w:t>
      </w:r>
    </w:p>
    <w:p w14:paraId="77990C4D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选择运算</w:t>
      </w:r>
      <w:r w:rsidRPr="00C061EF">
        <w:t>(</w:t>
      </w:r>
      <w:r w:rsidRPr="00C061EF">
        <w:t>操作符</w:t>
      </w:r>
      <w:r w:rsidRPr="00C061EF">
        <w:t>):</w:t>
      </w:r>
    </w:p>
    <w:p w14:paraId="4579D730" w14:textId="77777777" w:rsidR="00C061EF" w:rsidRPr="00C061EF" w:rsidRDefault="00C061EF" w:rsidP="00C061EF">
      <w:pPr>
        <w:pStyle w:val="af8"/>
      </w:pPr>
      <w:r w:rsidRPr="00C061EF">
        <w:t xml:space="preserve">    if </w:t>
      </w:r>
      <w:r w:rsidRPr="00C061EF">
        <w:t>操作符</w:t>
      </w:r>
      <w:r w:rsidRPr="00C061EF">
        <w:t xml:space="preserve"> == "+":</w:t>
      </w:r>
    </w:p>
    <w:p w14:paraId="6E4137F5" w14:textId="77777777" w:rsidR="00C061EF" w:rsidRPr="00C061EF" w:rsidRDefault="00C061EF" w:rsidP="00C061EF">
      <w:pPr>
        <w:pStyle w:val="af8"/>
      </w:pPr>
      <w:r w:rsidRPr="00C061EF">
        <w:t xml:space="preserve">        return lambda x, y: x + y</w:t>
      </w:r>
    </w:p>
    <w:p w14:paraId="570CA4F1" w14:textId="77777777" w:rsidR="00C061EF" w:rsidRPr="00C061EF" w:rsidRDefault="00C061EF" w:rsidP="00C061EF">
      <w:pPr>
        <w:pStyle w:val="af8"/>
      </w:pPr>
      <w:r w:rsidRPr="00C061EF">
        <w:t xml:space="preserve">    </w:t>
      </w:r>
      <w:proofErr w:type="spellStart"/>
      <w:r w:rsidRPr="00C061EF">
        <w:t>elif</w:t>
      </w:r>
      <w:proofErr w:type="spellEnd"/>
      <w:r w:rsidRPr="00C061EF">
        <w:t xml:space="preserve"> </w:t>
      </w:r>
      <w:r w:rsidRPr="00C061EF">
        <w:t>操作符</w:t>
      </w:r>
      <w:r w:rsidRPr="00C061EF">
        <w:t xml:space="preserve"> == "*":</w:t>
      </w:r>
    </w:p>
    <w:p w14:paraId="1B20A3F8" w14:textId="77777777" w:rsidR="00C061EF" w:rsidRPr="00C061EF" w:rsidRDefault="00C061EF" w:rsidP="00C061EF">
      <w:pPr>
        <w:pStyle w:val="af8"/>
      </w:pPr>
      <w:r w:rsidRPr="00C061EF">
        <w:lastRenderedPageBreak/>
        <w:t xml:space="preserve">        return lambda x, y: x * y</w:t>
      </w:r>
    </w:p>
    <w:p w14:paraId="4E3F2295" w14:textId="77777777" w:rsidR="00C061EF" w:rsidRPr="00C061EF" w:rsidRDefault="00C061EF" w:rsidP="00C061EF">
      <w:pPr>
        <w:pStyle w:val="af8"/>
      </w:pPr>
    </w:p>
    <w:p w14:paraId="671E7E86" w14:textId="77777777" w:rsidR="00C061EF" w:rsidRPr="00C061EF" w:rsidRDefault="00C061EF" w:rsidP="00C061EF">
      <w:pPr>
        <w:pStyle w:val="af8"/>
      </w:pPr>
      <w:r w:rsidRPr="00C061EF">
        <w:t>加法函数</w:t>
      </w:r>
      <w:r w:rsidRPr="00C061EF">
        <w:t xml:space="preserve"> = </w:t>
      </w:r>
      <w:r w:rsidRPr="00C061EF">
        <w:t>选择运算</w:t>
      </w:r>
      <w:r w:rsidRPr="00C061EF">
        <w:t>("+")</w:t>
      </w:r>
    </w:p>
    <w:p w14:paraId="17E8D710" w14:textId="77777777" w:rsidR="00C061EF" w:rsidRPr="00C061EF" w:rsidRDefault="00C061EF" w:rsidP="00C061EF">
      <w:pPr>
        <w:pStyle w:val="af8"/>
      </w:pPr>
      <w:r w:rsidRPr="00C061EF">
        <w:t>print(</w:t>
      </w:r>
      <w:r w:rsidRPr="00C061EF">
        <w:t>加法函数</w:t>
      </w:r>
      <w:r w:rsidRPr="00C061EF">
        <w:t xml:space="preserve">(3, 4))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输出</w:t>
      </w:r>
      <w:r w:rsidRPr="00C061EF">
        <w:rPr>
          <w:i/>
          <w:iCs/>
        </w:rPr>
        <w:t>: 7</w:t>
      </w:r>
    </w:p>
    <w:p w14:paraId="5A8F485E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比喻：</w:t>
      </w:r>
      <w:r w:rsidRPr="00C061EF">
        <w:t xml:space="preserve"> </w:t>
      </w:r>
      <w:r w:rsidRPr="00C061EF">
        <w:t>函数就像机器，函数名是机器的遥控器。你可以把遥控器复制一份给别人，也可以把机器放进仓库（列表）里按需取用。</w:t>
      </w:r>
    </w:p>
    <w:p w14:paraId="45D829E5" w14:textId="77777777" w:rsidR="00C061EF" w:rsidRPr="00C061EF" w:rsidRDefault="00BE3D61" w:rsidP="00C061EF">
      <w:pPr>
        <w:ind w:firstLineChars="0" w:firstLine="0"/>
      </w:pPr>
      <w:r>
        <w:pict w14:anchorId="1CFCAB39">
          <v:rect id="_x0000_i1074" style="width:0;height:1.5pt" o:hralign="center" o:hrstd="t" o:hr="t" fillcolor="#a0a0a0" stroked="f"/>
        </w:pict>
      </w:r>
    </w:p>
    <w:p w14:paraId="10CC17AD" w14:textId="77777777" w:rsidR="00C061EF" w:rsidRPr="00C061EF" w:rsidRDefault="00C061EF" w:rsidP="00C061EF">
      <w:pPr>
        <w:pStyle w:val="3"/>
      </w:pPr>
      <w:bookmarkStart w:id="50" w:name="_Toc218877959"/>
      <w:r w:rsidRPr="00C061EF">
        <w:t xml:space="preserve">2.2.5 </w:t>
      </w:r>
      <w:r w:rsidRPr="00C061EF">
        <w:t>闭包：函数记住外部状态</w:t>
      </w:r>
      <w:bookmarkEnd w:id="50"/>
    </w:p>
    <w:p w14:paraId="00B50764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闭包</w:t>
      </w:r>
      <w:r w:rsidRPr="00C061EF">
        <w:t>是函数进阶的里程碑概念：一个函数内部定义另一个函数，内部函数</w:t>
      </w:r>
      <w:r w:rsidRPr="00C061EF">
        <w:rPr>
          <w:b/>
          <w:bCs/>
        </w:rPr>
        <w:t>记住</w:t>
      </w:r>
      <w:r w:rsidRPr="00C061EF">
        <w:t>了外部函数的变量。</w:t>
      </w:r>
    </w:p>
    <w:p w14:paraId="5A767854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创建计数器</w:t>
      </w:r>
      <w:r w:rsidRPr="00C061EF">
        <w:t>(</w:t>
      </w:r>
      <w:r w:rsidRPr="00C061EF">
        <w:t>初始值</w:t>
      </w:r>
      <w:r w:rsidRPr="00C061EF">
        <w:t>=0):</w:t>
      </w:r>
    </w:p>
    <w:p w14:paraId="0DF3213C" w14:textId="77777777" w:rsidR="00C061EF" w:rsidRPr="00C061EF" w:rsidRDefault="00C061EF" w:rsidP="00C061EF">
      <w:pPr>
        <w:pStyle w:val="af8"/>
      </w:pPr>
      <w:r w:rsidRPr="00C061EF">
        <w:t xml:space="preserve">    count = </w:t>
      </w:r>
      <w:r w:rsidRPr="00C061EF">
        <w:t>初始值</w:t>
      </w:r>
      <w:r w:rsidRPr="00C061EF">
        <w:t xml:space="preserve">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外部函数的局部变量</w:t>
      </w:r>
    </w:p>
    <w:p w14:paraId="434EB1CB" w14:textId="77777777" w:rsidR="00C061EF" w:rsidRPr="00C061EF" w:rsidRDefault="00C061EF" w:rsidP="00C061EF">
      <w:pPr>
        <w:pStyle w:val="af8"/>
      </w:pPr>
      <w:r w:rsidRPr="00C061EF">
        <w:t xml:space="preserve">    </w:t>
      </w:r>
    </w:p>
    <w:p w14:paraId="3D079F06" w14:textId="77777777" w:rsidR="00C061EF" w:rsidRPr="00C061EF" w:rsidRDefault="00C061EF" w:rsidP="00C061EF">
      <w:pPr>
        <w:pStyle w:val="af8"/>
      </w:pPr>
      <w:r w:rsidRPr="00C061EF">
        <w:t xml:space="preserve">    def </w:t>
      </w:r>
      <w:r w:rsidRPr="00C061EF">
        <w:t>计数器</w:t>
      </w:r>
      <w:r w:rsidRPr="00C061EF">
        <w:t>():</w:t>
      </w:r>
    </w:p>
    <w:p w14:paraId="686C80B2" w14:textId="77777777" w:rsidR="00C061EF" w:rsidRPr="00C061EF" w:rsidRDefault="00C061EF" w:rsidP="00C061EF">
      <w:pPr>
        <w:pStyle w:val="af8"/>
      </w:pPr>
      <w:r w:rsidRPr="00C061EF">
        <w:t xml:space="preserve">        nonlocal count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声明要修改外部变量</w:t>
      </w:r>
    </w:p>
    <w:p w14:paraId="25920C80" w14:textId="77777777" w:rsidR="00C061EF" w:rsidRPr="00C061EF" w:rsidRDefault="00C061EF" w:rsidP="00C061EF">
      <w:pPr>
        <w:pStyle w:val="af8"/>
      </w:pPr>
      <w:r w:rsidRPr="00C061EF">
        <w:t xml:space="preserve">        count += 1</w:t>
      </w:r>
    </w:p>
    <w:p w14:paraId="6EF64A30" w14:textId="77777777" w:rsidR="00C061EF" w:rsidRPr="00C061EF" w:rsidRDefault="00C061EF" w:rsidP="00C061EF">
      <w:pPr>
        <w:pStyle w:val="af8"/>
      </w:pPr>
      <w:r w:rsidRPr="00C061EF">
        <w:t xml:space="preserve">        return count</w:t>
      </w:r>
    </w:p>
    <w:p w14:paraId="7988FC69" w14:textId="77777777" w:rsidR="00C061EF" w:rsidRPr="00C061EF" w:rsidRDefault="00C061EF" w:rsidP="00C061EF">
      <w:pPr>
        <w:pStyle w:val="af8"/>
      </w:pPr>
      <w:r w:rsidRPr="00C061EF">
        <w:t xml:space="preserve">    </w:t>
      </w:r>
    </w:p>
    <w:p w14:paraId="1748346B" w14:textId="77777777" w:rsidR="00C061EF" w:rsidRPr="00C061EF" w:rsidRDefault="00C061EF" w:rsidP="00C061EF">
      <w:pPr>
        <w:pStyle w:val="af8"/>
      </w:pPr>
      <w:r w:rsidRPr="00C061EF">
        <w:t xml:space="preserve">    return </w:t>
      </w:r>
      <w:r w:rsidRPr="00C061EF">
        <w:t>计数器</w:t>
      </w:r>
    </w:p>
    <w:p w14:paraId="480FB27B" w14:textId="77777777" w:rsidR="00C061EF" w:rsidRPr="00C061EF" w:rsidRDefault="00C061EF" w:rsidP="00C061EF">
      <w:pPr>
        <w:pStyle w:val="af8"/>
      </w:pPr>
    </w:p>
    <w:p w14:paraId="1D3EE8B6" w14:textId="77777777" w:rsidR="00C061EF" w:rsidRPr="00C061EF" w:rsidRDefault="00C061EF" w:rsidP="00C061EF">
      <w:pPr>
        <w:pStyle w:val="af8"/>
      </w:pPr>
      <w:r w:rsidRPr="00C061EF">
        <w:rPr>
          <w:i/>
          <w:iCs/>
        </w:rPr>
        <w:t xml:space="preserve"># </w:t>
      </w:r>
      <w:r w:rsidRPr="00C061EF">
        <w:rPr>
          <w:i/>
          <w:iCs/>
        </w:rPr>
        <w:t>创建两个独立的计数器</w:t>
      </w:r>
    </w:p>
    <w:p w14:paraId="1172414C" w14:textId="77777777" w:rsidR="00C061EF" w:rsidRPr="00C061EF" w:rsidRDefault="00C061EF" w:rsidP="00C061EF">
      <w:pPr>
        <w:pStyle w:val="af8"/>
      </w:pPr>
      <w:r w:rsidRPr="00C061EF">
        <w:t>计数器</w:t>
      </w:r>
      <w:r w:rsidRPr="00C061EF">
        <w:t xml:space="preserve">A = </w:t>
      </w:r>
      <w:r w:rsidRPr="00C061EF">
        <w:t>创建计数器</w:t>
      </w:r>
      <w:r w:rsidRPr="00C061EF">
        <w:t>(10)</w:t>
      </w:r>
    </w:p>
    <w:p w14:paraId="673FB668" w14:textId="77777777" w:rsidR="00C061EF" w:rsidRPr="00C061EF" w:rsidRDefault="00C061EF" w:rsidP="00C061EF">
      <w:pPr>
        <w:pStyle w:val="af8"/>
      </w:pPr>
      <w:r w:rsidRPr="00C061EF">
        <w:t>计数器</w:t>
      </w:r>
      <w:r w:rsidRPr="00C061EF">
        <w:t xml:space="preserve">B = </w:t>
      </w:r>
      <w:r w:rsidRPr="00C061EF">
        <w:t>创建计数器</w:t>
      </w:r>
      <w:r w:rsidRPr="00C061EF">
        <w:t>(100)</w:t>
      </w:r>
    </w:p>
    <w:p w14:paraId="12459DA8" w14:textId="77777777" w:rsidR="00C061EF" w:rsidRPr="00C061EF" w:rsidRDefault="00C061EF" w:rsidP="00C061EF">
      <w:pPr>
        <w:pStyle w:val="af8"/>
      </w:pPr>
    </w:p>
    <w:p w14:paraId="13BE02C3" w14:textId="77777777" w:rsidR="00C061EF" w:rsidRPr="00C061EF" w:rsidRDefault="00C061EF" w:rsidP="00C061EF">
      <w:pPr>
        <w:pStyle w:val="af8"/>
      </w:pPr>
      <w:r w:rsidRPr="00C061EF">
        <w:t>print(</w:t>
      </w:r>
      <w:r w:rsidRPr="00C061EF">
        <w:t>计数器</w:t>
      </w:r>
      <w:r w:rsidRPr="00C061EF">
        <w:t xml:space="preserve">A())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输出</w:t>
      </w:r>
      <w:r w:rsidRPr="00C061EF">
        <w:rPr>
          <w:i/>
          <w:iCs/>
        </w:rPr>
        <w:t>: 11</w:t>
      </w:r>
    </w:p>
    <w:p w14:paraId="7B7CA650" w14:textId="77777777" w:rsidR="00C061EF" w:rsidRPr="00C061EF" w:rsidRDefault="00C061EF" w:rsidP="00C061EF">
      <w:pPr>
        <w:pStyle w:val="af8"/>
      </w:pPr>
      <w:r w:rsidRPr="00C061EF">
        <w:t>print(</w:t>
      </w:r>
      <w:r w:rsidRPr="00C061EF">
        <w:t>计数器</w:t>
      </w:r>
      <w:r w:rsidRPr="00C061EF">
        <w:t xml:space="preserve">A())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输出</w:t>
      </w:r>
      <w:r w:rsidRPr="00C061EF">
        <w:rPr>
          <w:i/>
          <w:iCs/>
        </w:rPr>
        <w:t>: 12</w:t>
      </w:r>
    </w:p>
    <w:p w14:paraId="78054318" w14:textId="77777777" w:rsidR="00C061EF" w:rsidRPr="00C061EF" w:rsidRDefault="00C061EF" w:rsidP="00C061EF">
      <w:pPr>
        <w:pStyle w:val="af8"/>
      </w:pPr>
      <w:r w:rsidRPr="00C061EF">
        <w:t>print(</w:t>
      </w:r>
      <w:r w:rsidRPr="00C061EF">
        <w:t>计数器</w:t>
      </w:r>
      <w:r w:rsidRPr="00C061EF">
        <w:t xml:space="preserve">B())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输出</w:t>
      </w:r>
      <w:r w:rsidRPr="00C061EF">
        <w:rPr>
          <w:i/>
          <w:iCs/>
        </w:rPr>
        <w:t>: 101</w:t>
      </w:r>
      <w:r w:rsidRPr="00C061EF">
        <w:rPr>
          <w:i/>
          <w:iCs/>
        </w:rPr>
        <w:t>（互不影响）</w:t>
      </w:r>
    </w:p>
    <w:p w14:paraId="7CEBEF9E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闭包三要素：</w:t>
      </w:r>
    </w:p>
    <w:p w14:paraId="02548301" w14:textId="77777777" w:rsidR="00C061EF" w:rsidRPr="00C061EF" w:rsidRDefault="00C061EF" w:rsidP="00386879">
      <w:pPr>
        <w:numPr>
          <w:ilvl w:val="0"/>
          <w:numId w:val="57"/>
        </w:numPr>
        <w:ind w:firstLine="442"/>
      </w:pPr>
      <w:r w:rsidRPr="00C061EF">
        <w:rPr>
          <w:b/>
          <w:bCs/>
        </w:rPr>
        <w:t>嵌套函数</w:t>
      </w:r>
      <w:r w:rsidRPr="00C061EF">
        <w:t>：内部函数计数器</w:t>
      </w:r>
      <w:r w:rsidRPr="00C061EF">
        <w:t>()</w:t>
      </w:r>
    </w:p>
    <w:p w14:paraId="7F32618D" w14:textId="77777777" w:rsidR="00C061EF" w:rsidRPr="00C061EF" w:rsidRDefault="00C061EF" w:rsidP="00386879">
      <w:pPr>
        <w:numPr>
          <w:ilvl w:val="0"/>
          <w:numId w:val="57"/>
        </w:numPr>
        <w:ind w:firstLine="442"/>
      </w:pPr>
      <w:r w:rsidRPr="00C061EF">
        <w:rPr>
          <w:b/>
          <w:bCs/>
        </w:rPr>
        <w:t>外部变量</w:t>
      </w:r>
      <w:r w:rsidRPr="00C061EF">
        <w:t>：内部函数使用了</w:t>
      </w:r>
      <w:r w:rsidRPr="00C061EF">
        <w:t>count</w:t>
      </w:r>
    </w:p>
    <w:p w14:paraId="4AD55429" w14:textId="77777777" w:rsidR="00C061EF" w:rsidRPr="00C061EF" w:rsidRDefault="00C061EF" w:rsidP="00386879">
      <w:pPr>
        <w:numPr>
          <w:ilvl w:val="0"/>
          <w:numId w:val="57"/>
        </w:numPr>
        <w:ind w:firstLine="442"/>
      </w:pPr>
      <w:r w:rsidRPr="00C061EF">
        <w:rPr>
          <w:b/>
          <w:bCs/>
        </w:rPr>
        <w:t>返回内部函数</w:t>
      </w:r>
      <w:r w:rsidRPr="00C061EF">
        <w:t>：</w:t>
      </w:r>
      <w:r w:rsidRPr="00C061EF">
        <w:t xml:space="preserve">return </w:t>
      </w:r>
      <w:r w:rsidRPr="00C061EF">
        <w:t>计数器</w:t>
      </w:r>
    </w:p>
    <w:p w14:paraId="750A9610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生活比喻：</w:t>
      </w:r>
    </w:p>
    <w:p w14:paraId="322BD69B" w14:textId="77777777" w:rsidR="00C061EF" w:rsidRPr="00C061EF" w:rsidRDefault="00C061EF" w:rsidP="00386879">
      <w:pPr>
        <w:numPr>
          <w:ilvl w:val="0"/>
          <w:numId w:val="58"/>
        </w:numPr>
        <w:ind w:firstLine="442"/>
      </w:pPr>
      <w:r w:rsidRPr="00C061EF">
        <w:rPr>
          <w:b/>
          <w:bCs/>
        </w:rPr>
        <w:t>旅行青蛙</w:t>
      </w:r>
      <w:r w:rsidRPr="00C061EF">
        <w:t>：每次出门（调用）都带着上一次旅行的记忆（状态）</w:t>
      </w:r>
    </w:p>
    <w:p w14:paraId="56D4B646" w14:textId="77777777" w:rsidR="00C061EF" w:rsidRPr="00C061EF" w:rsidRDefault="00C061EF" w:rsidP="00386879">
      <w:pPr>
        <w:numPr>
          <w:ilvl w:val="0"/>
          <w:numId w:val="58"/>
        </w:numPr>
        <w:ind w:firstLine="442"/>
      </w:pPr>
      <w:r w:rsidRPr="00C061EF">
        <w:rPr>
          <w:b/>
          <w:bCs/>
        </w:rPr>
        <w:lastRenderedPageBreak/>
        <w:t>银行账户</w:t>
      </w:r>
      <w:r w:rsidRPr="00C061EF">
        <w:t>：每个账户（闭包）记住自己的余额（状态），互不干扰</w:t>
      </w:r>
    </w:p>
    <w:p w14:paraId="39617D96" w14:textId="77777777" w:rsidR="00C061EF" w:rsidRPr="00C061EF" w:rsidRDefault="00BE3D61" w:rsidP="00C061EF">
      <w:pPr>
        <w:ind w:firstLineChars="0" w:firstLine="0"/>
      </w:pPr>
      <w:r>
        <w:pict w14:anchorId="24416ECB">
          <v:rect id="_x0000_i1075" style="width:0;height:1.5pt" o:hralign="center" o:hrstd="t" o:hr="t" fillcolor="#a0a0a0" stroked="f"/>
        </w:pict>
      </w:r>
    </w:p>
    <w:p w14:paraId="6C1BBB61" w14:textId="0F89DBE9" w:rsidR="00C061EF" w:rsidRPr="00C061EF" w:rsidRDefault="00C061EF" w:rsidP="00C061EF">
      <w:pPr>
        <w:pStyle w:val="3"/>
      </w:pPr>
      <w:bookmarkStart w:id="51" w:name="_Toc218877960"/>
      <w:r w:rsidRPr="00C061EF">
        <w:t xml:space="preserve">2.2.6 </w:t>
      </w:r>
      <w:r w:rsidR="00270A4C">
        <w:rPr>
          <w:rFonts w:hint="eastAsia"/>
        </w:rPr>
        <w:t>*</w:t>
      </w:r>
      <w:proofErr w:type="gramStart"/>
      <w:r w:rsidRPr="00C061EF">
        <w:t>装饰器</w:t>
      </w:r>
      <w:proofErr w:type="gramEnd"/>
      <w:r w:rsidRPr="00C061EF">
        <w:t>初探（选学）</w:t>
      </w:r>
      <w:bookmarkEnd w:id="51"/>
    </w:p>
    <w:p w14:paraId="7EF07AE9" w14:textId="77777777" w:rsidR="00C061EF" w:rsidRPr="00C061EF" w:rsidRDefault="00C061EF" w:rsidP="00C061EF">
      <w:pPr>
        <w:ind w:firstLine="440"/>
      </w:pPr>
      <w:proofErr w:type="gramStart"/>
      <w:r w:rsidRPr="00C061EF">
        <w:t>装饰器</w:t>
      </w:r>
      <w:proofErr w:type="gramEnd"/>
      <w:r w:rsidRPr="00C061EF">
        <w:t>是</w:t>
      </w:r>
      <w:r w:rsidRPr="00C061EF">
        <w:rPr>
          <w:b/>
          <w:bCs/>
        </w:rPr>
        <w:t>高阶函数</w:t>
      </w:r>
      <w:r w:rsidRPr="00C061EF">
        <w:rPr>
          <w:b/>
          <w:bCs/>
        </w:rPr>
        <w:t>+</w:t>
      </w:r>
      <w:r w:rsidRPr="00C061EF">
        <w:rPr>
          <w:b/>
          <w:bCs/>
        </w:rPr>
        <w:t>闭包</w:t>
      </w:r>
      <w:r w:rsidRPr="00C061EF">
        <w:t>的集大成者，用于在不修改原函数代码的情况下，给函数增加功能。</w:t>
      </w:r>
    </w:p>
    <w:p w14:paraId="2CF4145F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计时器</w:t>
      </w:r>
      <w:r w:rsidRPr="00C061EF">
        <w:t>(</w:t>
      </w:r>
      <w:r w:rsidRPr="00C061EF">
        <w:t>原函数</w:t>
      </w:r>
      <w:r w:rsidRPr="00C061EF">
        <w:t>):</w:t>
      </w:r>
    </w:p>
    <w:p w14:paraId="2ABE4705" w14:textId="77777777" w:rsidR="00C061EF" w:rsidRPr="00C061EF" w:rsidRDefault="00C061EF" w:rsidP="00C061EF">
      <w:pPr>
        <w:pStyle w:val="af8"/>
      </w:pPr>
      <w:r w:rsidRPr="00C061EF">
        <w:t xml:space="preserve">    """</w:t>
      </w:r>
      <w:r w:rsidRPr="00C061EF">
        <w:t>装饰器：记录函数执行时间</w:t>
      </w:r>
      <w:r w:rsidRPr="00C061EF">
        <w:t>"""</w:t>
      </w:r>
    </w:p>
    <w:p w14:paraId="60B761BB" w14:textId="77777777" w:rsidR="00C061EF" w:rsidRPr="00C061EF" w:rsidRDefault="00C061EF" w:rsidP="00C061EF">
      <w:pPr>
        <w:pStyle w:val="af8"/>
      </w:pPr>
      <w:r w:rsidRPr="00C061EF">
        <w:t xml:space="preserve">    import time</w:t>
      </w:r>
    </w:p>
    <w:p w14:paraId="762D37BE" w14:textId="77777777" w:rsidR="00C061EF" w:rsidRPr="00C061EF" w:rsidRDefault="00C061EF" w:rsidP="00C061EF">
      <w:pPr>
        <w:pStyle w:val="af8"/>
      </w:pPr>
      <w:r w:rsidRPr="00C061EF">
        <w:t xml:space="preserve">    </w:t>
      </w:r>
    </w:p>
    <w:p w14:paraId="3FC07B0B" w14:textId="77777777" w:rsidR="00C061EF" w:rsidRPr="00C061EF" w:rsidRDefault="00C061EF" w:rsidP="00C061EF">
      <w:pPr>
        <w:pStyle w:val="af8"/>
      </w:pPr>
      <w:r w:rsidRPr="00C061EF">
        <w:t xml:space="preserve">    def </w:t>
      </w:r>
      <w:r w:rsidRPr="00C061EF">
        <w:t>包装函数</w:t>
      </w:r>
      <w:r w:rsidRPr="00C061EF">
        <w:t>(*</w:t>
      </w:r>
      <w:proofErr w:type="spellStart"/>
      <w:r w:rsidRPr="00C061EF">
        <w:t>args</w:t>
      </w:r>
      <w:proofErr w:type="spellEnd"/>
      <w:r w:rsidRPr="00C061EF">
        <w:t>, **</w:t>
      </w:r>
      <w:proofErr w:type="spellStart"/>
      <w:r w:rsidRPr="00C061EF">
        <w:t>kwargs</w:t>
      </w:r>
      <w:proofErr w:type="spellEnd"/>
      <w:r w:rsidRPr="00C061EF">
        <w:t xml:space="preserve">):  </w:t>
      </w:r>
      <w:r w:rsidRPr="00C061EF">
        <w:rPr>
          <w:i/>
          <w:iCs/>
        </w:rPr>
        <w:t># *</w:t>
      </w:r>
      <w:proofErr w:type="spellStart"/>
      <w:r w:rsidRPr="00C061EF">
        <w:rPr>
          <w:i/>
          <w:iCs/>
        </w:rPr>
        <w:t>args</w:t>
      </w:r>
      <w:proofErr w:type="spellEnd"/>
      <w:r w:rsidRPr="00C061EF">
        <w:rPr>
          <w:i/>
          <w:iCs/>
        </w:rPr>
        <w:t>接收所有位置参数</w:t>
      </w:r>
    </w:p>
    <w:p w14:paraId="563D3B1F" w14:textId="77777777" w:rsidR="00C061EF" w:rsidRPr="00C061EF" w:rsidRDefault="00C061EF" w:rsidP="00C061EF">
      <w:pPr>
        <w:pStyle w:val="af8"/>
      </w:pPr>
      <w:r w:rsidRPr="00C061EF">
        <w:t xml:space="preserve">        </w:t>
      </w:r>
      <w:r w:rsidRPr="00C061EF">
        <w:t>开始</w:t>
      </w:r>
      <w:r w:rsidRPr="00C061EF">
        <w:t xml:space="preserve"> = </w:t>
      </w:r>
      <w:proofErr w:type="spellStart"/>
      <w:r w:rsidRPr="00C061EF">
        <w:t>time.</w:t>
      </w:r>
      <w:proofErr w:type="gramStart"/>
      <w:r w:rsidRPr="00C061EF">
        <w:t>time</w:t>
      </w:r>
      <w:proofErr w:type="spellEnd"/>
      <w:r w:rsidRPr="00C061EF">
        <w:t>(</w:t>
      </w:r>
      <w:proofErr w:type="gramEnd"/>
      <w:r w:rsidRPr="00C061EF">
        <w:t>)</w:t>
      </w:r>
    </w:p>
    <w:p w14:paraId="06120435" w14:textId="77777777" w:rsidR="00C061EF" w:rsidRPr="00C061EF" w:rsidRDefault="00C061EF" w:rsidP="00C061EF">
      <w:pPr>
        <w:pStyle w:val="af8"/>
      </w:pPr>
      <w:r w:rsidRPr="00C061EF">
        <w:t xml:space="preserve">        </w:t>
      </w:r>
      <w:r w:rsidRPr="00C061EF">
        <w:t>结果</w:t>
      </w:r>
      <w:r w:rsidRPr="00C061EF">
        <w:t xml:space="preserve"> = </w:t>
      </w:r>
      <w:r w:rsidRPr="00C061EF">
        <w:t>原函数</w:t>
      </w:r>
      <w:r w:rsidRPr="00C061EF">
        <w:t>(*</w:t>
      </w:r>
      <w:proofErr w:type="spellStart"/>
      <w:r w:rsidRPr="00C061EF">
        <w:t>args</w:t>
      </w:r>
      <w:proofErr w:type="spellEnd"/>
      <w:r w:rsidRPr="00C061EF">
        <w:t>, **</w:t>
      </w:r>
      <w:proofErr w:type="spellStart"/>
      <w:r w:rsidRPr="00C061EF">
        <w:t>kwargs</w:t>
      </w:r>
      <w:proofErr w:type="spellEnd"/>
      <w:r w:rsidRPr="00C061EF">
        <w:t>)</w:t>
      </w:r>
    </w:p>
    <w:p w14:paraId="7C3826F6" w14:textId="77777777" w:rsidR="00C061EF" w:rsidRPr="00C061EF" w:rsidRDefault="00C061EF" w:rsidP="00C061EF">
      <w:pPr>
        <w:pStyle w:val="af8"/>
      </w:pPr>
      <w:r w:rsidRPr="00C061EF">
        <w:t xml:space="preserve">        </w:t>
      </w:r>
      <w:r w:rsidRPr="00C061EF">
        <w:t>结束</w:t>
      </w:r>
      <w:r w:rsidRPr="00C061EF">
        <w:t xml:space="preserve"> = </w:t>
      </w:r>
      <w:proofErr w:type="spellStart"/>
      <w:r w:rsidRPr="00C061EF">
        <w:t>time.</w:t>
      </w:r>
      <w:proofErr w:type="gramStart"/>
      <w:r w:rsidRPr="00C061EF">
        <w:t>time</w:t>
      </w:r>
      <w:proofErr w:type="spellEnd"/>
      <w:r w:rsidRPr="00C061EF">
        <w:t>(</w:t>
      </w:r>
      <w:proofErr w:type="gramEnd"/>
      <w:r w:rsidRPr="00C061EF">
        <w:t>)</w:t>
      </w:r>
    </w:p>
    <w:p w14:paraId="113BB709" w14:textId="77777777" w:rsidR="00C061EF" w:rsidRPr="00C061EF" w:rsidRDefault="00C061EF" w:rsidP="00C061EF">
      <w:pPr>
        <w:pStyle w:val="af8"/>
      </w:pPr>
      <w:r w:rsidRPr="00C061EF">
        <w:t xml:space="preserve">        print(f"{</w:t>
      </w:r>
      <w:r w:rsidRPr="00C061EF">
        <w:t>原函数</w:t>
      </w:r>
      <w:r w:rsidRPr="00C061EF">
        <w:t>.__name__}</w:t>
      </w:r>
      <w:r w:rsidRPr="00C061EF">
        <w:t>执行了</w:t>
      </w:r>
      <w:r w:rsidRPr="00C061EF">
        <w:t>{</w:t>
      </w:r>
      <w:r w:rsidRPr="00C061EF">
        <w:t>结束</w:t>
      </w:r>
      <w:r w:rsidRPr="00C061EF">
        <w:t>-</w:t>
      </w:r>
      <w:r w:rsidRPr="00C061EF">
        <w:t>开始</w:t>
      </w:r>
      <w:r w:rsidRPr="00C061EF">
        <w:t>:.4f}</w:t>
      </w:r>
      <w:r w:rsidRPr="00C061EF">
        <w:t>秒</w:t>
      </w:r>
      <w:r w:rsidRPr="00C061EF">
        <w:t>")</w:t>
      </w:r>
    </w:p>
    <w:p w14:paraId="3AE99DED" w14:textId="36C623D4" w:rsidR="00C061EF" w:rsidRPr="00C061EF" w:rsidRDefault="00C061EF" w:rsidP="00C061EF">
      <w:pPr>
        <w:pStyle w:val="af8"/>
      </w:pPr>
      <w:r w:rsidRPr="00C061EF">
        <w:t xml:space="preserve">        return </w:t>
      </w:r>
      <w:r w:rsidRPr="00C061EF">
        <w:t>结果</w:t>
      </w:r>
      <w:r w:rsidR="00270A4C">
        <w:tab/>
      </w:r>
    </w:p>
    <w:p w14:paraId="2F5C55C8" w14:textId="77777777" w:rsidR="00C061EF" w:rsidRPr="00C061EF" w:rsidRDefault="00C061EF" w:rsidP="00C061EF">
      <w:pPr>
        <w:pStyle w:val="af8"/>
      </w:pPr>
      <w:r w:rsidRPr="00C061EF">
        <w:t xml:space="preserve">    </w:t>
      </w:r>
    </w:p>
    <w:p w14:paraId="0453947B" w14:textId="77777777" w:rsidR="00C061EF" w:rsidRPr="00C061EF" w:rsidRDefault="00C061EF" w:rsidP="00C061EF">
      <w:pPr>
        <w:pStyle w:val="af8"/>
      </w:pPr>
      <w:r w:rsidRPr="00C061EF">
        <w:t xml:space="preserve">    return </w:t>
      </w:r>
      <w:r w:rsidRPr="00C061EF">
        <w:t>包装函数</w:t>
      </w:r>
    </w:p>
    <w:p w14:paraId="1573D65A" w14:textId="77777777" w:rsidR="00C061EF" w:rsidRPr="00C061EF" w:rsidRDefault="00C061EF" w:rsidP="00C061EF">
      <w:pPr>
        <w:pStyle w:val="af8"/>
      </w:pPr>
    </w:p>
    <w:p w14:paraId="17F2FFDB" w14:textId="77777777" w:rsidR="00C061EF" w:rsidRPr="00C061EF" w:rsidRDefault="00C061EF" w:rsidP="00C061EF">
      <w:pPr>
        <w:pStyle w:val="af8"/>
      </w:pPr>
      <w:r w:rsidRPr="00C061EF">
        <w:rPr>
          <w:i/>
          <w:iCs/>
        </w:rPr>
        <w:t xml:space="preserve"># </w:t>
      </w:r>
      <w:r w:rsidRPr="00C061EF">
        <w:rPr>
          <w:i/>
          <w:iCs/>
        </w:rPr>
        <w:t>使用</w:t>
      </w:r>
      <w:r w:rsidRPr="00C061EF">
        <w:rPr>
          <w:i/>
          <w:iCs/>
        </w:rPr>
        <w:t>@</w:t>
      </w:r>
      <w:r w:rsidRPr="00C061EF">
        <w:rPr>
          <w:i/>
          <w:iCs/>
        </w:rPr>
        <w:t>语法</w:t>
      </w:r>
      <w:proofErr w:type="gramStart"/>
      <w:r w:rsidRPr="00C061EF">
        <w:rPr>
          <w:i/>
          <w:iCs/>
        </w:rPr>
        <w:t>糖应用</w:t>
      </w:r>
      <w:proofErr w:type="gramEnd"/>
      <w:r w:rsidRPr="00C061EF">
        <w:rPr>
          <w:i/>
          <w:iCs/>
        </w:rPr>
        <w:t>装饰器</w:t>
      </w:r>
    </w:p>
    <w:p w14:paraId="604E4122" w14:textId="77777777" w:rsidR="00C061EF" w:rsidRPr="00C061EF" w:rsidRDefault="00C061EF" w:rsidP="00C061EF">
      <w:pPr>
        <w:pStyle w:val="af8"/>
      </w:pPr>
      <w:r w:rsidRPr="00C061EF">
        <w:t>@</w:t>
      </w:r>
      <w:r w:rsidRPr="00C061EF">
        <w:t>计时器</w:t>
      </w:r>
    </w:p>
    <w:p w14:paraId="3525A79E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慢函数</w:t>
      </w:r>
      <w:r w:rsidRPr="00C061EF">
        <w:t>():</w:t>
      </w:r>
    </w:p>
    <w:p w14:paraId="009C3251" w14:textId="77777777" w:rsidR="00C061EF" w:rsidRPr="00C061EF" w:rsidRDefault="00C061EF" w:rsidP="00C061EF">
      <w:pPr>
        <w:pStyle w:val="af8"/>
      </w:pPr>
      <w:r w:rsidRPr="00C061EF">
        <w:t xml:space="preserve">    """</w:t>
      </w:r>
      <w:r w:rsidRPr="00C061EF">
        <w:t>模拟耗时操作</w:t>
      </w:r>
      <w:r w:rsidRPr="00C061EF">
        <w:t>"""</w:t>
      </w:r>
    </w:p>
    <w:p w14:paraId="0342FFB5" w14:textId="77777777" w:rsidR="00C061EF" w:rsidRPr="00C061EF" w:rsidRDefault="00C061EF" w:rsidP="00C061EF">
      <w:pPr>
        <w:pStyle w:val="af8"/>
      </w:pPr>
      <w:r w:rsidRPr="00C061EF">
        <w:t xml:space="preserve">    </w:t>
      </w:r>
      <w:proofErr w:type="gramStart"/>
      <w:r w:rsidRPr="00C061EF">
        <w:t>sum(</w:t>
      </w:r>
      <w:proofErr w:type="spellStart"/>
      <w:proofErr w:type="gramEnd"/>
      <w:r w:rsidRPr="00C061EF">
        <w:t>i</w:t>
      </w:r>
      <w:proofErr w:type="spellEnd"/>
      <w:r w:rsidRPr="00C061EF">
        <w:t xml:space="preserve"> for </w:t>
      </w:r>
      <w:proofErr w:type="spellStart"/>
      <w:r w:rsidRPr="00C061EF">
        <w:t>i</w:t>
      </w:r>
      <w:proofErr w:type="spellEnd"/>
      <w:r w:rsidRPr="00C061EF">
        <w:t xml:space="preserve"> in range(1000000))</w:t>
      </w:r>
    </w:p>
    <w:p w14:paraId="3C5871A9" w14:textId="77777777" w:rsidR="00C061EF" w:rsidRPr="00C061EF" w:rsidRDefault="00C061EF" w:rsidP="00C061EF">
      <w:pPr>
        <w:pStyle w:val="af8"/>
      </w:pPr>
    </w:p>
    <w:p w14:paraId="280D3A7F" w14:textId="77777777" w:rsidR="00C061EF" w:rsidRPr="00C061EF" w:rsidRDefault="00C061EF" w:rsidP="00C061EF">
      <w:pPr>
        <w:pStyle w:val="af8"/>
      </w:pPr>
      <w:r w:rsidRPr="00C061EF">
        <w:t>慢函数</w:t>
      </w:r>
      <w:r w:rsidRPr="00C061EF">
        <w:t xml:space="preserve">()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自动打印执行时间</w:t>
      </w:r>
    </w:p>
    <w:p w14:paraId="1E89DA0E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执行逻辑：</w:t>
      </w:r>
    </w:p>
    <w:p w14:paraId="297EFC3E" w14:textId="77777777" w:rsidR="00C061EF" w:rsidRPr="00C061EF" w:rsidRDefault="00C061EF" w:rsidP="00386879">
      <w:pPr>
        <w:numPr>
          <w:ilvl w:val="0"/>
          <w:numId w:val="59"/>
        </w:numPr>
        <w:ind w:firstLine="440"/>
      </w:pPr>
      <w:r w:rsidRPr="00C061EF">
        <w:t>@</w:t>
      </w:r>
      <w:r w:rsidRPr="00C061EF">
        <w:t>计时器</w:t>
      </w:r>
      <w:r w:rsidRPr="00C061EF">
        <w:t xml:space="preserve"> </w:t>
      </w:r>
      <w:r w:rsidRPr="00C061EF">
        <w:t>等价于</w:t>
      </w:r>
      <w:r w:rsidRPr="00C061EF">
        <w:t xml:space="preserve"> </w:t>
      </w:r>
      <w:r w:rsidRPr="00C061EF">
        <w:t>慢函数</w:t>
      </w:r>
      <w:r w:rsidRPr="00C061EF">
        <w:t xml:space="preserve"> = </w:t>
      </w:r>
      <w:r w:rsidRPr="00C061EF">
        <w:t>计时器</w:t>
      </w:r>
      <w:r w:rsidRPr="00C061EF">
        <w:t>(</w:t>
      </w:r>
      <w:r w:rsidRPr="00C061EF">
        <w:t>慢函数</w:t>
      </w:r>
      <w:r w:rsidRPr="00C061EF">
        <w:t>)</w:t>
      </w:r>
    </w:p>
    <w:p w14:paraId="079F8FFF" w14:textId="77777777" w:rsidR="00C061EF" w:rsidRPr="00C061EF" w:rsidRDefault="00C061EF" w:rsidP="00386879">
      <w:pPr>
        <w:numPr>
          <w:ilvl w:val="0"/>
          <w:numId w:val="59"/>
        </w:numPr>
        <w:ind w:firstLine="440"/>
      </w:pPr>
      <w:r w:rsidRPr="00C061EF">
        <w:t>调用慢函数</w:t>
      </w:r>
      <w:r w:rsidRPr="00C061EF">
        <w:t>()</w:t>
      </w:r>
      <w:r w:rsidRPr="00C061EF">
        <w:t>时，实际执行的是包装函数</w:t>
      </w:r>
      <w:r w:rsidRPr="00C061EF">
        <w:t>()</w:t>
      </w:r>
    </w:p>
    <w:p w14:paraId="0F63E954" w14:textId="77777777" w:rsidR="00C061EF" w:rsidRPr="00C061EF" w:rsidRDefault="00C061EF" w:rsidP="00386879">
      <w:pPr>
        <w:numPr>
          <w:ilvl w:val="0"/>
          <w:numId w:val="59"/>
        </w:numPr>
        <w:ind w:firstLine="440"/>
      </w:pPr>
      <w:r w:rsidRPr="00C061EF">
        <w:t>包装函数里调用了真正的原函数，并添加了计时功能</w:t>
      </w:r>
    </w:p>
    <w:p w14:paraId="06FAFE21" w14:textId="77777777" w:rsidR="00C061EF" w:rsidRPr="00C061EF" w:rsidRDefault="00C061EF" w:rsidP="00C061EF">
      <w:pPr>
        <w:pStyle w:val="af8"/>
      </w:pPr>
      <w:r w:rsidRPr="00C061EF">
        <w:t>内置装饰器：</w:t>
      </w:r>
      <w:r w:rsidRPr="00C061EF">
        <w:t xml:space="preserve">@property </w:t>
      </w:r>
      <w:r w:rsidRPr="00C061EF">
        <w:t>把方法变成属性调用：</w:t>
      </w:r>
    </w:p>
    <w:p w14:paraId="015B9F86" w14:textId="77777777" w:rsidR="00C061EF" w:rsidRPr="00C061EF" w:rsidRDefault="00C061EF" w:rsidP="00C061EF">
      <w:pPr>
        <w:pStyle w:val="af8"/>
      </w:pPr>
      <w:r w:rsidRPr="00C061EF">
        <w:t xml:space="preserve">class </w:t>
      </w:r>
      <w:r w:rsidRPr="00C061EF">
        <w:t>圆</w:t>
      </w:r>
      <w:r w:rsidRPr="00C061EF">
        <w:t>:</w:t>
      </w:r>
    </w:p>
    <w:p w14:paraId="33038E9A" w14:textId="77777777" w:rsidR="00C061EF" w:rsidRPr="00C061EF" w:rsidRDefault="00C061EF" w:rsidP="00C061EF">
      <w:pPr>
        <w:pStyle w:val="af8"/>
      </w:pPr>
      <w:r w:rsidRPr="00C061EF">
        <w:t xml:space="preserve">    def __</w:t>
      </w:r>
      <w:proofErr w:type="spellStart"/>
      <w:r w:rsidRPr="00C061EF">
        <w:t>init</w:t>
      </w:r>
      <w:proofErr w:type="spellEnd"/>
      <w:r w:rsidRPr="00C061EF">
        <w:t xml:space="preserve">__(self, </w:t>
      </w:r>
      <w:r w:rsidRPr="00C061EF">
        <w:t>半径</w:t>
      </w:r>
      <w:r w:rsidRPr="00C061EF">
        <w:t>):</w:t>
      </w:r>
    </w:p>
    <w:p w14:paraId="2A828942" w14:textId="77777777" w:rsidR="00C061EF" w:rsidRPr="00C061EF" w:rsidRDefault="00C061EF" w:rsidP="00C061EF">
      <w:pPr>
        <w:pStyle w:val="af8"/>
      </w:pPr>
      <w:r w:rsidRPr="00C061EF">
        <w:t xml:space="preserve">        self.</w:t>
      </w:r>
      <w:r w:rsidRPr="00C061EF">
        <w:t>半径</w:t>
      </w:r>
      <w:r w:rsidRPr="00C061EF">
        <w:t xml:space="preserve"> = </w:t>
      </w:r>
      <w:r w:rsidRPr="00C061EF">
        <w:t>半径</w:t>
      </w:r>
    </w:p>
    <w:p w14:paraId="6CD869C0" w14:textId="77777777" w:rsidR="00C061EF" w:rsidRPr="00C061EF" w:rsidRDefault="00C061EF" w:rsidP="00C061EF">
      <w:pPr>
        <w:pStyle w:val="af8"/>
      </w:pPr>
      <w:r w:rsidRPr="00C061EF">
        <w:lastRenderedPageBreak/>
        <w:t xml:space="preserve">    </w:t>
      </w:r>
    </w:p>
    <w:p w14:paraId="455DD8DB" w14:textId="77777777" w:rsidR="00C061EF" w:rsidRPr="00C061EF" w:rsidRDefault="00C061EF" w:rsidP="00C061EF">
      <w:pPr>
        <w:pStyle w:val="af8"/>
      </w:pPr>
      <w:r w:rsidRPr="00C061EF">
        <w:t xml:space="preserve">    @property</w:t>
      </w:r>
    </w:p>
    <w:p w14:paraId="3C553395" w14:textId="77777777" w:rsidR="00C061EF" w:rsidRPr="00C061EF" w:rsidRDefault="00C061EF" w:rsidP="00C061EF">
      <w:pPr>
        <w:pStyle w:val="af8"/>
      </w:pPr>
      <w:r w:rsidRPr="00C061EF">
        <w:t xml:space="preserve">    def </w:t>
      </w:r>
      <w:r w:rsidRPr="00C061EF">
        <w:t>面积</w:t>
      </w:r>
      <w:r w:rsidRPr="00C061EF">
        <w:t>(self):</w:t>
      </w:r>
    </w:p>
    <w:p w14:paraId="2BA8B5CB" w14:textId="77777777" w:rsidR="00C061EF" w:rsidRPr="00C061EF" w:rsidRDefault="00C061EF" w:rsidP="00C061EF">
      <w:pPr>
        <w:pStyle w:val="af8"/>
      </w:pPr>
      <w:r w:rsidRPr="00C061EF">
        <w:t xml:space="preserve">        return 3.14159 * self.</w:t>
      </w:r>
      <w:r w:rsidRPr="00C061EF">
        <w:t>半径</w:t>
      </w:r>
      <w:r w:rsidRPr="00C061EF">
        <w:t xml:space="preserve"> ** 2</w:t>
      </w:r>
    </w:p>
    <w:p w14:paraId="0252FE59" w14:textId="77777777" w:rsidR="00C061EF" w:rsidRPr="00C061EF" w:rsidRDefault="00C061EF" w:rsidP="00C061EF">
      <w:pPr>
        <w:pStyle w:val="af8"/>
      </w:pPr>
    </w:p>
    <w:p w14:paraId="44F44864" w14:textId="77777777" w:rsidR="00C061EF" w:rsidRPr="00C061EF" w:rsidRDefault="00C061EF" w:rsidP="00C061EF">
      <w:pPr>
        <w:pStyle w:val="af8"/>
      </w:pPr>
      <w:r w:rsidRPr="00C061EF">
        <w:t xml:space="preserve">c = </w:t>
      </w:r>
      <w:r w:rsidRPr="00C061EF">
        <w:t>圆</w:t>
      </w:r>
      <w:r w:rsidRPr="00C061EF">
        <w:t>(5)</w:t>
      </w:r>
    </w:p>
    <w:p w14:paraId="6A89F6AD" w14:textId="77777777" w:rsidR="00C061EF" w:rsidRPr="00C061EF" w:rsidRDefault="00C061EF" w:rsidP="00C061EF">
      <w:pPr>
        <w:pStyle w:val="af8"/>
      </w:pPr>
      <w:r w:rsidRPr="00C061EF">
        <w:t>print(c.</w:t>
      </w:r>
      <w:r w:rsidRPr="00C061EF">
        <w:t>面积</w:t>
      </w:r>
      <w:r w:rsidRPr="00C061EF">
        <w:t xml:space="preserve">)  </w:t>
      </w:r>
      <w:r w:rsidRPr="00C061EF">
        <w:rPr>
          <w:i/>
          <w:iCs/>
        </w:rPr>
        <w:t xml:space="preserve"># </w:t>
      </w:r>
      <w:r w:rsidRPr="00C061EF">
        <w:rPr>
          <w:i/>
          <w:iCs/>
        </w:rPr>
        <w:t>调用方法</w:t>
      </w:r>
      <w:proofErr w:type="gramStart"/>
      <w:r w:rsidRPr="00C061EF">
        <w:rPr>
          <w:i/>
          <w:iCs/>
        </w:rPr>
        <w:t>像访问</w:t>
      </w:r>
      <w:proofErr w:type="gramEnd"/>
      <w:r w:rsidRPr="00C061EF">
        <w:rPr>
          <w:i/>
          <w:iCs/>
        </w:rPr>
        <w:t>属性一样，不用加括号</w:t>
      </w:r>
      <w:r w:rsidRPr="00C061EF">
        <w:rPr>
          <w:i/>
          <w:iCs/>
        </w:rPr>
        <w:t>()</w:t>
      </w:r>
    </w:p>
    <w:p w14:paraId="49C92D3A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注意：</w:t>
      </w:r>
      <w:r w:rsidRPr="00C061EF">
        <w:t xml:space="preserve"> </w:t>
      </w:r>
      <w:proofErr w:type="gramStart"/>
      <w:r w:rsidRPr="00C061EF">
        <w:t>装饰器</w:t>
      </w:r>
      <w:proofErr w:type="gramEnd"/>
      <w:r w:rsidRPr="00C061EF">
        <w:t>是进阶内容，初学者先理解概念，不必立即掌握。</w:t>
      </w:r>
    </w:p>
    <w:p w14:paraId="45D8F6DE" w14:textId="77777777" w:rsidR="00C061EF" w:rsidRPr="00C061EF" w:rsidRDefault="00BE3D61" w:rsidP="00C061EF">
      <w:pPr>
        <w:ind w:firstLineChars="0" w:firstLine="0"/>
      </w:pPr>
      <w:r>
        <w:pict w14:anchorId="7D44275A">
          <v:rect id="_x0000_i1076" style="width:0;height:1.5pt" o:hralign="center" o:hrstd="t" o:hr="t" fillcolor="#a0a0a0" stroked="f"/>
        </w:pict>
      </w:r>
    </w:p>
    <w:p w14:paraId="2F837299" w14:textId="77777777" w:rsidR="00C061EF" w:rsidRPr="00C061EF" w:rsidRDefault="00C061EF" w:rsidP="00C061EF">
      <w:pPr>
        <w:pStyle w:val="3"/>
      </w:pPr>
      <w:bookmarkStart w:id="52" w:name="_Toc218877961"/>
      <w:r w:rsidRPr="00C061EF">
        <w:t xml:space="preserve">2.2.7 </w:t>
      </w:r>
      <w:r w:rsidRPr="00C061EF">
        <w:t>函数进</w:t>
      </w:r>
      <w:proofErr w:type="gramStart"/>
      <w:r w:rsidRPr="00C061EF">
        <w:t>阶综合</w:t>
      </w:r>
      <w:proofErr w:type="gramEnd"/>
      <w:r w:rsidRPr="00C061EF">
        <w:t>实践</w:t>
      </w:r>
      <w:bookmarkEnd w:id="52"/>
    </w:p>
    <w:p w14:paraId="60D02A27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案例：简易计算器（带历史记录）</w:t>
      </w:r>
    </w:p>
    <w:p w14:paraId="6CF42F0A" w14:textId="77777777" w:rsidR="00C061EF" w:rsidRPr="00C061EF" w:rsidRDefault="00C061EF" w:rsidP="00C061EF">
      <w:pPr>
        <w:pStyle w:val="af8"/>
      </w:pPr>
      <w:r w:rsidRPr="00C061EF">
        <w:t># 2_2_7_calculator.py</w:t>
      </w:r>
    </w:p>
    <w:p w14:paraId="6EBD8113" w14:textId="77777777" w:rsidR="00C061EF" w:rsidRPr="00C061EF" w:rsidRDefault="00C061EF" w:rsidP="00C061EF">
      <w:pPr>
        <w:pStyle w:val="af8"/>
      </w:pPr>
      <w:r w:rsidRPr="00C061EF">
        <w:t>历史记录</w:t>
      </w:r>
      <w:r w:rsidRPr="00C061EF">
        <w:t xml:space="preserve"> = []  # </w:t>
      </w:r>
      <w:r w:rsidRPr="00C061EF">
        <w:t>全局变量</w:t>
      </w:r>
    </w:p>
    <w:p w14:paraId="770DAC36" w14:textId="77777777" w:rsidR="00C061EF" w:rsidRPr="00C061EF" w:rsidRDefault="00C061EF" w:rsidP="00C061EF">
      <w:pPr>
        <w:pStyle w:val="af8"/>
      </w:pPr>
    </w:p>
    <w:p w14:paraId="62948CA0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记录</w:t>
      </w:r>
      <w:r w:rsidRPr="00C061EF">
        <w:t>(</w:t>
      </w:r>
      <w:r w:rsidRPr="00C061EF">
        <w:t>表达式</w:t>
      </w:r>
      <w:r w:rsidRPr="00C061EF">
        <w:t xml:space="preserve">, </w:t>
      </w:r>
      <w:r w:rsidRPr="00C061EF">
        <w:t>结果</w:t>
      </w:r>
      <w:r w:rsidRPr="00C061EF">
        <w:t>):</w:t>
      </w:r>
    </w:p>
    <w:p w14:paraId="77E3BD73" w14:textId="77777777" w:rsidR="00C061EF" w:rsidRPr="00C061EF" w:rsidRDefault="00C061EF" w:rsidP="00C061EF">
      <w:pPr>
        <w:pStyle w:val="af8"/>
      </w:pPr>
      <w:r w:rsidRPr="00C061EF">
        <w:t xml:space="preserve">    """</w:t>
      </w:r>
      <w:r w:rsidRPr="00C061EF">
        <w:t>闭包式历史记录</w:t>
      </w:r>
      <w:r w:rsidRPr="00C061EF">
        <w:t>"""</w:t>
      </w:r>
    </w:p>
    <w:p w14:paraId="76E7D11F" w14:textId="77777777" w:rsidR="00C061EF" w:rsidRPr="00C061EF" w:rsidRDefault="00C061EF" w:rsidP="00C061EF">
      <w:pPr>
        <w:pStyle w:val="af8"/>
      </w:pPr>
      <w:r w:rsidRPr="00C061EF">
        <w:t xml:space="preserve">    def </w:t>
      </w:r>
      <w:r w:rsidRPr="00C061EF">
        <w:t>保存</w:t>
      </w:r>
      <w:r w:rsidRPr="00C061EF">
        <w:t>():</w:t>
      </w:r>
    </w:p>
    <w:p w14:paraId="364E8547" w14:textId="77777777" w:rsidR="00C061EF" w:rsidRPr="00C061EF" w:rsidRDefault="00C061EF" w:rsidP="00C061EF">
      <w:pPr>
        <w:pStyle w:val="af8"/>
      </w:pPr>
      <w:r w:rsidRPr="00C061EF">
        <w:t xml:space="preserve">        </w:t>
      </w:r>
      <w:r w:rsidRPr="00C061EF">
        <w:t>历史记录</w:t>
      </w:r>
      <w:r w:rsidRPr="00C061EF">
        <w:t>.append(f"{</w:t>
      </w:r>
      <w:r w:rsidRPr="00C061EF">
        <w:t>表达式</w:t>
      </w:r>
      <w:r w:rsidRPr="00C061EF">
        <w:t>} = {</w:t>
      </w:r>
      <w:r w:rsidRPr="00C061EF">
        <w:t>结果</w:t>
      </w:r>
      <w:r w:rsidRPr="00C061EF">
        <w:t>}")</w:t>
      </w:r>
    </w:p>
    <w:p w14:paraId="7D5BC7BC" w14:textId="77777777" w:rsidR="00C061EF" w:rsidRPr="00C061EF" w:rsidRDefault="00C061EF" w:rsidP="00C061EF">
      <w:pPr>
        <w:pStyle w:val="af8"/>
      </w:pPr>
      <w:r w:rsidRPr="00C061EF">
        <w:t xml:space="preserve">        print("</w:t>
      </w:r>
      <w:r w:rsidRPr="00C061EF">
        <w:t>已记录</w:t>
      </w:r>
      <w:r w:rsidRPr="00C061EF">
        <w:t>")</w:t>
      </w:r>
    </w:p>
    <w:p w14:paraId="450A7A6C" w14:textId="77777777" w:rsidR="00C061EF" w:rsidRPr="00C061EF" w:rsidRDefault="00C061EF" w:rsidP="00C061EF">
      <w:pPr>
        <w:pStyle w:val="af8"/>
      </w:pPr>
      <w:r w:rsidRPr="00C061EF">
        <w:t xml:space="preserve">    return </w:t>
      </w:r>
      <w:r w:rsidRPr="00C061EF">
        <w:t>保存</w:t>
      </w:r>
    </w:p>
    <w:p w14:paraId="3E075647" w14:textId="77777777" w:rsidR="00C061EF" w:rsidRPr="00C061EF" w:rsidRDefault="00C061EF" w:rsidP="00C061EF">
      <w:pPr>
        <w:pStyle w:val="af8"/>
      </w:pPr>
    </w:p>
    <w:p w14:paraId="3A85C1DA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计算器</w:t>
      </w:r>
      <w:r w:rsidRPr="00C061EF">
        <w:t>():</w:t>
      </w:r>
    </w:p>
    <w:p w14:paraId="386A9CCA" w14:textId="77777777" w:rsidR="00C061EF" w:rsidRPr="00C061EF" w:rsidRDefault="00C061EF" w:rsidP="00C061EF">
      <w:pPr>
        <w:pStyle w:val="af8"/>
      </w:pPr>
      <w:r w:rsidRPr="00C061EF">
        <w:t xml:space="preserve">    """</w:t>
      </w:r>
      <w:r w:rsidRPr="00C061EF">
        <w:t>主计算器函数</w:t>
      </w:r>
      <w:r w:rsidRPr="00C061EF">
        <w:t>"""</w:t>
      </w:r>
    </w:p>
    <w:p w14:paraId="6D0DCDFE" w14:textId="77777777" w:rsidR="00C061EF" w:rsidRPr="00C061EF" w:rsidRDefault="00C061EF" w:rsidP="00C061EF">
      <w:pPr>
        <w:pStyle w:val="af8"/>
      </w:pPr>
      <w:r w:rsidRPr="00C061EF">
        <w:t xml:space="preserve">    print("=== </w:t>
      </w:r>
      <w:r w:rsidRPr="00C061EF">
        <w:t>简易计算器</w:t>
      </w:r>
      <w:r w:rsidRPr="00C061EF">
        <w:t xml:space="preserve"> ===")</w:t>
      </w:r>
    </w:p>
    <w:p w14:paraId="45A47698" w14:textId="77777777" w:rsidR="00C061EF" w:rsidRPr="00C061EF" w:rsidRDefault="00C061EF" w:rsidP="00C061EF">
      <w:pPr>
        <w:pStyle w:val="af8"/>
      </w:pPr>
      <w:r w:rsidRPr="00C061EF">
        <w:t xml:space="preserve">    print("</w:t>
      </w:r>
      <w:r w:rsidRPr="00C061EF">
        <w:t>支持</w:t>
      </w:r>
      <w:r w:rsidRPr="00C061EF">
        <w:t xml:space="preserve">: + - * / , </w:t>
      </w:r>
      <w:r w:rsidRPr="00C061EF">
        <w:t>输入</w:t>
      </w:r>
      <w:r w:rsidRPr="00C061EF">
        <w:t>'</w:t>
      </w:r>
      <w:r w:rsidRPr="00C061EF">
        <w:t>退出</w:t>
      </w:r>
      <w:r w:rsidRPr="00C061EF">
        <w:t>'</w:t>
      </w:r>
      <w:r w:rsidRPr="00C061EF">
        <w:t>结束</w:t>
      </w:r>
      <w:r w:rsidRPr="00C061EF">
        <w:t>")</w:t>
      </w:r>
    </w:p>
    <w:p w14:paraId="51667FA8" w14:textId="77777777" w:rsidR="00C061EF" w:rsidRPr="00C061EF" w:rsidRDefault="00C061EF" w:rsidP="00C061EF">
      <w:pPr>
        <w:pStyle w:val="af8"/>
      </w:pPr>
      <w:r w:rsidRPr="00C061EF">
        <w:t xml:space="preserve">    </w:t>
      </w:r>
    </w:p>
    <w:p w14:paraId="643C3316" w14:textId="77777777" w:rsidR="00C061EF" w:rsidRPr="00C061EF" w:rsidRDefault="00C061EF" w:rsidP="00C061EF">
      <w:pPr>
        <w:pStyle w:val="af8"/>
      </w:pPr>
      <w:r w:rsidRPr="00C061EF">
        <w:t xml:space="preserve">    while True:</w:t>
      </w:r>
    </w:p>
    <w:p w14:paraId="7480B1C6" w14:textId="77777777" w:rsidR="00C061EF" w:rsidRPr="00C061EF" w:rsidRDefault="00C061EF" w:rsidP="00C061EF">
      <w:pPr>
        <w:pStyle w:val="af8"/>
      </w:pPr>
      <w:r w:rsidRPr="00C061EF">
        <w:t xml:space="preserve">        </w:t>
      </w:r>
      <w:r w:rsidRPr="00C061EF">
        <w:t>输入</w:t>
      </w:r>
      <w:r w:rsidRPr="00C061EF">
        <w:t xml:space="preserve"> = input("&gt;&gt;&gt; ")</w:t>
      </w:r>
    </w:p>
    <w:p w14:paraId="0830F085" w14:textId="77777777" w:rsidR="00C061EF" w:rsidRPr="00C061EF" w:rsidRDefault="00C061EF" w:rsidP="00C061EF">
      <w:pPr>
        <w:pStyle w:val="af8"/>
      </w:pPr>
      <w:r w:rsidRPr="00C061EF">
        <w:t xml:space="preserve">        if </w:t>
      </w:r>
      <w:r w:rsidRPr="00C061EF">
        <w:t>输入</w:t>
      </w:r>
      <w:r w:rsidRPr="00C061EF">
        <w:t xml:space="preserve"> == "</w:t>
      </w:r>
      <w:r w:rsidRPr="00C061EF">
        <w:t>退出</w:t>
      </w:r>
      <w:r w:rsidRPr="00C061EF">
        <w:t>":</w:t>
      </w:r>
    </w:p>
    <w:p w14:paraId="5887CDE5" w14:textId="77777777" w:rsidR="00C061EF" w:rsidRPr="00C061EF" w:rsidRDefault="00C061EF" w:rsidP="00C061EF">
      <w:pPr>
        <w:pStyle w:val="af8"/>
      </w:pPr>
      <w:r w:rsidRPr="00C061EF">
        <w:t xml:space="preserve">            break</w:t>
      </w:r>
    </w:p>
    <w:p w14:paraId="6CF2B124" w14:textId="77777777" w:rsidR="00C061EF" w:rsidRPr="00C061EF" w:rsidRDefault="00C061EF" w:rsidP="00C061EF">
      <w:pPr>
        <w:pStyle w:val="af8"/>
      </w:pPr>
      <w:r w:rsidRPr="00C061EF">
        <w:t xml:space="preserve">        </w:t>
      </w:r>
    </w:p>
    <w:p w14:paraId="3582A1F2" w14:textId="77777777" w:rsidR="00C061EF" w:rsidRPr="00C061EF" w:rsidRDefault="00C061EF" w:rsidP="00C061EF">
      <w:pPr>
        <w:pStyle w:val="af8"/>
      </w:pPr>
      <w:r w:rsidRPr="00C061EF">
        <w:t xml:space="preserve">        try:</w:t>
      </w:r>
    </w:p>
    <w:p w14:paraId="6F8BA218" w14:textId="77777777" w:rsidR="00C061EF" w:rsidRPr="00C061EF" w:rsidRDefault="00C061EF" w:rsidP="00C061EF">
      <w:pPr>
        <w:pStyle w:val="af8"/>
      </w:pPr>
      <w:r w:rsidRPr="00C061EF">
        <w:t xml:space="preserve">            # </w:t>
      </w:r>
      <w:r w:rsidRPr="00C061EF">
        <w:t>危险！</w:t>
      </w:r>
      <w:r w:rsidRPr="00C061EF">
        <w:t>eval</w:t>
      </w:r>
      <w:r w:rsidRPr="00C061EF">
        <w:t>可执行任意代码，</w:t>
      </w:r>
      <w:proofErr w:type="gramStart"/>
      <w:r w:rsidRPr="00C061EF">
        <w:t>仅教学</w:t>
      </w:r>
      <w:proofErr w:type="gramEnd"/>
      <w:r w:rsidRPr="00C061EF">
        <w:t>使用</w:t>
      </w:r>
    </w:p>
    <w:p w14:paraId="5AD6631C" w14:textId="77777777" w:rsidR="00C061EF" w:rsidRPr="00C061EF" w:rsidRDefault="00C061EF" w:rsidP="00C061EF">
      <w:pPr>
        <w:pStyle w:val="af8"/>
      </w:pPr>
      <w:r w:rsidRPr="00C061EF">
        <w:lastRenderedPageBreak/>
        <w:t xml:space="preserve">            </w:t>
      </w:r>
      <w:r w:rsidRPr="00C061EF">
        <w:t>结果</w:t>
      </w:r>
      <w:r w:rsidRPr="00C061EF">
        <w:t xml:space="preserve"> = eval(</w:t>
      </w:r>
      <w:r w:rsidRPr="00C061EF">
        <w:t>输入</w:t>
      </w:r>
      <w:r w:rsidRPr="00C061EF">
        <w:t>)</w:t>
      </w:r>
    </w:p>
    <w:p w14:paraId="6DA514B1" w14:textId="77777777" w:rsidR="00C061EF" w:rsidRPr="00C061EF" w:rsidRDefault="00C061EF" w:rsidP="00C061EF">
      <w:pPr>
        <w:pStyle w:val="af8"/>
      </w:pPr>
      <w:r w:rsidRPr="00C061EF">
        <w:t xml:space="preserve">            print(f"</w:t>
      </w:r>
      <w:r w:rsidRPr="00C061EF">
        <w:t>结果</w:t>
      </w:r>
      <w:r w:rsidRPr="00C061EF">
        <w:t>: {</w:t>
      </w:r>
      <w:r w:rsidRPr="00C061EF">
        <w:t>结果</w:t>
      </w:r>
      <w:r w:rsidRPr="00C061EF">
        <w:t>}")</w:t>
      </w:r>
    </w:p>
    <w:p w14:paraId="7117BD3D" w14:textId="77777777" w:rsidR="00C061EF" w:rsidRPr="00C061EF" w:rsidRDefault="00C061EF" w:rsidP="00C061EF">
      <w:pPr>
        <w:pStyle w:val="af8"/>
      </w:pPr>
      <w:r w:rsidRPr="00C061EF">
        <w:t xml:space="preserve">            </w:t>
      </w:r>
    </w:p>
    <w:p w14:paraId="36C3BF94" w14:textId="77777777" w:rsidR="00C061EF" w:rsidRPr="00C061EF" w:rsidRDefault="00C061EF" w:rsidP="00C061EF">
      <w:pPr>
        <w:pStyle w:val="af8"/>
      </w:pPr>
      <w:r w:rsidRPr="00C061EF">
        <w:t xml:space="preserve">            # </w:t>
      </w:r>
      <w:r w:rsidRPr="00C061EF">
        <w:t>使用闭包记录</w:t>
      </w:r>
    </w:p>
    <w:p w14:paraId="0E995255" w14:textId="77777777" w:rsidR="00C061EF" w:rsidRPr="00C061EF" w:rsidRDefault="00C061EF" w:rsidP="00C061EF">
      <w:pPr>
        <w:pStyle w:val="af8"/>
      </w:pPr>
      <w:r w:rsidRPr="00C061EF">
        <w:t xml:space="preserve">            </w:t>
      </w:r>
      <w:r w:rsidRPr="00C061EF">
        <w:t>保存函数</w:t>
      </w:r>
      <w:r w:rsidRPr="00C061EF">
        <w:t xml:space="preserve"> = </w:t>
      </w:r>
      <w:r w:rsidRPr="00C061EF">
        <w:t>记录</w:t>
      </w:r>
      <w:r w:rsidRPr="00C061EF">
        <w:t>(</w:t>
      </w:r>
      <w:r w:rsidRPr="00C061EF">
        <w:t>输入</w:t>
      </w:r>
      <w:r w:rsidRPr="00C061EF">
        <w:t xml:space="preserve">, </w:t>
      </w:r>
      <w:r w:rsidRPr="00C061EF">
        <w:t>结果</w:t>
      </w:r>
      <w:r w:rsidRPr="00C061EF">
        <w:t>)</w:t>
      </w:r>
    </w:p>
    <w:p w14:paraId="2AF837E2" w14:textId="77777777" w:rsidR="00C061EF" w:rsidRPr="00C061EF" w:rsidRDefault="00C061EF" w:rsidP="00C061EF">
      <w:pPr>
        <w:pStyle w:val="af8"/>
      </w:pPr>
      <w:r w:rsidRPr="00C061EF">
        <w:t xml:space="preserve">            </w:t>
      </w:r>
      <w:r w:rsidRPr="00C061EF">
        <w:t>保存函数</w:t>
      </w:r>
      <w:r w:rsidRPr="00C061EF">
        <w:t>()</w:t>
      </w:r>
    </w:p>
    <w:p w14:paraId="0F84AB00" w14:textId="77777777" w:rsidR="00C061EF" w:rsidRPr="00C061EF" w:rsidRDefault="00C061EF" w:rsidP="00C061EF">
      <w:pPr>
        <w:pStyle w:val="af8"/>
      </w:pPr>
      <w:r w:rsidRPr="00C061EF">
        <w:t xml:space="preserve">        except:</w:t>
      </w:r>
    </w:p>
    <w:p w14:paraId="6FA0E6EE" w14:textId="77777777" w:rsidR="00C061EF" w:rsidRPr="00C061EF" w:rsidRDefault="00C061EF" w:rsidP="00C061EF">
      <w:pPr>
        <w:pStyle w:val="af8"/>
      </w:pPr>
      <w:r w:rsidRPr="00C061EF">
        <w:t xml:space="preserve">            print("</w:t>
      </w:r>
      <w:r w:rsidRPr="00C061EF">
        <w:t>表达式错误！</w:t>
      </w:r>
      <w:r w:rsidRPr="00C061EF">
        <w:t>")</w:t>
      </w:r>
    </w:p>
    <w:p w14:paraId="0AC820B1" w14:textId="77777777" w:rsidR="00C061EF" w:rsidRPr="00C061EF" w:rsidRDefault="00C061EF" w:rsidP="00C061EF">
      <w:pPr>
        <w:pStyle w:val="af8"/>
      </w:pPr>
      <w:r w:rsidRPr="00C061EF">
        <w:t xml:space="preserve">    </w:t>
      </w:r>
    </w:p>
    <w:p w14:paraId="3A9ACCE4" w14:textId="77777777" w:rsidR="00C061EF" w:rsidRPr="00C061EF" w:rsidRDefault="00C061EF" w:rsidP="00C061EF">
      <w:pPr>
        <w:pStyle w:val="af8"/>
      </w:pPr>
      <w:r w:rsidRPr="00C061EF">
        <w:t xml:space="preserve">    print("\n=== </w:t>
      </w:r>
      <w:r w:rsidRPr="00C061EF">
        <w:t>计算历史</w:t>
      </w:r>
      <w:r w:rsidRPr="00C061EF">
        <w:t xml:space="preserve"> ===")</w:t>
      </w:r>
    </w:p>
    <w:p w14:paraId="5FB30F35" w14:textId="77777777" w:rsidR="00C061EF" w:rsidRPr="00C061EF" w:rsidRDefault="00C061EF" w:rsidP="00C061EF">
      <w:pPr>
        <w:pStyle w:val="af8"/>
      </w:pPr>
      <w:r w:rsidRPr="00C061EF">
        <w:t xml:space="preserve">    for </w:t>
      </w:r>
      <w:proofErr w:type="spellStart"/>
      <w:r w:rsidRPr="00C061EF">
        <w:t>i</w:t>
      </w:r>
      <w:proofErr w:type="spellEnd"/>
      <w:r w:rsidRPr="00C061EF">
        <w:t xml:space="preserve">, </w:t>
      </w:r>
      <w:r w:rsidRPr="00C061EF">
        <w:t>记录项</w:t>
      </w:r>
      <w:r w:rsidRPr="00C061EF">
        <w:t xml:space="preserve"> in enumerate(</w:t>
      </w:r>
      <w:r w:rsidRPr="00C061EF">
        <w:t>历史记录</w:t>
      </w:r>
      <w:r w:rsidRPr="00C061EF">
        <w:t>, 1):</w:t>
      </w:r>
    </w:p>
    <w:p w14:paraId="735B4FEC" w14:textId="77777777" w:rsidR="00C061EF" w:rsidRPr="00C061EF" w:rsidRDefault="00C061EF" w:rsidP="00C061EF">
      <w:pPr>
        <w:pStyle w:val="af8"/>
      </w:pPr>
      <w:r w:rsidRPr="00C061EF">
        <w:t xml:space="preserve">        print(f"{</w:t>
      </w:r>
      <w:proofErr w:type="spellStart"/>
      <w:r w:rsidRPr="00C061EF">
        <w:t>i</w:t>
      </w:r>
      <w:proofErr w:type="spellEnd"/>
      <w:r w:rsidRPr="00C061EF">
        <w:t>}. {</w:t>
      </w:r>
      <w:r w:rsidRPr="00C061EF">
        <w:t>记录项</w:t>
      </w:r>
      <w:r w:rsidRPr="00C061EF">
        <w:t>}")</w:t>
      </w:r>
    </w:p>
    <w:p w14:paraId="1116119D" w14:textId="77777777" w:rsidR="00C061EF" w:rsidRPr="00C061EF" w:rsidRDefault="00C061EF" w:rsidP="00C061EF">
      <w:pPr>
        <w:pStyle w:val="af8"/>
      </w:pPr>
    </w:p>
    <w:p w14:paraId="16AE77B3" w14:textId="77777777" w:rsidR="00C061EF" w:rsidRPr="00C061EF" w:rsidRDefault="00C061EF" w:rsidP="00C061EF">
      <w:pPr>
        <w:pStyle w:val="af8"/>
      </w:pPr>
      <w:r w:rsidRPr="00C061EF">
        <w:t>计算器</w:t>
      </w:r>
      <w:r w:rsidRPr="00C061EF">
        <w:t>()</w:t>
      </w:r>
    </w:p>
    <w:p w14:paraId="3E32C254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运行效果：</w:t>
      </w:r>
    </w:p>
    <w:p w14:paraId="45D044F5" w14:textId="77777777" w:rsidR="00C061EF" w:rsidRPr="00C061EF" w:rsidRDefault="00C061EF" w:rsidP="00C061EF">
      <w:pPr>
        <w:pStyle w:val="af8"/>
      </w:pPr>
      <w:r w:rsidRPr="00C061EF">
        <w:t xml:space="preserve">=== </w:t>
      </w:r>
      <w:r w:rsidRPr="00C061EF">
        <w:t>简易计算器</w:t>
      </w:r>
      <w:r w:rsidRPr="00C061EF">
        <w:t xml:space="preserve"> ===</w:t>
      </w:r>
    </w:p>
    <w:p w14:paraId="61F23D59" w14:textId="77777777" w:rsidR="00C061EF" w:rsidRPr="00C061EF" w:rsidRDefault="00C061EF" w:rsidP="00C061EF">
      <w:pPr>
        <w:pStyle w:val="af8"/>
      </w:pPr>
      <w:r w:rsidRPr="00C061EF">
        <w:t>支持</w:t>
      </w:r>
      <w:r w:rsidRPr="00C061EF">
        <w:t xml:space="preserve">: + - * / , </w:t>
      </w:r>
      <w:r w:rsidRPr="00C061EF">
        <w:t>输入</w:t>
      </w:r>
      <w:r w:rsidRPr="00C061EF">
        <w:t>'</w:t>
      </w:r>
      <w:r w:rsidRPr="00C061EF">
        <w:t>退出</w:t>
      </w:r>
      <w:r w:rsidRPr="00C061EF">
        <w:t>'</w:t>
      </w:r>
      <w:r w:rsidRPr="00C061EF">
        <w:t>结束</w:t>
      </w:r>
    </w:p>
    <w:p w14:paraId="25287113" w14:textId="77777777" w:rsidR="00C061EF" w:rsidRPr="00C061EF" w:rsidRDefault="00C061EF" w:rsidP="00C061EF">
      <w:pPr>
        <w:pStyle w:val="af8"/>
      </w:pPr>
      <w:r w:rsidRPr="00C061EF">
        <w:t>&gt;&gt;&gt; 3 + 5</w:t>
      </w:r>
    </w:p>
    <w:p w14:paraId="1B86B567" w14:textId="77777777" w:rsidR="00C061EF" w:rsidRPr="00C061EF" w:rsidRDefault="00C061EF" w:rsidP="00C061EF">
      <w:pPr>
        <w:pStyle w:val="af8"/>
      </w:pPr>
      <w:r w:rsidRPr="00C061EF">
        <w:t>结果</w:t>
      </w:r>
      <w:r w:rsidRPr="00C061EF">
        <w:t>: 8</w:t>
      </w:r>
    </w:p>
    <w:p w14:paraId="19E9FF8B" w14:textId="77777777" w:rsidR="00C061EF" w:rsidRPr="00C061EF" w:rsidRDefault="00C061EF" w:rsidP="00C061EF">
      <w:pPr>
        <w:pStyle w:val="af8"/>
      </w:pPr>
      <w:r w:rsidRPr="00C061EF">
        <w:t>已记录</w:t>
      </w:r>
    </w:p>
    <w:p w14:paraId="40FD4A24" w14:textId="77777777" w:rsidR="00C061EF" w:rsidRPr="00C061EF" w:rsidRDefault="00C061EF" w:rsidP="00C061EF">
      <w:pPr>
        <w:pStyle w:val="af8"/>
      </w:pPr>
      <w:r w:rsidRPr="00C061EF">
        <w:t>&gt;&gt;&gt; 10 * 2</w:t>
      </w:r>
    </w:p>
    <w:p w14:paraId="50122E54" w14:textId="77777777" w:rsidR="00C061EF" w:rsidRPr="00C061EF" w:rsidRDefault="00C061EF" w:rsidP="00C061EF">
      <w:pPr>
        <w:pStyle w:val="af8"/>
      </w:pPr>
      <w:r w:rsidRPr="00C061EF">
        <w:t>结果</w:t>
      </w:r>
      <w:r w:rsidRPr="00C061EF">
        <w:t>: 20</w:t>
      </w:r>
    </w:p>
    <w:p w14:paraId="648831E4" w14:textId="77777777" w:rsidR="00C061EF" w:rsidRPr="00C061EF" w:rsidRDefault="00C061EF" w:rsidP="00C061EF">
      <w:pPr>
        <w:pStyle w:val="af8"/>
      </w:pPr>
      <w:r w:rsidRPr="00C061EF">
        <w:t>已记录</w:t>
      </w:r>
    </w:p>
    <w:p w14:paraId="57EEEED0" w14:textId="77777777" w:rsidR="00C061EF" w:rsidRPr="00C061EF" w:rsidRDefault="00C061EF" w:rsidP="00C061EF">
      <w:pPr>
        <w:pStyle w:val="af8"/>
      </w:pPr>
      <w:r w:rsidRPr="00C061EF">
        <w:t xml:space="preserve">&gt;&gt;&gt; </w:t>
      </w:r>
      <w:r w:rsidRPr="00C061EF">
        <w:t>退出</w:t>
      </w:r>
    </w:p>
    <w:p w14:paraId="044C8C7D" w14:textId="77777777" w:rsidR="00C061EF" w:rsidRPr="00C061EF" w:rsidRDefault="00C061EF" w:rsidP="00C061EF">
      <w:pPr>
        <w:pStyle w:val="af8"/>
      </w:pPr>
    </w:p>
    <w:p w14:paraId="07B6529B" w14:textId="77777777" w:rsidR="00C061EF" w:rsidRPr="00C061EF" w:rsidRDefault="00C061EF" w:rsidP="00C061EF">
      <w:pPr>
        <w:pStyle w:val="af8"/>
      </w:pPr>
      <w:r w:rsidRPr="00C061EF">
        <w:t xml:space="preserve">=== </w:t>
      </w:r>
      <w:r w:rsidRPr="00C061EF">
        <w:t>计算历史</w:t>
      </w:r>
      <w:r w:rsidRPr="00C061EF">
        <w:t xml:space="preserve"> ===</w:t>
      </w:r>
    </w:p>
    <w:p w14:paraId="788BCAD0" w14:textId="77777777" w:rsidR="00C061EF" w:rsidRPr="00C061EF" w:rsidRDefault="00C061EF" w:rsidP="00C061EF">
      <w:pPr>
        <w:pStyle w:val="af8"/>
      </w:pPr>
      <w:r w:rsidRPr="00C061EF">
        <w:t>1. 3 + 5 = 8</w:t>
      </w:r>
    </w:p>
    <w:p w14:paraId="25F08AD8" w14:textId="77777777" w:rsidR="00C061EF" w:rsidRPr="00C061EF" w:rsidRDefault="00C061EF" w:rsidP="00C061EF">
      <w:pPr>
        <w:pStyle w:val="af8"/>
      </w:pPr>
      <w:r w:rsidRPr="00C061EF">
        <w:t>2. 10 * 2 = 20</w:t>
      </w:r>
    </w:p>
    <w:p w14:paraId="180B4EEC" w14:textId="77777777" w:rsidR="00C061EF" w:rsidRPr="00C061EF" w:rsidRDefault="00BE3D61" w:rsidP="00C061EF">
      <w:pPr>
        <w:ind w:firstLineChars="0" w:firstLine="0"/>
      </w:pPr>
      <w:r>
        <w:pict w14:anchorId="3AA69E15">
          <v:rect id="_x0000_i1077" style="width:0;height:1.5pt" o:hralign="center" o:hrstd="t" o:hr="t" fillcolor="#a0a0a0" stroked="f"/>
        </w:pict>
      </w:r>
    </w:p>
    <w:p w14:paraId="04DF6E08" w14:textId="77777777" w:rsidR="00C061EF" w:rsidRPr="00C061EF" w:rsidRDefault="00C061EF" w:rsidP="00C061EF">
      <w:pPr>
        <w:ind w:firstLine="442"/>
        <w:rPr>
          <w:b/>
          <w:bCs/>
        </w:rPr>
      </w:pPr>
      <w:r w:rsidRPr="00C061EF">
        <w:rPr>
          <w:b/>
          <w:bCs/>
        </w:rPr>
        <w:t>课后作业</w:t>
      </w:r>
    </w:p>
    <w:p w14:paraId="0A8CE886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基础作业：</w:t>
      </w:r>
    </w:p>
    <w:p w14:paraId="5AC11852" w14:textId="77777777" w:rsidR="00C061EF" w:rsidRPr="00C061EF" w:rsidRDefault="00C061EF" w:rsidP="00386879">
      <w:pPr>
        <w:numPr>
          <w:ilvl w:val="0"/>
          <w:numId w:val="60"/>
        </w:numPr>
        <w:ind w:firstLine="440"/>
      </w:pPr>
      <w:r w:rsidRPr="00C061EF">
        <w:t>新建</w:t>
      </w:r>
      <w:r w:rsidRPr="00C061EF">
        <w:t xml:space="preserve"> 2-2-homework1.py</w:t>
      </w:r>
      <w:r w:rsidRPr="00C061EF">
        <w:t>：用</w:t>
      </w:r>
      <w:r w:rsidRPr="00C061EF">
        <w:t>lambda</w:t>
      </w:r>
      <w:r w:rsidRPr="00C061EF">
        <w:t>和</w:t>
      </w:r>
      <w:r w:rsidRPr="00C061EF">
        <w:t>sorted</w:t>
      </w:r>
      <w:r w:rsidRPr="00C061EF">
        <w:t>，将学生列表按成绩降序排序</w:t>
      </w:r>
    </w:p>
    <w:p w14:paraId="0907F27D" w14:textId="77777777" w:rsidR="00C061EF" w:rsidRPr="00C061EF" w:rsidRDefault="00C061EF" w:rsidP="00C061EF">
      <w:pPr>
        <w:pStyle w:val="af8"/>
      </w:pPr>
      <w:r w:rsidRPr="00C061EF">
        <w:t>students = [("Alice", 85), ("Bob", 92), ("Charlie", 78)]</w:t>
      </w:r>
    </w:p>
    <w:p w14:paraId="10EE4A94" w14:textId="77777777" w:rsidR="00C061EF" w:rsidRPr="00C061EF" w:rsidRDefault="00C061EF" w:rsidP="00C061EF">
      <w:pPr>
        <w:pStyle w:val="af8"/>
      </w:pPr>
      <w:r w:rsidRPr="00C061EF">
        <w:rPr>
          <w:i/>
          <w:iCs/>
        </w:rPr>
        <w:t xml:space="preserve"># </w:t>
      </w:r>
      <w:r w:rsidRPr="00C061EF">
        <w:rPr>
          <w:i/>
          <w:iCs/>
        </w:rPr>
        <w:t>输出</w:t>
      </w:r>
      <w:r w:rsidRPr="00C061EF">
        <w:rPr>
          <w:i/>
          <w:iCs/>
        </w:rPr>
        <w:t>: [("Bob", 92), ("Alice", 85), ("Charlie", 78)]</w:t>
      </w:r>
    </w:p>
    <w:p w14:paraId="20AFC6D7" w14:textId="77777777" w:rsidR="00C061EF" w:rsidRPr="00C061EF" w:rsidRDefault="00C061EF" w:rsidP="00386879">
      <w:pPr>
        <w:numPr>
          <w:ilvl w:val="0"/>
          <w:numId w:val="60"/>
        </w:numPr>
        <w:ind w:firstLine="440"/>
      </w:pPr>
      <w:r w:rsidRPr="00C061EF">
        <w:lastRenderedPageBreak/>
        <w:t>新建</w:t>
      </w:r>
      <w:r w:rsidRPr="00C061EF">
        <w:t xml:space="preserve"> 2-2-homework2.py</w:t>
      </w:r>
      <w:r w:rsidRPr="00C061EF">
        <w:t>：编写递归函数计算斐波那契数列第</w:t>
      </w:r>
      <w:r w:rsidRPr="00C061EF">
        <w:t>n</w:t>
      </w:r>
      <w:r w:rsidRPr="00C061EF">
        <w:t>项，用循环版本对比效率</w:t>
      </w:r>
    </w:p>
    <w:p w14:paraId="126BECFE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挑战作业：</w:t>
      </w:r>
      <w:r w:rsidRPr="00C061EF">
        <w:t xml:space="preserve"> 3. </w:t>
      </w:r>
      <w:r w:rsidRPr="00C061EF">
        <w:t>新建</w:t>
      </w:r>
      <w:r w:rsidRPr="00C061EF">
        <w:t xml:space="preserve"> 2-2-homework3.py</w:t>
      </w:r>
      <w:r w:rsidRPr="00C061EF">
        <w:t>：实现缓存装饰器，让函数记住之前计算过的结果（</w:t>
      </w:r>
      <w:r w:rsidRPr="00C061EF">
        <w:rPr>
          <w:b/>
          <w:bCs/>
        </w:rPr>
        <w:t>记忆化</w:t>
      </w:r>
      <w:r w:rsidRPr="00C061EF">
        <w:t>）</w:t>
      </w:r>
    </w:p>
    <w:p w14:paraId="1C490808" w14:textId="77777777" w:rsidR="00C061EF" w:rsidRPr="00C061EF" w:rsidRDefault="00C061EF" w:rsidP="00C061EF">
      <w:pPr>
        <w:pStyle w:val="af8"/>
      </w:pPr>
      <w:r w:rsidRPr="00C061EF">
        <w:t>@</w:t>
      </w:r>
      <w:r w:rsidRPr="00C061EF">
        <w:t>缓存</w:t>
      </w:r>
    </w:p>
    <w:p w14:paraId="38C5C8EA" w14:textId="77777777" w:rsidR="00C061EF" w:rsidRPr="00C061EF" w:rsidRDefault="00C061EF" w:rsidP="00C061EF">
      <w:pPr>
        <w:pStyle w:val="af8"/>
      </w:pPr>
      <w:r w:rsidRPr="00C061EF">
        <w:t xml:space="preserve">def </w:t>
      </w:r>
      <w:r w:rsidRPr="00C061EF">
        <w:t>斐波那契</w:t>
      </w:r>
      <w:r w:rsidRPr="00C061EF">
        <w:t>(n):</w:t>
      </w:r>
    </w:p>
    <w:p w14:paraId="16B980B8" w14:textId="77777777" w:rsidR="00C061EF" w:rsidRPr="00C061EF" w:rsidRDefault="00C061EF" w:rsidP="00C061EF">
      <w:pPr>
        <w:pStyle w:val="af8"/>
      </w:pPr>
      <w:r w:rsidRPr="00C061EF">
        <w:t xml:space="preserve">    if n &lt;= 2:</w:t>
      </w:r>
    </w:p>
    <w:p w14:paraId="658BBFCC" w14:textId="77777777" w:rsidR="00C061EF" w:rsidRPr="00C061EF" w:rsidRDefault="00C061EF" w:rsidP="00C061EF">
      <w:pPr>
        <w:pStyle w:val="af8"/>
      </w:pPr>
      <w:r w:rsidRPr="00C061EF">
        <w:t xml:space="preserve">        return 1</w:t>
      </w:r>
    </w:p>
    <w:p w14:paraId="3D49F4B6" w14:textId="77777777" w:rsidR="00C061EF" w:rsidRPr="00C061EF" w:rsidRDefault="00C061EF" w:rsidP="00C061EF">
      <w:pPr>
        <w:pStyle w:val="af8"/>
      </w:pPr>
      <w:r w:rsidRPr="00C061EF">
        <w:t xml:space="preserve">    return </w:t>
      </w:r>
      <w:r w:rsidRPr="00C061EF">
        <w:t>斐波那契</w:t>
      </w:r>
      <w:r w:rsidRPr="00C061EF">
        <w:t xml:space="preserve">(n-1) + </w:t>
      </w:r>
      <w:r w:rsidRPr="00C061EF">
        <w:t>斐波那契</w:t>
      </w:r>
      <w:r w:rsidRPr="00C061EF">
        <w:t>(n-2)</w:t>
      </w:r>
    </w:p>
    <w:p w14:paraId="593DD0C5" w14:textId="77777777" w:rsidR="00C061EF" w:rsidRPr="00C061EF" w:rsidRDefault="00C061EF" w:rsidP="00C061EF">
      <w:pPr>
        <w:pStyle w:val="af8"/>
      </w:pPr>
    </w:p>
    <w:p w14:paraId="337EE990" w14:textId="77777777" w:rsidR="00C061EF" w:rsidRPr="00C061EF" w:rsidRDefault="00C061EF" w:rsidP="00C061EF">
      <w:pPr>
        <w:pStyle w:val="af8"/>
      </w:pPr>
      <w:r w:rsidRPr="00C061EF">
        <w:rPr>
          <w:i/>
          <w:iCs/>
        </w:rPr>
        <w:t xml:space="preserve"># </w:t>
      </w:r>
      <w:r w:rsidRPr="00C061EF">
        <w:rPr>
          <w:i/>
          <w:iCs/>
        </w:rPr>
        <w:t>第一次计算斐波那契</w:t>
      </w:r>
      <w:r w:rsidRPr="00C061EF">
        <w:rPr>
          <w:i/>
          <w:iCs/>
        </w:rPr>
        <w:t>(35)</w:t>
      </w:r>
      <w:r w:rsidRPr="00C061EF">
        <w:rPr>
          <w:i/>
          <w:iCs/>
        </w:rPr>
        <w:t>慢，第二次瞬间返回</w:t>
      </w:r>
    </w:p>
    <w:p w14:paraId="08620A10" w14:textId="40414552" w:rsidR="00C061EF" w:rsidRPr="00C061EF" w:rsidRDefault="00C061EF" w:rsidP="00C061EF">
      <w:pPr>
        <w:ind w:firstLine="442"/>
      </w:pPr>
      <w:proofErr w:type="gramStart"/>
      <w:r w:rsidRPr="00C061EF">
        <w:rPr>
          <w:b/>
          <w:bCs/>
        </w:rPr>
        <w:t>洛</w:t>
      </w:r>
      <w:proofErr w:type="gramEnd"/>
      <w:r w:rsidRPr="00C061EF">
        <w:rPr>
          <w:b/>
          <w:bCs/>
        </w:rPr>
        <w:t>谷专项训练：</w:t>
      </w:r>
      <w:r w:rsidRPr="00C061EF">
        <w:t xml:space="preserve"> </w:t>
      </w:r>
      <w:r w:rsidR="00D60ABB" w:rsidRPr="00D60ABB">
        <w:t>https://www.luogu.com.cn/problem/P5739</w:t>
      </w:r>
      <w:r w:rsidR="00BE3D61">
        <w:pict w14:anchorId="250B652C">
          <v:rect id="_x0000_i1078" style="width:0;height:1.5pt" o:hralign="center" o:hrstd="t" o:hr="t" fillcolor="#a0a0a0" stroked="f"/>
        </w:pict>
      </w:r>
    </w:p>
    <w:p w14:paraId="3428B8D1" w14:textId="77777777" w:rsidR="00C061EF" w:rsidRPr="00C061EF" w:rsidRDefault="00C061EF" w:rsidP="00C061EF">
      <w:pPr>
        <w:ind w:firstLine="442"/>
        <w:rPr>
          <w:b/>
          <w:bCs/>
        </w:rPr>
      </w:pPr>
      <w:r w:rsidRPr="00C061EF">
        <w:rPr>
          <w:b/>
          <w:bCs/>
        </w:rPr>
        <w:t>本小节小结</w:t>
      </w:r>
    </w:p>
    <w:p w14:paraId="1946FBD3" w14:textId="77777777" w:rsidR="00C061EF" w:rsidRPr="00C061EF" w:rsidRDefault="00C061EF" w:rsidP="00C061EF">
      <w:pPr>
        <w:ind w:firstLine="440"/>
      </w:pPr>
      <w:r w:rsidRPr="00C061EF">
        <w:t>通过</w:t>
      </w:r>
      <w:r w:rsidRPr="00C061EF">
        <w:t>2.2</w:t>
      </w:r>
      <w:r w:rsidRPr="00C061EF">
        <w:t>节的学习，你迈入了函数的高级殿堂：</w:t>
      </w:r>
    </w:p>
    <w:p w14:paraId="53379595" w14:textId="77777777" w:rsidR="00C061EF" w:rsidRPr="00C061EF" w:rsidRDefault="00C061EF" w:rsidP="00386879">
      <w:pPr>
        <w:numPr>
          <w:ilvl w:val="0"/>
          <w:numId w:val="61"/>
        </w:numPr>
        <w:ind w:firstLine="442"/>
      </w:pPr>
      <w:r w:rsidRPr="00C061EF">
        <w:rPr>
          <w:b/>
          <w:bCs/>
        </w:rPr>
        <w:t>lambda</w:t>
      </w:r>
      <w:r w:rsidRPr="00C061EF">
        <w:t>：简洁的匿名函数</w:t>
      </w:r>
    </w:p>
    <w:p w14:paraId="16725D5B" w14:textId="77777777" w:rsidR="00C061EF" w:rsidRPr="00C061EF" w:rsidRDefault="00C061EF" w:rsidP="00386879">
      <w:pPr>
        <w:numPr>
          <w:ilvl w:val="0"/>
          <w:numId w:val="61"/>
        </w:numPr>
        <w:ind w:firstLine="442"/>
      </w:pPr>
      <w:r w:rsidRPr="00C061EF">
        <w:rPr>
          <w:b/>
          <w:bCs/>
        </w:rPr>
        <w:t>高阶函数</w:t>
      </w:r>
      <w:r w:rsidRPr="00C061EF">
        <w:t>：函数当参数用（</w:t>
      </w:r>
      <w:r w:rsidRPr="00C061EF">
        <w:t>map/filter/sorted</w:t>
      </w:r>
      <w:r w:rsidRPr="00C061EF">
        <w:t>）</w:t>
      </w:r>
    </w:p>
    <w:p w14:paraId="3C7438F0" w14:textId="77777777" w:rsidR="00C061EF" w:rsidRPr="00C061EF" w:rsidRDefault="00C061EF" w:rsidP="00386879">
      <w:pPr>
        <w:numPr>
          <w:ilvl w:val="0"/>
          <w:numId w:val="61"/>
        </w:numPr>
        <w:ind w:firstLine="442"/>
      </w:pPr>
      <w:r w:rsidRPr="00C061EF">
        <w:rPr>
          <w:b/>
          <w:bCs/>
        </w:rPr>
        <w:t>递归</w:t>
      </w:r>
      <w:r w:rsidRPr="00C061EF">
        <w:t>：函数自己调用自己（注意终止条件）</w:t>
      </w:r>
    </w:p>
    <w:p w14:paraId="51B91099" w14:textId="77777777" w:rsidR="00C061EF" w:rsidRPr="00C061EF" w:rsidRDefault="00C061EF" w:rsidP="00386879">
      <w:pPr>
        <w:numPr>
          <w:ilvl w:val="0"/>
          <w:numId w:val="61"/>
        </w:numPr>
        <w:ind w:firstLine="442"/>
      </w:pPr>
      <w:r w:rsidRPr="00C061EF">
        <w:rPr>
          <w:b/>
          <w:bCs/>
        </w:rPr>
        <w:t>函数对象</w:t>
      </w:r>
      <w:r w:rsidRPr="00C061EF">
        <w:t>：函数名就是变量</w:t>
      </w:r>
    </w:p>
    <w:p w14:paraId="43BEAD60" w14:textId="77777777" w:rsidR="00C061EF" w:rsidRPr="00C061EF" w:rsidRDefault="00C061EF" w:rsidP="00386879">
      <w:pPr>
        <w:numPr>
          <w:ilvl w:val="0"/>
          <w:numId w:val="61"/>
        </w:numPr>
        <w:ind w:firstLine="442"/>
      </w:pPr>
      <w:r w:rsidRPr="00C061EF">
        <w:rPr>
          <w:b/>
          <w:bCs/>
        </w:rPr>
        <w:t>闭包</w:t>
      </w:r>
      <w:r w:rsidRPr="00C061EF">
        <w:t>：函数记住外部状态</w:t>
      </w:r>
    </w:p>
    <w:p w14:paraId="050E1605" w14:textId="77777777" w:rsidR="00C061EF" w:rsidRPr="00C061EF" w:rsidRDefault="00C061EF" w:rsidP="00386879">
      <w:pPr>
        <w:numPr>
          <w:ilvl w:val="0"/>
          <w:numId w:val="61"/>
        </w:numPr>
        <w:ind w:firstLine="442"/>
      </w:pPr>
      <w:r w:rsidRPr="00C061EF">
        <w:rPr>
          <w:b/>
          <w:bCs/>
        </w:rPr>
        <w:t>装饰器</w:t>
      </w:r>
      <w:r w:rsidRPr="00C061EF">
        <w:t>：给函数加功能（高阶</w:t>
      </w:r>
      <w:r w:rsidRPr="00C061EF">
        <w:t>+</w:t>
      </w:r>
      <w:r w:rsidRPr="00C061EF">
        <w:t>闭包的组合拳）</w:t>
      </w:r>
    </w:p>
    <w:p w14:paraId="086F5EA4" w14:textId="77777777" w:rsidR="00C061EF" w:rsidRPr="00C061EF" w:rsidRDefault="00C061EF" w:rsidP="00C061EF">
      <w:pPr>
        <w:ind w:firstLine="442"/>
      </w:pPr>
      <w:r w:rsidRPr="00C061EF">
        <w:rPr>
          <w:b/>
          <w:bCs/>
        </w:rPr>
        <w:t>核心</w:t>
      </w:r>
      <w:proofErr w:type="gramStart"/>
      <w:r w:rsidRPr="00C061EF">
        <w:rPr>
          <w:b/>
          <w:bCs/>
        </w:rPr>
        <w:t>心</w:t>
      </w:r>
      <w:proofErr w:type="gramEnd"/>
      <w:r w:rsidRPr="00C061EF">
        <w:rPr>
          <w:b/>
          <w:bCs/>
        </w:rPr>
        <w:t>法：</w:t>
      </w:r>
    </w:p>
    <w:p w14:paraId="338E5C1F" w14:textId="77777777" w:rsidR="00C061EF" w:rsidRPr="00C061EF" w:rsidRDefault="00C061EF" w:rsidP="00386879">
      <w:pPr>
        <w:numPr>
          <w:ilvl w:val="0"/>
          <w:numId w:val="62"/>
        </w:numPr>
        <w:ind w:firstLine="442"/>
      </w:pPr>
      <w:r w:rsidRPr="00C061EF">
        <w:rPr>
          <w:b/>
          <w:bCs/>
        </w:rPr>
        <w:t>简洁优先</w:t>
      </w:r>
      <w:r w:rsidRPr="00C061EF">
        <w:t>：</w:t>
      </w:r>
      <w:r w:rsidRPr="00C061EF">
        <w:t>lambda</w:t>
      </w:r>
      <w:r w:rsidRPr="00C061EF">
        <w:t>和推导式让代码优雅，但别为了</w:t>
      </w:r>
      <w:proofErr w:type="gramStart"/>
      <w:r w:rsidRPr="00C061EF">
        <w:t>炫</w:t>
      </w:r>
      <w:proofErr w:type="gramEnd"/>
      <w:r w:rsidRPr="00C061EF">
        <w:t>技牺牲可读性</w:t>
      </w:r>
    </w:p>
    <w:p w14:paraId="7770E0FB" w14:textId="77777777" w:rsidR="00C061EF" w:rsidRPr="00C061EF" w:rsidRDefault="00C061EF" w:rsidP="00386879">
      <w:pPr>
        <w:numPr>
          <w:ilvl w:val="0"/>
          <w:numId w:val="62"/>
        </w:numPr>
        <w:ind w:firstLine="442"/>
      </w:pPr>
      <w:r w:rsidRPr="00C061EF">
        <w:rPr>
          <w:b/>
          <w:bCs/>
        </w:rPr>
        <w:t>递归慎用</w:t>
      </w:r>
      <w:r w:rsidRPr="00C061EF">
        <w:t>：能用循环就用循环，除非问题本身适合递归（如树遍历）</w:t>
      </w:r>
    </w:p>
    <w:p w14:paraId="40740794" w14:textId="77777777" w:rsidR="00C061EF" w:rsidRPr="00C061EF" w:rsidRDefault="00C061EF" w:rsidP="00386879">
      <w:pPr>
        <w:numPr>
          <w:ilvl w:val="0"/>
          <w:numId w:val="62"/>
        </w:numPr>
        <w:ind w:firstLine="442"/>
      </w:pPr>
      <w:r w:rsidRPr="00C061EF">
        <w:rPr>
          <w:b/>
          <w:bCs/>
        </w:rPr>
        <w:t>闭包是宝藏</w:t>
      </w:r>
      <w:r w:rsidRPr="00C061EF">
        <w:t>：理解闭包，才能理解</w:t>
      </w:r>
      <w:proofErr w:type="gramStart"/>
      <w:r w:rsidRPr="00C061EF">
        <w:t>装饰器</w:t>
      </w:r>
      <w:proofErr w:type="gramEnd"/>
      <w:r w:rsidRPr="00C061EF">
        <w:t>和回调函数</w:t>
      </w:r>
    </w:p>
    <w:p w14:paraId="3E537F20" w14:textId="77777777" w:rsidR="00C061EF" w:rsidRPr="00C061EF" w:rsidRDefault="00C061EF" w:rsidP="00386879">
      <w:pPr>
        <w:numPr>
          <w:ilvl w:val="0"/>
          <w:numId w:val="62"/>
        </w:numPr>
        <w:ind w:firstLine="442"/>
      </w:pPr>
      <w:proofErr w:type="gramStart"/>
      <w:r w:rsidRPr="00C061EF">
        <w:rPr>
          <w:b/>
          <w:bCs/>
        </w:rPr>
        <w:t>装饰器</w:t>
      </w:r>
      <w:proofErr w:type="gramEnd"/>
      <w:r w:rsidRPr="00C061EF">
        <w:rPr>
          <w:b/>
          <w:bCs/>
        </w:rPr>
        <w:t>是框架基石</w:t>
      </w:r>
      <w:r w:rsidRPr="00C061EF">
        <w:t>：</w:t>
      </w:r>
      <w:r w:rsidRPr="00C061EF">
        <w:t>Django/Flask</w:t>
      </w:r>
      <w:r w:rsidRPr="00C061EF">
        <w:t>大量用装饰器，先理解思想</w:t>
      </w:r>
    </w:p>
    <w:p w14:paraId="2440B79B" w14:textId="77777777" w:rsidR="00C061EF" w:rsidRPr="00C061EF" w:rsidRDefault="00C061EF" w:rsidP="00C061EF">
      <w:pPr>
        <w:ind w:firstLine="440"/>
      </w:pPr>
      <w:r w:rsidRPr="00C061EF">
        <w:t>现在你可以写出更抽象、更复用、更</w:t>
      </w:r>
      <w:r w:rsidRPr="00C061EF">
        <w:t>"Pythonic"</w:t>
      </w:r>
      <w:r w:rsidRPr="00C061EF">
        <w:t>的代码了！下一节将学习</w:t>
      </w:r>
      <w:r w:rsidRPr="00C061EF">
        <w:rPr>
          <w:b/>
          <w:bCs/>
        </w:rPr>
        <w:t>模块</w:t>
      </w:r>
      <w:r w:rsidRPr="00C061EF">
        <w:t>，把函数组织成更大的武器库。</w:t>
      </w:r>
    </w:p>
    <w:p w14:paraId="18329482" w14:textId="315FA520" w:rsidR="00E70678" w:rsidRDefault="00E70678">
      <w:pPr>
        <w:widowControl/>
        <w:spacing w:after="160" w:line="278" w:lineRule="auto"/>
        <w:ind w:firstLineChars="0" w:firstLine="0"/>
      </w:pPr>
      <w:r>
        <w:br w:type="page"/>
      </w:r>
    </w:p>
    <w:p w14:paraId="3D4E81C9" w14:textId="2E70C40F" w:rsidR="009872A6" w:rsidRDefault="00E70678" w:rsidP="00E70678">
      <w:pPr>
        <w:pStyle w:val="afa"/>
        <w:rPr>
          <w:rFonts w:hint="eastAsia"/>
          <w:sz w:val="36"/>
          <w:szCs w:val="40"/>
        </w:rPr>
      </w:pPr>
      <w:r w:rsidRPr="00E70678">
        <w:rPr>
          <w:rFonts w:hint="eastAsia"/>
          <w:sz w:val="36"/>
          <w:szCs w:val="40"/>
        </w:rPr>
        <w:lastRenderedPageBreak/>
        <w:t>感谢您看到这里，这本书在这里就结束了，下面将会分成两条线：</w:t>
      </w:r>
    </w:p>
    <w:p w14:paraId="1CBF4425" w14:textId="46D696FD" w:rsidR="00E70678" w:rsidRDefault="00E70678" w:rsidP="00E70678">
      <w:pPr>
        <w:pStyle w:val="afa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1: 大厂工程代码线</w:t>
      </w:r>
    </w:p>
    <w:p w14:paraId="7850B0BE" w14:textId="2D9457A6" w:rsidR="00E70678" w:rsidRDefault="00E70678" w:rsidP="00E70678">
      <w:pPr>
        <w:pStyle w:val="afa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学习更加健壮和利于维护的代码，复杂度不高，但是需要长期维护</w:t>
      </w:r>
    </w:p>
    <w:p w14:paraId="456A1CE5" w14:textId="2BDDF908" w:rsidR="00E70678" w:rsidRDefault="00E70678" w:rsidP="00E70678">
      <w:pPr>
        <w:pStyle w:val="afa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2: </w:t>
      </w:r>
      <w:r w:rsidR="00CD0720">
        <w:rPr>
          <w:rFonts w:hint="eastAsia"/>
          <w:sz w:val="36"/>
          <w:szCs w:val="36"/>
        </w:rPr>
        <w:t>信息</w:t>
      </w:r>
      <w:r>
        <w:rPr>
          <w:rFonts w:hint="eastAsia"/>
          <w:sz w:val="36"/>
          <w:szCs w:val="36"/>
        </w:rPr>
        <w:t>竞赛</w:t>
      </w:r>
      <w:r w:rsidR="00CD0720">
        <w:rPr>
          <w:rFonts w:hint="eastAsia"/>
          <w:sz w:val="36"/>
          <w:szCs w:val="36"/>
        </w:rPr>
        <w:t>冲击线</w:t>
      </w:r>
    </w:p>
    <w:p w14:paraId="1BE7880E" w14:textId="14FD339E" w:rsidR="0063698E" w:rsidRDefault="00CD0720" w:rsidP="00E70678">
      <w:pPr>
        <w:pStyle w:val="afa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学习更高级更专业的代码，</w:t>
      </w:r>
      <w:proofErr w:type="gramStart"/>
      <w:r>
        <w:rPr>
          <w:rFonts w:hint="eastAsia"/>
          <w:sz w:val="24"/>
          <w:szCs w:val="24"/>
        </w:rPr>
        <w:t>凹</w:t>
      </w:r>
      <w:proofErr w:type="gramEnd"/>
      <w:r>
        <w:rPr>
          <w:rFonts w:hint="eastAsia"/>
          <w:sz w:val="24"/>
          <w:szCs w:val="24"/>
        </w:rPr>
        <w:t>运行时长和最优算法，甚至超越人工智能。</w:t>
      </w:r>
    </w:p>
    <w:p w14:paraId="50B1FBBB" w14:textId="77777777" w:rsidR="0063698E" w:rsidRDefault="0063698E">
      <w:pPr>
        <w:widowControl/>
        <w:spacing w:after="160" w:line="278" w:lineRule="auto"/>
        <w:ind w:firstLineChars="0" w:firstLine="0"/>
        <w:rPr>
          <w:rFonts w:ascii="华文中宋" w:eastAsia="华文中宋" w:hAnsi="华文中宋" w:hint="eastAsia"/>
          <w:b/>
          <w:bCs/>
          <w:sz w:val="24"/>
        </w:rPr>
      </w:pPr>
      <w:r>
        <w:rPr>
          <w:rFonts w:hint="eastAsia"/>
          <w:sz w:val="24"/>
        </w:rPr>
        <w:br w:type="page"/>
      </w:r>
    </w:p>
    <w:p w14:paraId="28D1D5A0" w14:textId="543504AE" w:rsidR="00CD0720" w:rsidRPr="0063698E" w:rsidRDefault="0063698E" w:rsidP="00E70678">
      <w:pPr>
        <w:pStyle w:val="afa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016A58" wp14:editId="3D639C9A">
                <wp:simplePos x="0" y="0"/>
                <wp:positionH relativeFrom="margin">
                  <wp:align>left</wp:align>
                </wp:positionH>
                <wp:positionV relativeFrom="paragraph">
                  <wp:posOffset>5441075</wp:posOffset>
                </wp:positionV>
                <wp:extent cx="3743865" cy="999970"/>
                <wp:effectExtent l="0" t="0" r="28575" b="10160"/>
                <wp:wrapNone/>
                <wp:docPr id="80726351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865" cy="999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453B22" w14:textId="77777777" w:rsidR="0063698E" w:rsidRPr="0063698E" w:rsidRDefault="0063698E" w:rsidP="0063698E">
                            <w:pPr>
                              <w:widowControl/>
                              <w:spacing w:after="160" w:line="160" w:lineRule="exact"/>
                              <w:ind w:firstLine="320"/>
                              <w:rPr>
                                <w:sz w:val="16"/>
                                <w:szCs w:val="16"/>
                              </w:rPr>
                            </w:pPr>
                            <w:r w:rsidRPr="0063698E">
                              <w:rPr>
                                <w:sz w:val="16"/>
                                <w:szCs w:val="16"/>
                              </w:rPr>
                              <w:t>Copyright © 2025 Ethernos Studio</w:t>
                            </w:r>
                          </w:p>
                          <w:p w14:paraId="57FA39DA" w14:textId="63773620" w:rsidR="0063698E" w:rsidRPr="0063698E" w:rsidRDefault="0063698E" w:rsidP="0063698E">
                            <w:pPr>
                              <w:widowControl/>
                              <w:spacing w:after="160" w:line="160" w:lineRule="exact"/>
                              <w:ind w:firstLine="320"/>
                              <w:rPr>
                                <w:sz w:val="16"/>
                                <w:szCs w:val="16"/>
                              </w:rPr>
                            </w:pPr>
                            <w:r w:rsidRPr="0063698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秒学</w:t>
                            </w:r>
                            <w:r w:rsidRPr="0063698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python  © 2025 by Ethernos Studio is licensed under CC BY-NC-SA 4.0. To view a copy of this license, visit </w:t>
                            </w:r>
                            <w:hyperlink r:id="rId26" w:history="1">
                              <w:r w:rsidRPr="0063698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https://creativecommons.org/licenses/by-nc-sa/4.0/</w:t>
                              </w:r>
                            </w:hyperlink>
                          </w:p>
                          <w:p w14:paraId="268BF6F0" w14:textId="77777777" w:rsidR="0063698E" w:rsidRPr="0063698E" w:rsidRDefault="0063698E" w:rsidP="0063698E">
                            <w:pPr>
                              <w:spacing w:line="160" w:lineRule="exact"/>
                              <w:ind w:firstLine="32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16A5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428.45pt;width:294.8pt;height:78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" fillcolor="white [3201]" strokeweight=".5pt">
                <v:textbox>
                  <w:txbxContent>
                    <w:p w14:paraId="01453B22" w14:textId="77777777" w:rsidR="0063698E" w:rsidRPr="0063698E" w:rsidRDefault="0063698E" w:rsidP="0063698E">
                      <w:pPr>
                        <w:widowControl/>
                        <w:spacing w:after="160" w:line="160" w:lineRule="exact"/>
                        <w:ind w:firstLine="320"/>
                        <w:rPr>
                          <w:sz w:val="16"/>
                          <w:szCs w:val="16"/>
                        </w:rPr>
                      </w:pPr>
                      <w:r w:rsidRPr="0063698E">
                        <w:rPr>
                          <w:sz w:val="16"/>
                          <w:szCs w:val="16"/>
                        </w:rPr>
                        <w:t>Copyright © 2025 Ethernos Studio</w:t>
                      </w:r>
                    </w:p>
                    <w:p w14:paraId="57FA39DA" w14:textId="63773620" w:rsidR="0063698E" w:rsidRPr="0063698E" w:rsidRDefault="0063698E" w:rsidP="0063698E">
                      <w:pPr>
                        <w:widowControl/>
                        <w:spacing w:after="160" w:line="160" w:lineRule="exact"/>
                        <w:ind w:firstLine="320"/>
                        <w:rPr>
                          <w:sz w:val="16"/>
                          <w:szCs w:val="16"/>
                        </w:rPr>
                      </w:pPr>
                      <w:r w:rsidRPr="0063698E">
                        <w:rPr>
                          <w:rFonts w:hint="eastAsia"/>
                          <w:sz w:val="16"/>
                          <w:szCs w:val="16"/>
                        </w:rPr>
                        <w:t>秒学</w:t>
                      </w:r>
                      <w:r w:rsidRPr="0063698E">
                        <w:rPr>
                          <w:rFonts w:hint="eastAsia"/>
                          <w:sz w:val="16"/>
                          <w:szCs w:val="16"/>
                        </w:rPr>
                        <w:t xml:space="preserve">python  © 2025 by Ethernos Studio is licensed under CC BY-NC-SA 4.0. To view a copy of this license, visit </w:t>
                      </w:r>
                      <w:hyperlink r:id="rId27" w:history="1">
                        <w:r w:rsidRPr="0063698E">
                          <w:rPr>
                            <w:rFonts w:hint="eastAsia"/>
                            <w:sz w:val="16"/>
                            <w:szCs w:val="16"/>
                          </w:rPr>
                          <w:t>https://creativecommons.org/licenses/by-nc-sa/4.0/</w:t>
                        </w:r>
                      </w:hyperlink>
                    </w:p>
                    <w:p w14:paraId="268BF6F0" w14:textId="77777777" w:rsidR="0063698E" w:rsidRPr="0063698E" w:rsidRDefault="0063698E" w:rsidP="0063698E">
                      <w:pPr>
                        <w:spacing w:line="160" w:lineRule="exact"/>
                        <w:ind w:firstLine="320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D0720" w:rsidRPr="0063698E" w:rsidSect="008255D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8391" w:h="11906" w:code="11"/>
      <w:pgMar w:top="567" w:right="624" w:bottom="567" w:left="56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8671D" w14:textId="77777777" w:rsidR="000E3CA7" w:rsidRDefault="000E3CA7" w:rsidP="002C1277">
      <w:pPr>
        <w:spacing w:after="0" w:line="240" w:lineRule="auto"/>
        <w:ind w:firstLine="440"/>
      </w:pPr>
      <w:r>
        <w:separator/>
      </w:r>
    </w:p>
  </w:endnote>
  <w:endnote w:type="continuationSeparator" w:id="0">
    <w:p w14:paraId="6FA33A54" w14:textId="77777777" w:rsidR="000E3CA7" w:rsidRDefault="000E3CA7" w:rsidP="002C1277">
      <w:pPr>
        <w:spacing w:after="0"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panose1 w:val="020B0400000000000000"/>
    <w:charset w:val="86"/>
    <w:family w:val="swiss"/>
    <w:pitch w:val="variable"/>
    <w:sig w:usb0="20000207" w:usb1="2ADF3C10" w:usb2="00000016" w:usb3="00000000" w:csb0="0006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0372969"/>
      <w:docPartObj>
        <w:docPartGallery w:val="Page Numbers (Bottom of Page)"/>
        <w:docPartUnique/>
      </w:docPartObj>
    </w:sdtPr>
    <w:sdtEndPr/>
    <w:sdtContent>
      <w:p w14:paraId="720F7473" w14:textId="39845683" w:rsidR="009D024E" w:rsidRDefault="009D024E">
        <w:pPr>
          <w:pStyle w:val="af4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AF1F7E3" w14:textId="77777777" w:rsidR="002C1277" w:rsidRDefault="002C1277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818523"/>
      <w:docPartObj>
        <w:docPartGallery w:val="Page Numbers (Bottom of Page)"/>
        <w:docPartUnique/>
      </w:docPartObj>
    </w:sdtPr>
    <w:sdtEndPr/>
    <w:sdtContent>
      <w:p w14:paraId="006C2100" w14:textId="4B39DC89" w:rsidR="009D024E" w:rsidRDefault="009D024E">
        <w:pPr>
          <w:pStyle w:val="af4"/>
          <w:ind w:firstLine="36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599C960" w14:textId="77777777" w:rsidR="002C1277" w:rsidRDefault="002C1277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B5AB" w14:textId="77777777" w:rsidR="002C1277" w:rsidRDefault="002C1277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DD99" w14:textId="77777777" w:rsidR="000E3CA7" w:rsidRDefault="000E3CA7" w:rsidP="002C1277">
      <w:pPr>
        <w:spacing w:after="0" w:line="240" w:lineRule="auto"/>
        <w:ind w:firstLine="440"/>
      </w:pPr>
      <w:r>
        <w:separator/>
      </w:r>
    </w:p>
  </w:footnote>
  <w:footnote w:type="continuationSeparator" w:id="0">
    <w:p w14:paraId="5DE55258" w14:textId="77777777" w:rsidR="000E3CA7" w:rsidRDefault="000E3CA7" w:rsidP="002C1277">
      <w:pPr>
        <w:spacing w:after="0"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59E1" w14:textId="77777777" w:rsidR="002C1277" w:rsidRDefault="002C1277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8844" w14:textId="77777777" w:rsidR="002C1277" w:rsidRDefault="002C1277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C982" w14:textId="77777777" w:rsidR="002C1277" w:rsidRDefault="002C1277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3A9"/>
    <w:multiLevelType w:val="multilevel"/>
    <w:tmpl w:val="4AD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012F6"/>
    <w:multiLevelType w:val="multilevel"/>
    <w:tmpl w:val="4136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B4244"/>
    <w:multiLevelType w:val="multilevel"/>
    <w:tmpl w:val="F07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E23E8"/>
    <w:multiLevelType w:val="multilevel"/>
    <w:tmpl w:val="426A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D10E8"/>
    <w:multiLevelType w:val="multilevel"/>
    <w:tmpl w:val="80D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7717F1"/>
    <w:multiLevelType w:val="multilevel"/>
    <w:tmpl w:val="3A8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47484"/>
    <w:multiLevelType w:val="multilevel"/>
    <w:tmpl w:val="9DF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70602A"/>
    <w:multiLevelType w:val="multilevel"/>
    <w:tmpl w:val="121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93761F"/>
    <w:multiLevelType w:val="multilevel"/>
    <w:tmpl w:val="AC82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104E3"/>
    <w:multiLevelType w:val="multilevel"/>
    <w:tmpl w:val="2C4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2C1207"/>
    <w:multiLevelType w:val="multilevel"/>
    <w:tmpl w:val="B95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D84216"/>
    <w:multiLevelType w:val="multilevel"/>
    <w:tmpl w:val="EFF2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A0EE3"/>
    <w:multiLevelType w:val="multilevel"/>
    <w:tmpl w:val="7BD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5379F0"/>
    <w:multiLevelType w:val="multilevel"/>
    <w:tmpl w:val="8718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750D8C"/>
    <w:multiLevelType w:val="multilevel"/>
    <w:tmpl w:val="D12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CD380A"/>
    <w:multiLevelType w:val="multilevel"/>
    <w:tmpl w:val="213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E42BC7"/>
    <w:multiLevelType w:val="multilevel"/>
    <w:tmpl w:val="338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4C4784"/>
    <w:multiLevelType w:val="multilevel"/>
    <w:tmpl w:val="AA48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D335413"/>
    <w:multiLevelType w:val="multilevel"/>
    <w:tmpl w:val="523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1A0EFE"/>
    <w:multiLevelType w:val="multilevel"/>
    <w:tmpl w:val="AF0E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9152CA"/>
    <w:multiLevelType w:val="multilevel"/>
    <w:tmpl w:val="CCE8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7D281C"/>
    <w:multiLevelType w:val="multilevel"/>
    <w:tmpl w:val="D0E6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F86783"/>
    <w:multiLevelType w:val="multilevel"/>
    <w:tmpl w:val="BA72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556C9B"/>
    <w:multiLevelType w:val="multilevel"/>
    <w:tmpl w:val="9D9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9C126D"/>
    <w:multiLevelType w:val="multilevel"/>
    <w:tmpl w:val="352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2A5B37"/>
    <w:multiLevelType w:val="multilevel"/>
    <w:tmpl w:val="0A78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00287F"/>
    <w:multiLevelType w:val="multilevel"/>
    <w:tmpl w:val="AD8C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3D465F"/>
    <w:multiLevelType w:val="multilevel"/>
    <w:tmpl w:val="C78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069570B"/>
    <w:multiLevelType w:val="multilevel"/>
    <w:tmpl w:val="F4E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7F3EE7"/>
    <w:multiLevelType w:val="multilevel"/>
    <w:tmpl w:val="DA74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3C551D5"/>
    <w:multiLevelType w:val="multilevel"/>
    <w:tmpl w:val="2502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5B6DDB"/>
    <w:multiLevelType w:val="multilevel"/>
    <w:tmpl w:val="6FD8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7F3BFA"/>
    <w:multiLevelType w:val="multilevel"/>
    <w:tmpl w:val="391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4D7EC3"/>
    <w:multiLevelType w:val="multilevel"/>
    <w:tmpl w:val="9FBC6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F61CB"/>
    <w:multiLevelType w:val="multilevel"/>
    <w:tmpl w:val="077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00A0C0C"/>
    <w:multiLevelType w:val="multilevel"/>
    <w:tmpl w:val="9A3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1CF55D0"/>
    <w:multiLevelType w:val="multilevel"/>
    <w:tmpl w:val="C01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2A734C7"/>
    <w:multiLevelType w:val="multilevel"/>
    <w:tmpl w:val="FD3C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485225"/>
    <w:multiLevelType w:val="multilevel"/>
    <w:tmpl w:val="5958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FD54B4"/>
    <w:multiLevelType w:val="multilevel"/>
    <w:tmpl w:val="683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100D7D"/>
    <w:multiLevelType w:val="multilevel"/>
    <w:tmpl w:val="589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6864EF7"/>
    <w:multiLevelType w:val="multilevel"/>
    <w:tmpl w:val="2AE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BD1693"/>
    <w:multiLevelType w:val="multilevel"/>
    <w:tmpl w:val="55700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38492B"/>
    <w:multiLevelType w:val="multilevel"/>
    <w:tmpl w:val="70C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6E3AA6"/>
    <w:multiLevelType w:val="multilevel"/>
    <w:tmpl w:val="46B0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4C37991"/>
    <w:multiLevelType w:val="multilevel"/>
    <w:tmpl w:val="1F06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8A02E41"/>
    <w:multiLevelType w:val="multilevel"/>
    <w:tmpl w:val="53DE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CA6B1E"/>
    <w:multiLevelType w:val="multilevel"/>
    <w:tmpl w:val="494C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4F5913"/>
    <w:multiLevelType w:val="multilevel"/>
    <w:tmpl w:val="DDF2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CA11E7"/>
    <w:multiLevelType w:val="multilevel"/>
    <w:tmpl w:val="22CC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C2E237B"/>
    <w:multiLevelType w:val="multilevel"/>
    <w:tmpl w:val="CBCC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0D4DB4"/>
    <w:multiLevelType w:val="multilevel"/>
    <w:tmpl w:val="91A0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ED42CF"/>
    <w:multiLevelType w:val="multilevel"/>
    <w:tmpl w:val="9BC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164DEB"/>
    <w:multiLevelType w:val="multilevel"/>
    <w:tmpl w:val="0C64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4C21F5"/>
    <w:multiLevelType w:val="multilevel"/>
    <w:tmpl w:val="C374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E4229F6"/>
    <w:multiLevelType w:val="multilevel"/>
    <w:tmpl w:val="AF0CE108"/>
    <w:lvl w:ilvl="0">
      <w:start w:val="1"/>
      <w:numFmt w:val="decimal"/>
      <w:lvlText w:val="%1"/>
      <w:lvlJc w:val="left"/>
      <w:pPr>
        <w:ind w:left="720" w:hanging="720"/>
      </w:pPr>
      <w:rPr>
        <w:rFonts w:ascii="JetBrains Mono" w:eastAsia="华文中宋" w:hAnsi="JetBrains Mono" w:cstheme="majorBidi"/>
      </w:rPr>
    </w:lvl>
    <w:lvl w:ilvl="1">
      <w:start w:val="1"/>
      <w:numFmt w:val="decimal"/>
      <w:isLgl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6" w15:restartNumberingAfterBreak="0">
    <w:nsid w:val="6FFC53D0"/>
    <w:multiLevelType w:val="multilevel"/>
    <w:tmpl w:val="4032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8127A2"/>
    <w:multiLevelType w:val="multilevel"/>
    <w:tmpl w:val="529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19A747F"/>
    <w:multiLevelType w:val="multilevel"/>
    <w:tmpl w:val="F59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27E2D4A"/>
    <w:multiLevelType w:val="multilevel"/>
    <w:tmpl w:val="354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51E456C"/>
    <w:multiLevelType w:val="multilevel"/>
    <w:tmpl w:val="12B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F2F7451"/>
    <w:multiLevelType w:val="multilevel"/>
    <w:tmpl w:val="4C7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2671817">
    <w:abstractNumId w:val="55"/>
  </w:num>
  <w:num w:numId="2" w16cid:durableId="104546452">
    <w:abstractNumId w:val="43"/>
  </w:num>
  <w:num w:numId="3" w16cid:durableId="361830189">
    <w:abstractNumId w:val="29"/>
  </w:num>
  <w:num w:numId="4" w16cid:durableId="1549683890">
    <w:abstractNumId w:val="5"/>
  </w:num>
  <w:num w:numId="5" w16cid:durableId="1365011978">
    <w:abstractNumId w:val="1"/>
  </w:num>
  <w:num w:numId="6" w16cid:durableId="1896163553">
    <w:abstractNumId w:val="27"/>
  </w:num>
  <w:num w:numId="7" w16cid:durableId="1554730406">
    <w:abstractNumId w:val="0"/>
  </w:num>
  <w:num w:numId="8" w16cid:durableId="667903181">
    <w:abstractNumId w:val="19"/>
  </w:num>
  <w:num w:numId="9" w16cid:durableId="1645744133">
    <w:abstractNumId w:val="42"/>
  </w:num>
  <w:num w:numId="10" w16cid:durableId="988022497">
    <w:abstractNumId w:val="33"/>
  </w:num>
  <w:num w:numId="11" w16cid:durableId="805709240">
    <w:abstractNumId w:val="30"/>
  </w:num>
  <w:num w:numId="12" w16cid:durableId="346978896">
    <w:abstractNumId w:val="25"/>
  </w:num>
  <w:num w:numId="13" w16cid:durableId="553929805">
    <w:abstractNumId w:val="16"/>
  </w:num>
  <w:num w:numId="14" w16cid:durableId="2119523835">
    <w:abstractNumId w:val="13"/>
  </w:num>
  <w:num w:numId="15" w16cid:durableId="1807159952">
    <w:abstractNumId w:val="32"/>
  </w:num>
  <w:num w:numId="16" w16cid:durableId="2076273431">
    <w:abstractNumId w:val="26"/>
  </w:num>
  <w:num w:numId="17" w16cid:durableId="1010529934">
    <w:abstractNumId w:val="12"/>
  </w:num>
  <w:num w:numId="18" w16cid:durableId="262416180">
    <w:abstractNumId w:val="58"/>
  </w:num>
  <w:num w:numId="19" w16cid:durableId="714696220">
    <w:abstractNumId w:val="20"/>
  </w:num>
  <w:num w:numId="20" w16cid:durableId="322507688">
    <w:abstractNumId w:val="6"/>
  </w:num>
  <w:num w:numId="21" w16cid:durableId="383526545">
    <w:abstractNumId w:val="44"/>
  </w:num>
  <w:num w:numId="22" w16cid:durableId="326131512">
    <w:abstractNumId w:val="35"/>
  </w:num>
  <w:num w:numId="23" w16cid:durableId="1520050670">
    <w:abstractNumId w:val="39"/>
  </w:num>
  <w:num w:numId="24" w16cid:durableId="393551580">
    <w:abstractNumId w:val="11"/>
  </w:num>
  <w:num w:numId="25" w16cid:durableId="934246325">
    <w:abstractNumId w:val="7"/>
  </w:num>
  <w:num w:numId="26" w16cid:durableId="650521242">
    <w:abstractNumId w:val="28"/>
  </w:num>
  <w:num w:numId="27" w16cid:durableId="721949836">
    <w:abstractNumId w:val="60"/>
  </w:num>
  <w:num w:numId="28" w16cid:durableId="2060393576">
    <w:abstractNumId w:val="53"/>
  </w:num>
  <w:num w:numId="29" w16cid:durableId="224874414">
    <w:abstractNumId w:val="61"/>
  </w:num>
  <w:num w:numId="30" w16cid:durableId="1178537941">
    <w:abstractNumId w:val="4"/>
  </w:num>
  <w:num w:numId="31" w16cid:durableId="504437630">
    <w:abstractNumId w:val="18"/>
  </w:num>
  <w:num w:numId="32" w16cid:durableId="1604921344">
    <w:abstractNumId w:val="47"/>
  </w:num>
  <w:num w:numId="33" w16cid:durableId="1062365172">
    <w:abstractNumId w:val="59"/>
  </w:num>
  <w:num w:numId="34" w16cid:durableId="542597350">
    <w:abstractNumId w:val="36"/>
  </w:num>
  <w:num w:numId="35" w16cid:durableId="1060324365">
    <w:abstractNumId w:val="57"/>
  </w:num>
  <w:num w:numId="36" w16cid:durableId="1021854452">
    <w:abstractNumId w:val="51"/>
  </w:num>
  <w:num w:numId="37" w16cid:durableId="2105687757">
    <w:abstractNumId w:val="45"/>
  </w:num>
  <w:num w:numId="38" w16cid:durableId="598220829">
    <w:abstractNumId w:val="3"/>
  </w:num>
  <w:num w:numId="39" w16cid:durableId="1512256706">
    <w:abstractNumId w:val="23"/>
  </w:num>
  <w:num w:numId="40" w16cid:durableId="1570966717">
    <w:abstractNumId w:val="38"/>
  </w:num>
  <w:num w:numId="41" w16cid:durableId="318965239">
    <w:abstractNumId w:val="54"/>
  </w:num>
  <w:num w:numId="42" w16cid:durableId="332804634">
    <w:abstractNumId w:val="41"/>
  </w:num>
  <w:num w:numId="43" w16cid:durableId="164900560">
    <w:abstractNumId w:val="37"/>
  </w:num>
  <w:num w:numId="44" w16cid:durableId="1288583852">
    <w:abstractNumId w:val="22"/>
  </w:num>
  <w:num w:numId="45" w16cid:durableId="327025657">
    <w:abstractNumId w:val="10"/>
  </w:num>
  <w:num w:numId="46" w16cid:durableId="1366951341">
    <w:abstractNumId w:val="21"/>
  </w:num>
  <w:num w:numId="47" w16cid:durableId="1682925775">
    <w:abstractNumId w:val="56"/>
  </w:num>
  <w:num w:numId="48" w16cid:durableId="1478034355">
    <w:abstractNumId w:val="9"/>
  </w:num>
  <w:num w:numId="49" w16cid:durableId="1322150604">
    <w:abstractNumId w:val="15"/>
  </w:num>
  <w:num w:numId="50" w16cid:durableId="1581793264">
    <w:abstractNumId w:val="52"/>
  </w:num>
  <w:num w:numId="51" w16cid:durableId="2012365239">
    <w:abstractNumId w:val="24"/>
  </w:num>
  <w:num w:numId="52" w16cid:durableId="1518156760">
    <w:abstractNumId w:val="49"/>
  </w:num>
  <w:num w:numId="53" w16cid:durableId="965938576">
    <w:abstractNumId w:val="14"/>
  </w:num>
  <w:num w:numId="54" w16cid:durableId="125781925">
    <w:abstractNumId w:val="2"/>
  </w:num>
  <w:num w:numId="55" w16cid:durableId="744375381">
    <w:abstractNumId w:val="31"/>
  </w:num>
  <w:num w:numId="56" w16cid:durableId="425002633">
    <w:abstractNumId w:val="34"/>
  </w:num>
  <w:num w:numId="57" w16cid:durableId="1588613372">
    <w:abstractNumId w:val="46"/>
  </w:num>
  <w:num w:numId="58" w16cid:durableId="1468006750">
    <w:abstractNumId w:val="17"/>
  </w:num>
  <w:num w:numId="59" w16cid:durableId="2119982301">
    <w:abstractNumId w:val="8"/>
  </w:num>
  <w:num w:numId="60" w16cid:durableId="1088577363">
    <w:abstractNumId w:val="48"/>
  </w:num>
  <w:num w:numId="61" w16cid:durableId="295766248">
    <w:abstractNumId w:val="40"/>
  </w:num>
  <w:num w:numId="62" w16cid:durableId="1228960438">
    <w:abstractNumId w:val="5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420"/>
  <w:evenAndOddHeaders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10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90"/>
    <w:rsid w:val="0001432C"/>
    <w:rsid w:val="00023B46"/>
    <w:rsid w:val="000371F0"/>
    <w:rsid w:val="00042D46"/>
    <w:rsid w:val="000639B6"/>
    <w:rsid w:val="00065D90"/>
    <w:rsid w:val="00074DB0"/>
    <w:rsid w:val="000B3DE0"/>
    <w:rsid w:val="000C1823"/>
    <w:rsid w:val="000D5281"/>
    <w:rsid w:val="000D7698"/>
    <w:rsid w:val="000E3CA7"/>
    <w:rsid w:val="000E7F06"/>
    <w:rsid w:val="000F12D6"/>
    <w:rsid w:val="000F1377"/>
    <w:rsid w:val="000F199B"/>
    <w:rsid w:val="000F4D38"/>
    <w:rsid w:val="000F6BC6"/>
    <w:rsid w:val="00134268"/>
    <w:rsid w:val="00143FA4"/>
    <w:rsid w:val="001448BE"/>
    <w:rsid w:val="0017203D"/>
    <w:rsid w:val="0017393B"/>
    <w:rsid w:val="00187360"/>
    <w:rsid w:val="001B6E5C"/>
    <w:rsid w:val="001C532B"/>
    <w:rsid w:val="001C6AB5"/>
    <w:rsid w:val="001F77BA"/>
    <w:rsid w:val="00200F3F"/>
    <w:rsid w:val="00202903"/>
    <w:rsid w:val="00202B16"/>
    <w:rsid w:val="00202D88"/>
    <w:rsid w:val="00231953"/>
    <w:rsid w:val="00263EAA"/>
    <w:rsid w:val="00270A4C"/>
    <w:rsid w:val="00274D1B"/>
    <w:rsid w:val="00290A69"/>
    <w:rsid w:val="002A258A"/>
    <w:rsid w:val="002B02D9"/>
    <w:rsid w:val="002C1277"/>
    <w:rsid w:val="002D48B3"/>
    <w:rsid w:val="002D63F3"/>
    <w:rsid w:val="002E133F"/>
    <w:rsid w:val="002E7BE4"/>
    <w:rsid w:val="002F3EA2"/>
    <w:rsid w:val="002F4E01"/>
    <w:rsid w:val="002F7528"/>
    <w:rsid w:val="003046A5"/>
    <w:rsid w:val="003051E2"/>
    <w:rsid w:val="0031488F"/>
    <w:rsid w:val="003318B2"/>
    <w:rsid w:val="00346E28"/>
    <w:rsid w:val="00364498"/>
    <w:rsid w:val="00380DB6"/>
    <w:rsid w:val="00384CE5"/>
    <w:rsid w:val="00386879"/>
    <w:rsid w:val="003938D6"/>
    <w:rsid w:val="003A7454"/>
    <w:rsid w:val="003B31C2"/>
    <w:rsid w:val="003B395D"/>
    <w:rsid w:val="003D171A"/>
    <w:rsid w:val="0042743F"/>
    <w:rsid w:val="00432AEB"/>
    <w:rsid w:val="00433510"/>
    <w:rsid w:val="00435E3E"/>
    <w:rsid w:val="004366E3"/>
    <w:rsid w:val="00442B4F"/>
    <w:rsid w:val="00446397"/>
    <w:rsid w:val="00466145"/>
    <w:rsid w:val="00473537"/>
    <w:rsid w:val="004919B8"/>
    <w:rsid w:val="004C0826"/>
    <w:rsid w:val="004C5168"/>
    <w:rsid w:val="004D0C55"/>
    <w:rsid w:val="004D0CB2"/>
    <w:rsid w:val="004F5E22"/>
    <w:rsid w:val="00525235"/>
    <w:rsid w:val="0054082C"/>
    <w:rsid w:val="005422EF"/>
    <w:rsid w:val="00543613"/>
    <w:rsid w:val="00545AA5"/>
    <w:rsid w:val="00550D0D"/>
    <w:rsid w:val="005778F5"/>
    <w:rsid w:val="00597404"/>
    <w:rsid w:val="005A2651"/>
    <w:rsid w:val="005D4ED8"/>
    <w:rsid w:val="005E552A"/>
    <w:rsid w:val="005F5ACA"/>
    <w:rsid w:val="0060470A"/>
    <w:rsid w:val="00630606"/>
    <w:rsid w:val="00630D2B"/>
    <w:rsid w:val="00634394"/>
    <w:rsid w:val="00635FDB"/>
    <w:rsid w:val="0063698E"/>
    <w:rsid w:val="00656455"/>
    <w:rsid w:val="00665E40"/>
    <w:rsid w:val="0067442B"/>
    <w:rsid w:val="00680378"/>
    <w:rsid w:val="00680556"/>
    <w:rsid w:val="00680F16"/>
    <w:rsid w:val="006901F2"/>
    <w:rsid w:val="00690A62"/>
    <w:rsid w:val="006B458E"/>
    <w:rsid w:val="006D01F0"/>
    <w:rsid w:val="006E06D8"/>
    <w:rsid w:val="006E6FE6"/>
    <w:rsid w:val="00710626"/>
    <w:rsid w:val="0074369D"/>
    <w:rsid w:val="007465B8"/>
    <w:rsid w:val="00760B21"/>
    <w:rsid w:val="007970C5"/>
    <w:rsid w:val="007A3053"/>
    <w:rsid w:val="007A7B44"/>
    <w:rsid w:val="007A7CB8"/>
    <w:rsid w:val="007B6388"/>
    <w:rsid w:val="007C43DF"/>
    <w:rsid w:val="007F525E"/>
    <w:rsid w:val="0081448A"/>
    <w:rsid w:val="00823B6F"/>
    <w:rsid w:val="00824C18"/>
    <w:rsid w:val="008255DC"/>
    <w:rsid w:val="008404CF"/>
    <w:rsid w:val="0089518D"/>
    <w:rsid w:val="008A6FD4"/>
    <w:rsid w:val="008D5198"/>
    <w:rsid w:val="008E08F5"/>
    <w:rsid w:val="008E625F"/>
    <w:rsid w:val="00902A29"/>
    <w:rsid w:val="009115FE"/>
    <w:rsid w:val="0092496D"/>
    <w:rsid w:val="00927292"/>
    <w:rsid w:val="00945695"/>
    <w:rsid w:val="0097767D"/>
    <w:rsid w:val="0098433E"/>
    <w:rsid w:val="009872A6"/>
    <w:rsid w:val="0099010A"/>
    <w:rsid w:val="009C099B"/>
    <w:rsid w:val="009C0AA7"/>
    <w:rsid w:val="009D024E"/>
    <w:rsid w:val="009D6DE8"/>
    <w:rsid w:val="009D736F"/>
    <w:rsid w:val="009F32B3"/>
    <w:rsid w:val="00A1498F"/>
    <w:rsid w:val="00A42797"/>
    <w:rsid w:val="00A677F9"/>
    <w:rsid w:val="00A91881"/>
    <w:rsid w:val="00AB7196"/>
    <w:rsid w:val="00AC1721"/>
    <w:rsid w:val="00AC474F"/>
    <w:rsid w:val="00AE1321"/>
    <w:rsid w:val="00AE4D81"/>
    <w:rsid w:val="00B10911"/>
    <w:rsid w:val="00B31323"/>
    <w:rsid w:val="00B33774"/>
    <w:rsid w:val="00B40FB6"/>
    <w:rsid w:val="00B4172E"/>
    <w:rsid w:val="00B418BB"/>
    <w:rsid w:val="00B61EF3"/>
    <w:rsid w:val="00B9058C"/>
    <w:rsid w:val="00B93005"/>
    <w:rsid w:val="00B936EF"/>
    <w:rsid w:val="00BE3D61"/>
    <w:rsid w:val="00C01287"/>
    <w:rsid w:val="00C061EF"/>
    <w:rsid w:val="00C13401"/>
    <w:rsid w:val="00C13D67"/>
    <w:rsid w:val="00C16B1B"/>
    <w:rsid w:val="00C17B03"/>
    <w:rsid w:val="00C34915"/>
    <w:rsid w:val="00C34D7F"/>
    <w:rsid w:val="00C40155"/>
    <w:rsid w:val="00C61B34"/>
    <w:rsid w:val="00C67A46"/>
    <w:rsid w:val="00C86053"/>
    <w:rsid w:val="00C950CF"/>
    <w:rsid w:val="00C97259"/>
    <w:rsid w:val="00CA614F"/>
    <w:rsid w:val="00CC657D"/>
    <w:rsid w:val="00CD0720"/>
    <w:rsid w:val="00CD5B44"/>
    <w:rsid w:val="00D103E2"/>
    <w:rsid w:val="00D13311"/>
    <w:rsid w:val="00D227C0"/>
    <w:rsid w:val="00D27BB6"/>
    <w:rsid w:val="00D554E9"/>
    <w:rsid w:val="00D60ABB"/>
    <w:rsid w:val="00D74C10"/>
    <w:rsid w:val="00DA774C"/>
    <w:rsid w:val="00DB1814"/>
    <w:rsid w:val="00DD43C3"/>
    <w:rsid w:val="00DD68E8"/>
    <w:rsid w:val="00DE42F7"/>
    <w:rsid w:val="00DF1026"/>
    <w:rsid w:val="00E00971"/>
    <w:rsid w:val="00E07DE7"/>
    <w:rsid w:val="00E15D32"/>
    <w:rsid w:val="00E17B70"/>
    <w:rsid w:val="00E37A8A"/>
    <w:rsid w:val="00E4309A"/>
    <w:rsid w:val="00E43E6C"/>
    <w:rsid w:val="00E53C63"/>
    <w:rsid w:val="00E62C38"/>
    <w:rsid w:val="00E70678"/>
    <w:rsid w:val="00E85D4E"/>
    <w:rsid w:val="00E85F8E"/>
    <w:rsid w:val="00E96BE2"/>
    <w:rsid w:val="00EA7FE6"/>
    <w:rsid w:val="00ED4A70"/>
    <w:rsid w:val="00ED6DAD"/>
    <w:rsid w:val="00EE3F2C"/>
    <w:rsid w:val="00EE4C10"/>
    <w:rsid w:val="00EF0F0B"/>
    <w:rsid w:val="00F00C9B"/>
    <w:rsid w:val="00F05006"/>
    <w:rsid w:val="00F07C95"/>
    <w:rsid w:val="00F1004F"/>
    <w:rsid w:val="00F21F95"/>
    <w:rsid w:val="00F34B37"/>
    <w:rsid w:val="00F35FB8"/>
    <w:rsid w:val="00F40B75"/>
    <w:rsid w:val="00F5719F"/>
    <w:rsid w:val="00F82B3E"/>
    <w:rsid w:val="00FA394A"/>
    <w:rsid w:val="00FA4715"/>
    <w:rsid w:val="00FB5FFC"/>
    <w:rsid w:val="00FD2B9B"/>
    <w:rsid w:val="00FE13CC"/>
    <w:rsid w:val="00FE2559"/>
    <w:rsid w:val="00FE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4"/>
    <o:shapelayout v:ext="edit">
      <o:idmap v:ext="edit" data="2"/>
    </o:shapelayout>
  </w:shapeDefaults>
  <w:decimalSymbol w:val="."/>
  <w:listSeparator w:val=","/>
  <w14:docId w14:val="1444E022"/>
  <w15:chartTrackingRefBased/>
  <w15:docId w15:val="{1A480269-A2BD-4959-B44A-FA7CB491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98E"/>
    <w:pPr>
      <w:widowControl w:val="0"/>
      <w:spacing w:after="40" w:line="220" w:lineRule="exact"/>
      <w:ind w:firstLineChars="200" w:firstLine="200"/>
    </w:pPr>
    <w:rPr>
      <w:rFonts w:ascii="JetBrains Mono" w:eastAsia="宋体" w:hAnsi="JetBrains Mono"/>
    </w:rPr>
  </w:style>
  <w:style w:type="paragraph" w:styleId="1">
    <w:name w:val="heading 1"/>
    <w:basedOn w:val="a"/>
    <w:next w:val="a"/>
    <w:link w:val="10"/>
    <w:uiPriority w:val="9"/>
    <w:qFormat/>
    <w:rsid w:val="000B3DE0"/>
    <w:pPr>
      <w:keepNext/>
      <w:keepLines/>
      <w:spacing w:after="0" w:line="240" w:lineRule="auto"/>
      <w:ind w:firstLineChars="0" w:firstLine="0"/>
      <w:outlineLvl w:val="0"/>
    </w:pPr>
    <w:rPr>
      <w:rFonts w:eastAsia="华文中宋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B3DE0"/>
    <w:pPr>
      <w:keepNext/>
      <w:keepLines/>
      <w:spacing w:after="0" w:line="240" w:lineRule="atLeast"/>
      <w:ind w:firstLineChars="0" w:firstLine="0"/>
      <w:outlineLvl w:val="1"/>
    </w:pPr>
    <w:rPr>
      <w:rFonts w:eastAsia="华文中宋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B3DE0"/>
    <w:pPr>
      <w:keepNext/>
      <w:keepLines/>
      <w:spacing w:after="0" w:line="240" w:lineRule="auto"/>
      <w:ind w:firstLineChars="0" w:firstLine="0"/>
      <w:outlineLvl w:val="2"/>
    </w:pPr>
    <w:rPr>
      <w:rFonts w:eastAsia="华文中宋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B3DE0"/>
    <w:pPr>
      <w:keepNext/>
      <w:keepLines/>
      <w:spacing w:before="80"/>
      <w:ind w:firstLineChars="0" w:firstLine="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3E2"/>
    <w:pPr>
      <w:keepNext/>
      <w:keepLines/>
      <w:spacing w:before="8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3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3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3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3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3DE0"/>
    <w:rPr>
      <w:rFonts w:ascii="JetBrains Mono" w:eastAsia="华文中宋" w:hAnsi="JetBrains Mono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3DE0"/>
    <w:rPr>
      <w:rFonts w:ascii="JetBrains Mono" w:eastAsia="华文中宋" w:hAnsi="JetBrains Mono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B3DE0"/>
    <w:rPr>
      <w:rFonts w:ascii="JetBrains Mono" w:eastAsia="华文中宋" w:hAnsi="JetBrains Mono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B3DE0"/>
    <w:rPr>
      <w:rFonts w:ascii="JetBrains Mono" w:eastAsia="宋体" w:hAnsi="JetBrains Mono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3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3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3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3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3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3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3E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3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3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3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3E2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rsid w:val="00065D90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">
    <w:name w:val="无间隔 字符"/>
    <w:basedOn w:val="a0"/>
    <w:link w:val="ae"/>
    <w:uiPriority w:val="1"/>
    <w:rsid w:val="00065D90"/>
    <w:rPr>
      <w:kern w:val="0"/>
      <w:szCs w:val="22"/>
      <w14:ligatures w14:val="none"/>
    </w:rPr>
  </w:style>
  <w:style w:type="character" w:styleId="af0">
    <w:name w:val="Hyperlink"/>
    <w:basedOn w:val="a0"/>
    <w:uiPriority w:val="99"/>
    <w:unhideWhenUsed/>
    <w:rsid w:val="00065D90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65D90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680556"/>
    <w:pPr>
      <w:widowControl/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B3DE0"/>
  </w:style>
  <w:style w:type="paragraph" w:styleId="TOC2">
    <w:name w:val="toc 2"/>
    <w:basedOn w:val="a"/>
    <w:next w:val="a"/>
    <w:autoRedefine/>
    <w:uiPriority w:val="39"/>
    <w:unhideWhenUsed/>
    <w:rsid w:val="000B3DE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B3DE0"/>
    <w:pPr>
      <w:ind w:leftChars="400" w:left="840"/>
    </w:pPr>
  </w:style>
  <w:style w:type="paragraph" w:styleId="af2">
    <w:name w:val="header"/>
    <w:basedOn w:val="a"/>
    <w:link w:val="af3"/>
    <w:uiPriority w:val="99"/>
    <w:unhideWhenUsed/>
    <w:rsid w:val="002C1277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2C1277"/>
    <w:rPr>
      <w:rFonts w:ascii="JetBrains Mono" w:eastAsia="宋体" w:hAnsi="JetBrains Mono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2C1277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2C1277"/>
    <w:rPr>
      <w:rFonts w:ascii="JetBrains Mono" w:eastAsia="宋体" w:hAnsi="JetBrains Mono"/>
      <w:sz w:val="18"/>
      <w:szCs w:val="18"/>
    </w:rPr>
  </w:style>
  <w:style w:type="paragraph" w:customStyle="1" w:styleId="af6">
    <w:name w:val="单行代码"/>
    <w:basedOn w:val="a"/>
    <w:link w:val="af7"/>
    <w:qFormat/>
    <w:rsid w:val="00ED6DAD"/>
    <w:pPr>
      <w:spacing w:line="240" w:lineRule="exact"/>
    </w:pPr>
    <w:rPr>
      <w:rFonts w:eastAsia="思源黑体"/>
      <w:b/>
      <w:color w:val="E97132" w:themeColor="accent2"/>
    </w:rPr>
  </w:style>
  <w:style w:type="character" w:customStyle="1" w:styleId="af7">
    <w:name w:val="单行代码 字符"/>
    <w:basedOn w:val="a0"/>
    <w:link w:val="af6"/>
    <w:rsid w:val="00ED6DAD"/>
    <w:rPr>
      <w:rFonts w:ascii="JetBrains Mono" w:eastAsia="思源黑体" w:hAnsi="JetBrains Mono"/>
      <w:b/>
      <w:color w:val="E97132" w:themeColor="accent2"/>
    </w:rPr>
  </w:style>
  <w:style w:type="paragraph" w:customStyle="1" w:styleId="af8">
    <w:name w:val="多行代码"/>
    <w:basedOn w:val="a"/>
    <w:link w:val="af9"/>
    <w:qFormat/>
    <w:rsid w:val="00F34B3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Chars="0" w:firstLine="0"/>
    </w:pPr>
    <w:rPr>
      <w:rFonts w:eastAsia="思源黑体"/>
      <w:sz w:val="16"/>
    </w:rPr>
  </w:style>
  <w:style w:type="character" w:customStyle="1" w:styleId="af9">
    <w:name w:val="多行代码 字符"/>
    <w:basedOn w:val="a0"/>
    <w:link w:val="af8"/>
    <w:rsid w:val="00F34B37"/>
    <w:rPr>
      <w:rFonts w:ascii="JetBrains Mono" w:eastAsia="思源黑体" w:hAnsi="JetBrains Mono"/>
      <w:sz w:val="16"/>
    </w:rPr>
  </w:style>
  <w:style w:type="paragraph" w:customStyle="1" w:styleId="afa">
    <w:name w:val="居中大"/>
    <w:basedOn w:val="a"/>
    <w:link w:val="afb"/>
    <w:qFormat/>
    <w:rsid w:val="000F12D6"/>
    <w:pPr>
      <w:spacing w:line="240" w:lineRule="auto"/>
      <w:ind w:firstLineChars="0" w:firstLine="0"/>
      <w:jc w:val="center"/>
    </w:pPr>
    <w:rPr>
      <w:rFonts w:ascii="华文中宋" w:eastAsia="华文中宋" w:hAnsi="华文中宋"/>
      <w:b/>
      <w:bCs/>
      <w:sz w:val="40"/>
      <w:szCs w:val="44"/>
    </w:rPr>
  </w:style>
  <w:style w:type="character" w:customStyle="1" w:styleId="afb">
    <w:name w:val="居中大 字符"/>
    <w:basedOn w:val="a0"/>
    <w:link w:val="afa"/>
    <w:rsid w:val="000F12D6"/>
    <w:rPr>
      <w:rFonts w:ascii="华文中宋" w:eastAsia="华文中宋" w:hAnsi="华文中宋"/>
      <w:b/>
      <w:bCs/>
      <w:sz w:val="40"/>
      <w:szCs w:val="44"/>
    </w:rPr>
  </w:style>
  <w:style w:type="character" w:styleId="afc">
    <w:name w:val="FollowedHyperlink"/>
    <w:basedOn w:val="a0"/>
    <w:uiPriority w:val="99"/>
    <w:semiHidden/>
    <w:unhideWhenUsed/>
    <w:rsid w:val="0089518D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346E28"/>
    <w:pPr>
      <w:widowControl/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kern w:val="0"/>
      <w:sz w:val="24"/>
      <w14:ligatures w14:val="none"/>
    </w:rPr>
  </w:style>
  <w:style w:type="character" w:styleId="afd">
    <w:name w:val="Strong"/>
    <w:basedOn w:val="a0"/>
    <w:uiPriority w:val="22"/>
    <w:qFormat/>
    <w:rsid w:val="00346E28"/>
    <w:rPr>
      <w:b/>
      <w:bCs/>
    </w:rPr>
  </w:style>
  <w:style w:type="character" w:styleId="HTML">
    <w:name w:val="HTML Code"/>
    <w:basedOn w:val="a0"/>
    <w:uiPriority w:val="99"/>
    <w:semiHidden/>
    <w:unhideWhenUsed/>
    <w:rsid w:val="00346E28"/>
    <w:rPr>
      <w:rFonts w:ascii="宋体" w:eastAsia="宋体" w:hAnsi="宋体" w:cs="宋体"/>
      <w:sz w:val="24"/>
      <w:szCs w:val="24"/>
    </w:rPr>
  </w:style>
  <w:style w:type="character" w:customStyle="1" w:styleId="segment-code-lang">
    <w:name w:val="segment-code-lang"/>
    <w:basedOn w:val="a0"/>
    <w:rsid w:val="00346E28"/>
  </w:style>
  <w:style w:type="paragraph" w:styleId="HTML0">
    <w:name w:val="HTML Preformatted"/>
    <w:basedOn w:val="a"/>
    <w:link w:val="HTML1"/>
    <w:uiPriority w:val="99"/>
    <w:semiHidden/>
    <w:unhideWhenUsed/>
    <w:rsid w:val="00346E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Chars="0" w:firstLine="0"/>
    </w:pPr>
    <w:rPr>
      <w:rFonts w:ascii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46E28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346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creativecommons.org/licenses/by-nc-sa/4.0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luogu.com.cn/problem/U619353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ativecommons.org/licenses/by-nc-sa/4.0/" TargetMode="External"/><Relationship Id="rId24" Type="http://schemas.openxmlformats.org/officeDocument/2006/relationships/hyperlink" Target="https://www.luogu.com.cn/problem/U619333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creativecommons.org/licenses/by-nc-sa/4.0/" TargetMode="External"/><Relationship Id="rId30" Type="http://schemas.openxmlformats.org/officeDocument/2006/relationships/footer" Target="footer1.xml"/><Relationship Id="rId35" Type="http://schemas.openxmlformats.org/officeDocument/2006/relationships/glossaryDocument" Target="glossary/document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4179;&#20961;&#30340;&#39749;&#21147;\OneDrive\&#25991;&#26723;\&#27169;&#26495;\EthernosPublis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02290042AF4C8FAF8FFBFFE04A899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BCF80BB-4DE5-427F-816B-29D740500E36}"/>
      </w:docPartPr>
      <w:docPartBody>
        <w:p w:rsidR="001F6AD7" w:rsidRDefault="001F6AD7" w:rsidP="001F6AD7">
          <w:pPr>
            <w:pStyle w:val="8C02290042AF4C8FAF8FFBFFE04A8993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85D4525CC4834D80AC7088ECBED9CA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AFE7CA-FDD4-464A-9629-57B007FF47F6}"/>
      </w:docPartPr>
      <w:docPartBody>
        <w:p w:rsidR="001F6AD7" w:rsidRDefault="001F6AD7" w:rsidP="001F6AD7">
          <w:pPr>
            <w:pStyle w:val="85D4525CC4834D80AC7088ECBED9CAF9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1E064FF3EFE349F69A57B8E76EAFF9C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B65C354-89D6-41A6-938A-356861BEA811}"/>
      </w:docPartPr>
      <w:docPartBody>
        <w:p w:rsidR="001F6AD7" w:rsidRDefault="001F6AD7" w:rsidP="001F6AD7">
          <w:pPr>
            <w:pStyle w:val="1E064FF3EFE349F69A57B8E76EAFF9CA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panose1 w:val="020B0400000000000000"/>
    <w:charset w:val="86"/>
    <w:family w:val="swiss"/>
    <w:pitch w:val="variable"/>
    <w:sig w:usb0="20000207" w:usb1="2ADF3C10" w:usb2="00000016" w:usb3="00000000" w:csb0="0006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D7"/>
    <w:rsid w:val="001F6AD7"/>
    <w:rsid w:val="00364498"/>
    <w:rsid w:val="003B395D"/>
    <w:rsid w:val="004B1A02"/>
    <w:rsid w:val="005778F5"/>
    <w:rsid w:val="006B458E"/>
    <w:rsid w:val="007B4B6E"/>
    <w:rsid w:val="00824C18"/>
    <w:rsid w:val="00825F37"/>
    <w:rsid w:val="009744A2"/>
    <w:rsid w:val="00AB7196"/>
    <w:rsid w:val="00B409B0"/>
    <w:rsid w:val="00B40FB6"/>
    <w:rsid w:val="00D51D4B"/>
    <w:rsid w:val="00D8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C02290042AF4C8FAF8FFBFFE04A8993">
    <w:name w:val="8C02290042AF4C8FAF8FFBFFE04A8993"/>
    <w:rsid w:val="001F6AD7"/>
    <w:pPr>
      <w:widowControl w:val="0"/>
    </w:pPr>
  </w:style>
  <w:style w:type="paragraph" w:customStyle="1" w:styleId="85D4525CC4834D80AC7088ECBED9CAF9">
    <w:name w:val="85D4525CC4834D80AC7088ECBED9CAF9"/>
    <w:rsid w:val="001F6AD7"/>
    <w:pPr>
      <w:widowControl w:val="0"/>
    </w:pPr>
  </w:style>
  <w:style w:type="paragraph" w:customStyle="1" w:styleId="1E064FF3EFE349F69A57B8E76EAFF9CA">
    <w:name w:val="1E064FF3EFE349F69A57B8E76EAFF9CA"/>
    <w:rsid w:val="001F6AD7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B402B-58FC-47C6-872A-A80ACB1FA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EthernosPublish.dotx</Template>
  <TotalTime>1258</TotalTime>
  <Pages>92</Pages>
  <Words>23557</Words>
  <Characters>27145</Characters>
  <Application>Microsoft Office Word</Application>
  <DocSecurity>0</DocSecurity>
  <Lines>1938</Lines>
  <Paragraphs>2668</Paragraphs>
  <ScaleCrop>false</ScaleCrop>
  <Company>速通系列</Company>
  <LinksUpToDate>false</LinksUpToDate>
  <CharactersWithSpaces>48034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(语法入门)2026</dc:subject>
  <dc:creator>Ethernos Publisher</dc:creator>
  <cp:keywords/>
  <dc:description/>
  <cp:lastModifiedBy>0000 dhjs</cp:lastModifiedBy>
  <cp:revision>200</cp:revision>
  <cp:lastPrinted>2025-12-25T14:43:00Z</cp:lastPrinted>
  <dcterms:created xsi:type="dcterms:W3CDTF">2025-12-24T12:30:00Z</dcterms:created>
  <dcterms:modified xsi:type="dcterms:W3CDTF">2026-01-11T08:02:00Z</dcterms:modified>
</cp:coreProperties>
</file>